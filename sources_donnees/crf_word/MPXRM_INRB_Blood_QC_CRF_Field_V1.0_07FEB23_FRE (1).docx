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8F00" w14:textId="3A53F4C4" w:rsidR="00EB4693" w:rsidRPr="009D65E3" w:rsidRDefault="00EB4693" w:rsidP="00EB4693">
      <w:r>
        <w:rPr>
          <w:noProof/>
        </w:rPr>
        <w:drawing>
          <wp:inline distT="0" distB="0" distL="0" distR="0" wp14:anchorId="51CE738D" wp14:editId="41E1D5D9">
            <wp:extent cx="969818" cy="402070"/>
            <wp:effectExtent l="0" t="0" r="0" b="0"/>
            <wp:docPr id="1381850620" name="Picture 1381850620"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50620" name="Picture 1381850620" descr="A picture containing text, clip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69818" cy="402070"/>
                    </a:xfrm>
                    <a:prstGeom prst="rect">
                      <a:avLst/>
                    </a:prstGeom>
                  </pic:spPr>
                </pic:pic>
              </a:graphicData>
            </a:graphic>
          </wp:inline>
        </w:drawing>
      </w:r>
    </w:p>
    <w:p w14:paraId="63B08AFE" w14:textId="33C1D826" w:rsidR="00177003" w:rsidRPr="00DE7CE0" w:rsidRDefault="00DE7CE0" w:rsidP="00DF5C9B">
      <w:pPr>
        <w:pBdr>
          <w:top w:val="single" w:sz="18" w:space="3" w:color="808080" w:themeColor="background1" w:themeShade="80"/>
          <w:bottom w:val="single" w:sz="18" w:space="1" w:color="808080" w:themeColor="background1" w:themeShade="80"/>
        </w:pBdr>
        <w:spacing w:before="240"/>
        <w:jc w:val="center"/>
        <w:rPr>
          <w:b/>
          <w:snapToGrid w:val="0"/>
          <w:sz w:val="28"/>
          <w:szCs w:val="28"/>
          <w:lang w:val="fr-FR"/>
        </w:rPr>
      </w:pPr>
      <w:bookmarkStart w:id="0" w:name="_Toc233112755"/>
      <w:r w:rsidRPr="00DE7CE0">
        <w:rPr>
          <w:b/>
          <w:snapToGrid w:val="0"/>
          <w:sz w:val="28"/>
          <w:szCs w:val="28"/>
          <w:lang w:val="fr-FR"/>
        </w:rPr>
        <w:t>Formulaire de Déclaration de Cas</w:t>
      </w:r>
      <w:r w:rsidR="00EB4693" w:rsidRPr="00DE7CE0">
        <w:rPr>
          <w:b/>
          <w:snapToGrid w:val="0"/>
          <w:sz w:val="28"/>
          <w:szCs w:val="28"/>
          <w:lang w:val="fr-FR"/>
        </w:rPr>
        <w:t xml:space="preserve"> – </w:t>
      </w:r>
      <w:bookmarkEnd w:id="0"/>
      <w:r w:rsidR="001301FD" w:rsidRPr="00DE7CE0">
        <w:rPr>
          <w:b/>
          <w:snapToGrid w:val="0"/>
          <w:sz w:val="28"/>
          <w:szCs w:val="28"/>
          <w:lang w:val="fr-FR"/>
        </w:rPr>
        <w:t>C</w:t>
      </w:r>
      <w:r>
        <w:rPr>
          <w:b/>
          <w:snapToGrid w:val="0"/>
          <w:sz w:val="28"/>
          <w:szCs w:val="28"/>
          <w:lang w:val="fr-FR"/>
        </w:rPr>
        <w:t>Q Sang</w:t>
      </w:r>
      <w:r w:rsidR="00DF5C9B" w:rsidRPr="00DE7CE0">
        <w:rPr>
          <w:b/>
          <w:snapToGrid w:val="0"/>
          <w:sz w:val="28"/>
          <w:szCs w:val="28"/>
          <w:lang w:val="fr-FR"/>
        </w:rPr>
        <w:t xml:space="preserve"> </w:t>
      </w:r>
      <w:r w:rsidR="001301FD" w:rsidRPr="00DE7CE0">
        <w:rPr>
          <w:b/>
          <w:snapToGrid w:val="0"/>
          <w:sz w:val="28"/>
          <w:szCs w:val="28"/>
          <w:lang w:val="fr-FR"/>
        </w:rPr>
        <w:t>–</w:t>
      </w:r>
      <w:r w:rsidR="00EB4693" w:rsidRPr="00DE7CE0">
        <w:rPr>
          <w:b/>
          <w:snapToGrid w:val="0"/>
          <w:sz w:val="28"/>
          <w:szCs w:val="28"/>
          <w:lang w:val="fr-FR"/>
        </w:rPr>
        <w:t xml:space="preserve"> </w:t>
      </w:r>
      <w:r>
        <w:rPr>
          <w:b/>
          <w:snapToGrid w:val="0"/>
          <w:sz w:val="28"/>
          <w:szCs w:val="28"/>
          <w:lang w:val="fr-FR"/>
        </w:rPr>
        <w:t>Terrain</w:t>
      </w:r>
    </w:p>
    <w:p w14:paraId="200F0093" w14:textId="77777777" w:rsidR="00177003" w:rsidRPr="00DE7CE0" w:rsidRDefault="00177003">
      <w:pPr>
        <w:rPr>
          <w:lang w:val="fr-FR"/>
        </w:rPr>
      </w:pPr>
    </w:p>
    <w:tbl>
      <w:tblPr>
        <w:tblStyle w:val="TableGrid11"/>
        <w:tblW w:w="9511" w:type="dxa"/>
        <w:tblLayout w:type="fixed"/>
        <w:tblLook w:val="04A0" w:firstRow="1" w:lastRow="0" w:firstColumn="1" w:lastColumn="0" w:noHBand="0" w:noVBand="1"/>
      </w:tblPr>
      <w:tblGrid>
        <w:gridCol w:w="353"/>
        <w:gridCol w:w="4604"/>
        <w:gridCol w:w="4554"/>
      </w:tblGrid>
      <w:tr w:rsidR="00AE5559" w:rsidRPr="009544EC" w14:paraId="50A51403" w14:textId="77777777" w:rsidTr="32F093D0">
        <w:trPr>
          <w:trHeight w:val="410"/>
        </w:trPr>
        <w:tc>
          <w:tcPr>
            <w:tcW w:w="9511" w:type="dxa"/>
            <w:gridSpan w:val="3"/>
            <w:shd w:val="clear" w:color="auto" w:fill="D9D9D9" w:themeFill="background1" w:themeFillShade="D9"/>
          </w:tcPr>
          <w:p w14:paraId="5BA7D50C" w14:textId="1030056C" w:rsidR="00AE5559" w:rsidRPr="00AC5ECD" w:rsidRDefault="006F6747">
            <w:pPr>
              <w:tabs>
                <w:tab w:val="left" w:pos="2106"/>
              </w:tabs>
              <w:spacing w:before="100" w:after="100" w:line="276" w:lineRule="auto"/>
              <w:rPr>
                <w:rFonts w:asciiTheme="minorHAnsi" w:hAnsiTheme="minorHAnsi" w:cstheme="minorHAnsi"/>
                <w:b/>
              </w:rPr>
            </w:pPr>
            <w:bookmarkStart w:id="1" w:name="_Toc498097637"/>
            <w:bookmarkStart w:id="2" w:name="_Toc501547942"/>
            <w:bookmarkStart w:id="3" w:name="_Toc520121380"/>
            <w:r w:rsidRPr="006F6747">
              <w:rPr>
                <w:rFonts w:asciiTheme="minorHAnsi" w:hAnsiTheme="minorHAnsi" w:cstheme="minorHAnsi"/>
                <w:b/>
              </w:rPr>
              <w:t xml:space="preserve">Tubes de sang </w:t>
            </w:r>
            <w:proofErr w:type="spellStart"/>
            <w:r w:rsidRPr="006F6747">
              <w:rPr>
                <w:rFonts w:asciiTheme="minorHAnsi" w:hAnsiTheme="minorHAnsi" w:cstheme="minorHAnsi"/>
                <w:b/>
              </w:rPr>
              <w:t>prélevés</w:t>
            </w:r>
            <w:proofErr w:type="spellEnd"/>
          </w:p>
        </w:tc>
      </w:tr>
      <w:tr w:rsidR="00AE5559" w:rsidRPr="009A111A" w14:paraId="6B65C438" w14:textId="77777777" w:rsidTr="00796399">
        <w:trPr>
          <w:trHeight w:val="410"/>
        </w:trPr>
        <w:tc>
          <w:tcPr>
            <w:tcW w:w="353" w:type="dxa"/>
          </w:tcPr>
          <w:p w14:paraId="67FD8B15" w14:textId="77777777" w:rsidR="00AE5559" w:rsidRPr="00AC5ECD" w:rsidRDefault="00AE5559" w:rsidP="00AE5559">
            <w:pPr>
              <w:pStyle w:val="Paragraphedeliste"/>
              <w:numPr>
                <w:ilvl w:val="0"/>
                <w:numId w:val="24"/>
              </w:numPr>
              <w:spacing w:before="100" w:after="100"/>
              <w:ind w:left="171" w:hanging="201"/>
              <w:contextualSpacing w:val="0"/>
              <w:rPr>
                <w:rFonts w:asciiTheme="minorHAnsi" w:hAnsiTheme="minorHAnsi" w:cstheme="minorHAnsi"/>
              </w:rPr>
            </w:pPr>
          </w:p>
        </w:tc>
        <w:tc>
          <w:tcPr>
            <w:tcW w:w="4604" w:type="dxa"/>
          </w:tcPr>
          <w:p w14:paraId="04CD9639" w14:textId="213A44EA" w:rsidR="00AE5559" w:rsidRPr="009A111A" w:rsidRDefault="0005716B">
            <w:pPr>
              <w:spacing w:before="100" w:after="100"/>
              <w:rPr>
                <w:rFonts w:asciiTheme="minorHAnsi" w:hAnsiTheme="minorHAnsi" w:cstheme="minorHAnsi"/>
                <w:lang w:val="fr-FR"/>
              </w:rPr>
            </w:pPr>
            <w:r w:rsidRPr="009A111A">
              <w:rPr>
                <w:rFonts w:asciiTheme="minorHAnsi" w:hAnsiTheme="minorHAnsi" w:cstheme="minorHAnsi"/>
                <w:lang w:val="fr"/>
              </w:rPr>
              <w:t>Période de la visite de suivi</w:t>
            </w:r>
          </w:p>
        </w:tc>
        <w:tc>
          <w:tcPr>
            <w:tcW w:w="4554" w:type="dxa"/>
          </w:tcPr>
          <w:p w14:paraId="5E08CA45" w14:textId="484ACF84" w:rsidR="00AE5559" w:rsidRPr="00AC5ECD" w:rsidRDefault="00AE5559" w:rsidP="74E55482">
            <w:pPr>
              <w:tabs>
                <w:tab w:val="left" w:pos="2106"/>
              </w:tabs>
              <w:spacing w:before="100" w:after="100"/>
              <w:rPr>
                <w:rFonts w:asciiTheme="minorHAnsi" w:hAnsiTheme="minorHAnsi" w:cstheme="minorBidi"/>
                <w:lang w:val="de-CH"/>
              </w:rPr>
            </w:pPr>
            <w:r w:rsidRPr="74E55482">
              <w:rPr>
                <w:rFonts w:asciiTheme="minorHAnsi" w:hAnsiTheme="minorHAnsi" w:cstheme="minorBidi"/>
                <w:lang w:val="de-CH"/>
              </w:rPr>
              <w:fldChar w:fldCharType="begin">
                <w:ffData>
                  <w:name w:val="Check1"/>
                  <w:enabled/>
                  <w:calcOnExit w:val="0"/>
                  <w:checkBox>
                    <w:sizeAuto/>
                    <w:default w:val="0"/>
                  </w:checkBox>
                </w:ffData>
              </w:fldChar>
            </w:r>
            <w:r w:rsidRPr="74E55482">
              <w:rPr>
                <w:rFonts w:asciiTheme="minorHAnsi" w:hAnsiTheme="minorHAnsi" w:cstheme="minorBidi"/>
                <w:lang w:val="de-CH"/>
              </w:rPr>
              <w:instrText xml:space="preserve"> FORMCHECKBOX </w:instrText>
            </w:r>
            <w:r w:rsidR="00000000">
              <w:rPr>
                <w:rFonts w:asciiTheme="minorHAnsi" w:hAnsiTheme="minorHAnsi" w:cstheme="minorBidi"/>
                <w:lang w:val="de-CH"/>
              </w:rPr>
            </w:r>
            <w:r w:rsidR="00000000">
              <w:rPr>
                <w:rFonts w:asciiTheme="minorHAnsi" w:hAnsiTheme="minorHAnsi" w:cstheme="minorBidi"/>
                <w:lang w:val="de-CH"/>
              </w:rPr>
              <w:fldChar w:fldCharType="separate"/>
            </w:r>
            <w:r w:rsidRPr="74E55482">
              <w:rPr>
                <w:rFonts w:asciiTheme="minorHAnsi" w:hAnsiTheme="minorHAnsi" w:cstheme="minorBidi"/>
                <w:lang w:val="de-CH"/>
              </w:rPr>
              <w:fldChar w:fldCharType="end"/>
            </w:r>
            <w:r w:rsidR="0005716B">
              <w:rPr>
                <w:rFonts w:asciiTheme="minorHAnsi" w:hAnsiTheme="minorHAnsi" w:cstheme="minorBidi"/>
                <w:lang w:val="de-CH"/>
              </w:rPr>
              <w:t>Visite initiale</w:t>
            </w:r>
          </w:p>
          <w:p w14:paraId="1370AD77" w14:textId="360E84CC" w:rsidR="000E0B2A" w:rsidRPr="00AC5ECD" w:rsidRDefault="00AE5559" w:rsidP="74E55482">
            <w:pPr>
              <w:tabs>
                <w:tab w:val="left" w:pos="2106"/>
              </w:tabs>
              <w:spacing w:before="100" w:after="100"/>
              <w:rPr>
                <w:rFonts w:asciiTheme="minorHAnsi" w:hAnsiTheme="minorHAnsi" w:cstheme="minorBidi"/>
                <w:lang w:val="de-CH"/>
              </w:rPr>
            </w:pPr>
            <w:r w:rsidRPr="74E55482">
              <w:rPr>
                <w:rFonts w:asciiTheme="minorHAnsi" w:hAnsiTheme="minorHAnsi" w:cstheme="minorBidi"/>
                <w:lang w:val="de-CH"/>
              </w:rPr>
              <w:fldChar w:fldCharType="begin">
                <w:ffData>
                  <w:name w:val="Check1"/>
                  <w:enabled/>
                  <w:calcOnExit w:val="0"/>
                  <w:checkBox>
                    <w:sizeAuto/>
                    <w:default w:val="0"/>
                  </w:checkBox>
                </w:ffData>
              </w:fldChar>
            </w:r>
            <w:r w:rsidRPr="74E55482">
              <w:rPr>
                <w:rFonts w:asciiTheme="minorHAnsi" w:hAnsiTheme="minorHAnsi" w:cstheme="minorBidi"/>
                <w:lang w:val="de-CH"/>
              </w:rPr>
              <w:instrText xml:space="preserve"> FORMCHECKBOX </w:instrText>
            </w:r>
            <w:r w:rsidR="00000000">
              <w:rPr>
                <w:rFonts w:asciiTheme="minorHAnsi" w:hAnsiTheme="minorHAnsi" w:cstheme="minorBidi"/>
                <w:lang w:val="de-CH"/>
              </w:rPr>
            </w:r>
            <w:r w:rsidR="00000000">
              <w:rPr>
                <w:rFonts w:asciiTheme="minorHAnsi" w:hAnsiTheme="minorHAnsi" w:cstheme="minorBidi"/>
                <w:lang w:val="de-CH"/>
              </w:rPr>
              <w:fldChar w:fldCharType="separate"/>
            </w:r>
            <w:r w:rsidRPr="74E55482">
              <w:rPr>
                <w:rFonts w:asciiTheme="minorHAnsi" w:hAnsiTheme="minorHAnsi" w:cstheme="minorBidi"/>
                <w:lang w:val="de-CH"/>
              </w:rPr>
              <w:fldChar w:fldCharType="end"/>
            </w:r>
            <w:r w:rsidR="348D942E" w:rsidRPr="74E55482">
              <w:rPr>
                <w:rFonts w:asciiTheme="minorHAnsi" w:hAnsiTheme="minorHAnsi" w:cstheme="minorBidi"/>
                <w:lang w:val="de-CH"/>
              </w:rPr>
              <w:t xml:space="preserve"> </w:t>
            </w:r>
            <w:r w:rsidR="000360DA">
              <w:rPr>
                <w:rFonts w:asciiTheme="minorHAnsi" w:hAnsiTheme="minorHAnsi" w:cstheme="minorBidi"/>
                <w:lang w:val="de-CH"/>
              </w:rPr>
              <w:t>Visite au Jour 4</w:t>
            </w:r>
            <w:r w:rsidR="685CB631" w:rsidRPr="74E55482">
              <w:rPr>
                <w:rFonts w:asciiTheme="minorHAnsi" w:hAnsiTheme="minorHAnsi" w:cstheme="minorBidi"/>
                <w:lang w:val="de-CH"/>
              </w:rPr>
              <w:t xml:space="preserve"> </w:t>
            </w:r>
          </w:p>
          <w:p w14:paraId="028C3AD8" w14:textId="6A4C5520" w:rsidR="000E0B2A" w:rsidRPr="00AC5ECD" w:rsidRDefault="007A7083" w:rsidP="74E55482">
            <w:pPr>
              <w:tabs>
                <w:tab w:val="left" w:pos="2106"/>
              </w:tabs>
              <w:spacing w:before="100" w:after="100"/>
              <w:rPr>
                <w:rFonts w:asciiTheme="minorHAnsi" w:hAnsiTheme="minorHAnsi" w:cstheme="minorBidi"/>
                <w:lang w:val="de-CH"/>
              </w:rPr>
            </w:pPr>
            <w:r w:rsidRPr="74E55482">
              <w:rPr>
                <w:rFonts w:asciiTheme="minorHAnsi" w:hAnsiTheme="minorHAnsi" w:cstheme="minorBidi"/>
                <w:lang w:val="de-CH"/>
              </w:rPr>
              <w:fldChar w:fldCharType="begin">
                <w:ffData>
                  <w:name w:val="Check1"/>
                  <w:enabled/>
                  <w:calcOnExit w:val="0"/>
                  <w:checkBox>
                    <w:sizeAuto/>
                    <w:default w:val="0"/>
                  </w:checkBox>
                </w:ffData>
              </w:fldChar>
            </w:r>
            <w:r w:rsidRPr="74E55482">
              <w:rPr>
                <w:rFonts w:asciiTheme="minorHAnsi" w:hAnsiTheme="minorHAnsi" w:cstheme="minorBidi"/>
                <w:lang w:val="de-CH"/>
              </w:rPr>
              <w:instrText xml:space="preserve"> FORMCHECKBOX </w:instrText>
            </w:r>
            <w:r w:rsidR="00000000">
              <w:rPr>
                <w:rFonts w:asciiTheme="minorHAnsi" w:hAnsiTheme="minorHAnsi" w:cstheme="minorBidi"/>
                <w:lang w:val="de-CH"/>
              </w:rPr>
            </w:r>
            <w:r w:rsidR="00000000">
              <w:rPr>
                <w:rFonts w:asciiTheme="minorHAnsi" w:hAnsiTheme="minorHAnsi" w:cstheme="minorBidi"/>
                <w:lang w:val="de-CH"/>
              </w:rPr>
              <w:fldChar w:fldCharType="separate"/>
            </w:r>
            <w:r w:rsidRPr="74E55482">
              <w:rPr>
                <w:rFonts w:asciiTheme="minorHAnsi" w:hAnsiTheme="minorHAnsi" w:cstheme="minorBidi"/>
                <w:lang w:val="de-CH"/>
              </w:rPr>
              <w:fldChar w:fldCharType="end"/>
            </w:r>
            <w:r w:rsidR="348D942E" w:rsidRPr="74E55482">
              <w:rPr>
                <w:rFonts w:asciiTheme="minorHAnsi" w:hAnsiTheme="minorHAnsi" w:cstheme="minorBidi"/>
                <w:lang w:val="de-CH"/>
              </w:rPr>
              <w:t xml:space="preserve"> </w:t>
            </w:r>
            <w:r w:rsidR="000360DA">
              <w:rPr>
                <w:rFonts w:asciiTheme="minorHAnsi" w:hAnsiTheme="minorHAnsi" w:cstheme="minorBidi"/>
                <w:lang w:val="de-CH"/>
              </w:rPr>
              <w:t>Visite au Jour 8</w:t>
            </w:r>
          </w:p>
          <w:p w14:paraId="4EFC47B1" w14:textId="048E220E" w:rsidR="00523846" w:rsidRPr="00AC5ECD" w:rsidRDefault="007A7083" w:rsidP="74E55482">
            <w:pPr>
              <w:tabs>
                <w:tab w:val="left" w:pos="2106"/>
              </w:tabs>
              <w:spacing w:before="100" w:after="100"/>
              <w:rPr>
                <w:rFonts w:asciiTheme="minorHAnsi" w:hAnsiTheme="minorHAnsi" w:cstheme="minorBidi"/>
                <w:lang w:val="de-CH"/>
              </w:rPr>
            </w:pPr>
            <w:r w:rsidRPr="74E55482">
              <w:rPr>
                <w:rFonts w:asciiTheme="minorHAnsi" w:hAnsiTheme="minorHAnsi" w:cstheme="minorBidi"/>
                <w:lang w:val="de-CH"/>
              </w:rPr>
              <w:fldChar w:fldCharType="begin">
                <w:ffData>
                  <w:name w:val="Check1"/>
                  <w:enabled/>
                  <w:calcOnExit w:val="0"/>
                  <w:checkBox>
                    <w:sizeAuto/>
                    <w:default w:val="0"/>
                  </w:checkBox>
                </w:ffData>
              </w:fldChar>
            </w:r>
            <w:r w:rsidRPr="74E55482">
              <w:rPr>
                <w:rFonts w:asciiTheme="minorHAnsi" w:hAnsiTheme="minorHAnsi" w:cstheme="minorBidi"/>
                <w:lang w:val="de-CH"/>
              </w:rPr>
              <w:instrText xml:space="preserve"> FORMCHECKBOX </w:instrText>
            </w:r>
            <w:r w:rsidR="00000000">
              <w:rPr>
                <w:rFonts w:asciiTheme="minorHAnsi" w:hAnsiTheme="minorHAnsi" w:cstheme="minorBidi"/>
                <w:lang w:val="de-CH"/>
              </w:rPr>
            </w:r>
            <w:r w:rsidR="00000000">
              <w:rPr>
                <w:rFonts w:asciiTheme="minorHAnsi" w:hAnsiTheme="minorHAnsi" w:cstheme="minorBidi"/>
                <w:lang w:val="de-CH"/>
              </w:rPr>
              <w:fldChar w:fldCharType="separate"/>
            </w:r>
            <w:r w:rsidRPr="74E55482">
              <w:rPr>
                <w:rFonts w:asciiTheme="minorHAnsi" w:hAnsiTheme="minorHAnsi" w:cstheme="minorBidi"/>
                <w:lang w:val="de-CH"/>
              </w:rPr>
              <w:fldChar w:fldCharType="end"/>
            </w:r>
            <w:r w:rsidR="5B9A55A9" w:rsidRPr="74E55482">
              <w:rPr>
                <w:rFonts w:asciiTheme="minorHAnsi" w:hAnsiTheme="minorHAnsi" w:cstheme="minorBidi"/>
                <w:lang w:val="de-CH"/>
              </w:rPr>
              <w:t xml:space="preserve"> </w:t>
            </w:r>
            <w:r w:rsidR="000360DA">
              <w:rPr>
                <w:rFonts w:asciiTheme="minorHAnsi" w:hAnsiTheme="minorHAnsi" w:cstheme="minorBidi"/>
                <w:lang w:val="de-CH"/>
              </w:rPr>
              <w:t>Visite au Jour 14</w:t>
            </w:r>
          </w:p>
          <w:p w14:paraId="0FF6408B" w14:textId="35D51824" w:rsidR="00523846" w:rsidRPr="00AC5ECD" w:rsidRDefault="000E0B2A" w:rsidP="74E55482">
            <w:pPr>
              <w:tabs>
                <w:tab w:val="left" w:pos="2106"/>
              </w:tabs>
              <w:spacing w:before="100" w:after="100"/>
              <w:rPr>
                <w:rFonts w:asciiTheme="minorHAnsi" w:hAnsiTheme="minorHAnsi" w:cstheme="minorBidi"/>
                <w:lang w:val="de-CH"/>
              </w:rPr>
            </w:pPr>
            <w:r w:rsidRPr="74E55482">
              <w:rPr>
                <w:rFonts w:asciiTheme="minorHAnsi" w:hAnsiTheme="minorHAnsi" w:cstheme="minorBidi"/>
                <w:lang w:val="de-CH"/>
              </w:rPr>
              <w:fldChar w:fldCharType="begin">
                <w:ffData>
                  <w:name w:val="Check1"/>
                  <w:enabled/>
                  <w:calcOnExit w:val="0"/>
                  <w:checkBox>
                    <w:sizeAuto/>
                    <w:default w:val="0"/>
                  </w:checkBox>
                </w:ffData>
              </w:fldChar>
            </w:r>
            <w:r w:rsidRPr="74E55482">
              <w:rPr>
                <w:rFonts w:asciiTheme="minorHAnsi" w:hAnsiTheme="minorHAnsi" w:cstheme="minorBidi"/>
                <w:lang w:val="de-CH"/>
              </w:rPr>
              <w:instrText xml:space="preserve"> FORMCHECKBOX </w:instrText>
            </w:r>
            <w:r w:rsidR="00000000">
              <w:rPr>
                <w:rFonts w:asciiTheme="minorHAnsi" w:hAnsiTheme="minorHAnsi" w:cstheme="minorBidi"/>
                <w:lang w:val="de-CH"/>
              </w:rPr>
            </w:r>
            <w:r w:rsidR="00000000">
              <w:rPr>
                <w:rFonts w:asciiTheme="minorHAnsi" w:hAnsiTheme="minorHAnsi" w:cstheme="minorBidi"/>
                <w:lang w:val="de-CH"/>
              </w:rPr>
              <w:fldChar w:fldCharType="separate"/>
            </w:r>
            <w:r w:rsidRPr="74E55482">
              <w:rPr>
                <w:rFonts w:asciiTheme="minorHAnsi" w:hAnsiTheme="minorHAnsi" w:cstheme="minorBidi"/>
                <w:lang w:val="de-CH"/>
              </w:rPr>
              <w:fldChar w:fldCharType="end"/>
            </w:r>
            <w:r w:rsidR="5B9A55A9" w:rsidRPr="74E55482">
              <w:rPr>
                <w:rFonts w:asciiTheme="minorHAnsi" w:hAnsiTheme="minorHAnsi" w:cstheme="minorBidi"/>
                <w:lang w:val="de-CH"/>
              </w:rPr>
              <w:t xml:space="preserve"> </w:t>
            </w:r>
            <w:r w:rsidR="000360DA">
              <w:rPr>
                <w:rFonts w:asciiTheme="minorHAnsi" w:hAnsiTheme="minorHAnsi" w:cstheme="minorBidi"/>
                <w:lang w:val="de-CH"/>
              </w:rPr>
              <w:t>Visite au Jour 28</w:t>
            </w:r>
          </w:p>
          <w:p w14:paraId="12449070" w14:textId="72DEABF4" w:rsidR="00AE5559" w:rsidRPr="00AC5ECD" w:rsidRDefault="000E0B2A" w:rsidP="74E55482">
            <w:pPr>
              <w:tabs>
                <w:tab w:val="left" w:pos="2106"/>
              </w:tabs>
              <w:spacing w:before="100" w:after="100"/>
              <w:rPr>
                <w:rFonts w:asciiTheme="minorHAnsi" w:hAnsiTheme="minorHAnsi" w:cstheme="minorBidi"/>
                <w:lang w:val="de-CH"/>
              </w:rPr>
            </w:pPr>
            <w:r w:rsidRPr="74E55482">
              <w:rPr>
                <w:rFonts w:asciiTheme="minorHAnsi" w:hAnsiTheme="minorHAnsi" w:cstheme="minorBidi"/>
                <w:lang w:val="de-CH"/>
              </w:rPr>
              <w:fldChar w:fldCharType="begin">
                <w:ffData>
                  <w:name w:val="Check1"/>
                  <w:enabled/>
                  <w:calcOnExit w:val="0"/>
                  <w:checkBox>
                    <w:sizeAuto/>
                    <w:default w:val="0"/>
                  </w:checkBox>
                </w:ffData>
              </w:fldChar>
            </w:r>
            <w:r w:rsidRPr="74E55482">
              <w:rPr>
                <w:rFonts w:asciiTheme="minorHAnsi" w:hAnsiTheme="minorHAnsi" w:cstheme="minorBidi"/>
                <w:lang w:val="de-CH"/>
              </w:rPr>
              <w:instrText xml:space="preserve"> FORMCHECKBOX </w:instrText>
            </w:r>
            <w:r w:rsidR="00000000">
              <w:rPr>
                <w:rFonts w:asciiTheme="minorHAnsi" w:hAnsiTheme="minorHAnsi" w:cstheme="minorBidi"/>
                <w:lang w:val="de-CH"/>
              </w:rPr>
            </w:r>
            <w:r w:rsidR="00000000">
              <w:rPr>
                <w:rFonts w:asciiTheme="minorHAnsi" w:hAnsiTheme="minorHAnsi" w:cstheme="minorBidi"/>
                <w:lang w:val="de-CH"/>
              </w:rPr>
              <w:fldChar w:fldCharType="separate"/>
            </w:r>
            <w:r w:rsidRPr="74E55482">
              <w:rPr>
                <w:rFonts w:asciiTheme="minorHAnsi" w:hAnsiTheme="minorHAnsi" w:cstheme="minorBidi"/>
                <w:lang w:val="de-CH"/>
              </w:rPr>
              <w:fldChar w:fldCharType="end"/>
            </w:r>
            <w:r w:rsidR="0753468D" w:rsidRPr="74E55482">
              <w:rPr>
                <w:rFonts w:asciiTheme="minorHAnsi" w:hAnsiTheme="minorHAnsi" w:cstheme="minorBidi"/>
                <w:lang w:val="de-CH"/>
              </w:rPr>
              <w:t xml:space="preserve"> </w:t>
            </w:r>
            <w:r w:rsidR="000360DA">
              <w:rPr>
                <w:rFonts w:asciiTheme="minorHAnsi" w:hAnsiTheme="minorHAnsi" w:cstheme="minorBidi"/>
                <w:lang w:val="de-CH"/>
              </w:rPr>
              <w:t>Visite au Jour 56</w:t>
            </w:r>
          </w:p>
        </w:tc>
      </w:tr>
      <w:tr w:rsidR="007D781F" w:rsidRPr="007C302A" w14:paraId="262E1641" w14:textId="77777777" w:rsidTr="00796399">
        <w:trPr>
          <w:trHeight w:val="410"/>
        </w:trPr>
        <w:tc>
          <w:tcPr>
            <w:tcW w:w="353" w:type="dxa"/>
          </w:tcPr>
          <w:p w14:paraId="108EDEE8" w14:textId="77777777" w:rsidR="007D781F" w:rsidRPr="000360DA" w:rsidRDefault="007D781F" w:rsidP="74E55482">
            <w:pPr>
              <w:pStyle w:val="Paragraphedeliste"/>
              <w:numPr>
                <w:ilvl w:val="0"/>
                <w:numId w:val="24"/>
              </w:numPr>
              <w:spacing w:before="100" w:after="100"/>
              <w:ind w:left="171" w:hanging="201"/>
              <w:rPr>
                <w:rFonts w:asciiTheme="minorHAnsi" w:hAnsiTheme="minorHAnsi" w:cstheme="minorBidi"/>
                <w:lang w:val="fr-FR"/>
              </w:rPr>
            </w:pPr>
          </w:p>
        </w:tc>
        <w:tc>
          <w:tcPr>
            <w:tcW w:w="4604" w:type="dxa"/>
          </w:tcPr>
          <w:p w14:paraId="540A16DD" w14:textId="3F5899D4" w:rsidR="007D781F" w:rsidRPr="00AC5ECD" w:rsidRDefault="7C4A238A" w:rsidP="74E55482">
            <w:pPr>
              <w:spacing w:before="100" w:after="100"/>
              <w:rPr>
                <w:rFonts w:asciiTheme="minorHAnsi" w:hAnsiTheme="minorHAnsi" w:cstheme="minorBidi"/>
              </w:rPr>
            </w:pPr>
            <w:r w:rsidRPr="74E55482">
              <w:rPr>
                <w:rFonts w:asciiTheme="minorHAnsi" w:hAnsiTheme="minorHAnsi" w:cstheme="minorBidi"/>
              </w:rPr>
              <w:t xml:space="preserve">Date of </w:t>
            </w:r>
            <w:proofErr w:type="spellStart"/>
            <w:r w:rsidR="0060220B" w:rsidRPr="0060220B">
              <w:rPr>
                <w:rFonts w:asciiTheme="minorHAnsi" w:hAnsiTheme="minorHAnsi" w:cstheme="minorBidi"/>
              </w:rPr>
              <w:t>prélèvement</w:t>
            </w:r>
            <w:proofErr w:type="spellEnd"/>
            <w:r w:rsidRPr="74E55482">
              <w:rPr>
                <w:rFonts w:asciiTheme="minorHAnsi" w:hAnsiTheme="minorHAnsi" w:cstheme="minorBidi"/>
              </w:rPr>
              <w:t xml:space="preserve"> (</w:t>
            </w:r>
            <w:proofErr w:type="spellStart"/>
            <w:r w:rsidR="000360DA">
              <w:rPr>
                <w:rFonts w:asciiTheme="minorHAnsi" w:hAnsiTheme="minorHAnsi" w:cstheme="minorBidi"/>
              </w:rPr>
              <w:t>jj</w:t>
            </w:r>
            <w:proofErr w:type="spellEnd"/>
            <w:r w:rsidRPr="74E55482">
              <w:rPr>
                <w:rFonts w:asciiTheme="minorHAnsi" w:hAnsiTheme="minorHAnsi" w:cstheme="minorBidi"/>
              </w:rPr>
              <w:t>/mmm/</w:t>
            </w:r>
            <w:proofErr w:type="spellStart"/>
            <w:r w:rsidR="000360DA">
              <w:rPr>
                <w:rFonts w:asciiTheme="minorHAnsi" w:hAnsiTheme="minorHAnsi" w:cstheme="minorBidi"/>
              </w:rPr>
              <w:t>aaaa</w:t>
            </w:r>
            <w:proofErr w:type="spellEnd"/>
            <w:r w:rsidRPr="74E55482">
              <w:rPr>
                <w:rFonts w:asciiTheme="minorHAnsi" w:hAnsiTheme="minorHAnsi" w:cstheme="minorBidi"/>
              </w:rPr>
              <w:t>):</w:t>
            </w:r>
          </w:p>
        </w:tc>
        <w:tc>
          <w:tcPr>
            <w:tcW w:w="4554" w:type="dxa"/>
          </w:tcPr>
          <w:p w14:paraId="221BF90C" w14:textId="09F29DBB" w:rsidR="007D781F" w:rsidRPr="00AC5ECD" w:rsidRDefault="7C4A238A" w:rsidP="74E55482">
            <w:pPr>
              <w:tabs>
                <w:tab w:val="left" w:pos="2106"/>
              </w:tabs>
              <w:spacing w:before="100" w:after="100"/>
              <w:rPr>
                <w:rFonts w:asciiTheme="minorHAnsi" w:hAnsiTheme="minorHAnsi" w:cstheme="minorBidi"/>
                <w:lang w:val="de-CH"/>
              </w:rPr>
            </w:pPr>
            <w:r w:rsidRPr="74E55482">
              <w:rPr>
                <w:rFonts w:asciiTheme="minorHAnsi" w:hAnsiTheme="minorHAnsi" w:cstheme="minorBidi"/>
              </w:rPr>
              <w:t xml:space="preserve">__ __/__ __ __/__ __ __ __     </w:t>
            </w:r>
            <w:r w:rsidR="00A87AA7">
              <w:rPr>
                <w:rFonts w:asciiTheme="minorHAnsi" w:hAnsiTheme="minorHAnsi" w:cstheme="minorBidi"/>
              </w:rPr>
              <w:t>à</w:t>
            </w:r>
            <w:r w:rsidRPr="74E55482">
              <w:rPr>
                <w:rFonts w:asciiTheme="minorHAnsi" w:hAnsiTheme="minorHAnsi" w:cstheme="minorBidi"/>
              </w:rPr>
              <w:t xml:space="preserve"> (</w:t>
            </w:r>
            <w:proofErr w:type="spellStart"/>
            <w:r w:rsidR="00A87AA7">
              <w:rPr>
                <w:rFonts w:asciiTheme="minorHAnsi" w:hAnsiTheme="minorHAnsi" w:cstheme="minorBidi"/>
              </w:rPr>
              <w:t>heure</w:t>
            </w:r>
            <w:proofErr w:type="spellEnd"/>
            <w:r w:rsidRPr="74E55482">
              <w:rPr>
                <w:rFonts w:asciiTheme="minorHAnsi" w:hAnsiTheme="minorHAnsi" w:cstheme="minorBidi"/>
              </w:rPr>
              <w:t>):  __ __: __ __</w:t>
            </w:r>
          </w:p>
        </w:tc>
      </w:tr>
      <w:tr w:rsidR="007D781F" w:rsidRPr="00EB1886" w14:paraId="4AD2A4E3" w14:textId="77777777" w:rsidTr="00796399">
        <w:trPr>
          <w:trHeight w:val="410"/>
        </w:trPr>
        <w:tc>
          <w:tcPr>
            <w:tcW w:w="353" w:type="dxa"/>
          </w:tcPr>
          <w:p w14:paraId="3A2586A4" w14:textId="77777777" w:rsidR="007D781F" w:rsidRPr="00AC5ECD" w:rsidRDefault="007D781F" w:rsidP="007D781F">
            <w:pPr>
              <w:pStyle w:val="Paragraphedeliste"/>
              <w:numPr>
                <w:ilvl w:val="0"/>
                <w:numId w:val="24"/>
              </w:numPr>
              <w:spacing w:before="100" w:after="100" w:line="276" w:lineRule="auto"/>
              <w:ind w:left="171" w:hanging="201"/>
              <w:contextualSpacing w:val="0"/>
              <w:rPr>
                <w:rFonts w:asciiTheme="minorHAnsi" w:hAnsiTheme="minorHAnsi" w:cstheme="minorHAnsi"/>
                <w:lang w:val="de-CH"/>
              </w:rPr>
            </w:pPr>
          </w:p>
        </w:tc>
        <w:tc>
          <w:tcPr>
            <w:tcW w:w="4604" w:type="dxa"/>
          </w:tcPr>
          <w:p w14:paraId="4CAB0371" w14:textId="69432E16" w:rsidR="007D781F" w:rsidRPr="00AC5ECD" w:rsidRDefault="00D21813" w:rsidP="007D781F">
            <w:pPr>
              <w:spacing w:before="100" w:after="100"/>
              <w:rPr>
                <w:rFonts w:asciiTheme="minorHAnsi" w:hAnsiTheme="minorHAnsi" w:cstheme="minorHAnsi"/>
              </w:rPr>
            </w:pPr>
            <w:r w:rsidRPr="00D21813">
              <w:rPr>
                <w:rFonts w:asciiTheme="minorHAnsi" w:hAnsiTheme="minorHAnsi" w:cstheme="minorHAnsi"/>
              </w:rPr>
              <w:t xml:space="preserve">Tubes de sang </w:t>
            </w:r>
            <w:proofErr w:type="spellStart"/>
            <w:r w:rsidRPr="00D21813">
              <w:rPr>
                <w:rFonts w:asciiTheme="minorHAnsi" w:hAnsiTheme="minorHAnsi" w:cstheme="minorHAnsi"/>
              </w:rPr>
              <w:t>prélevés</w:t>
            </w:r>
            <w:proofErr w:type="spellEnd"/>
          </w:p>
        </w:tc>
        <w:tc>
          <w:tcPr>
            <w:tcW w:w="4554" w:type="dxa"/>
          </w:tcPr>
          <w:p w14:paraId="0F3BB5E0" w14:textId="2E32CA08" w:rsidR="007D781F" w:rsidRPr="00AC5ECD" w:rsidRDefault="007D781F" w:rsidP="007D781F">
            <w:pPr>
              <w:tabs>
                <w:tab w:val="left" w:pos="2106"/>
              </w:tabs>
              <w:spacing w:before="100" w:after="100" w:line="276" w:lineRule="auto"/>
              <w:rPr>
                <w:rFonts w:asciiTheme="minorHAnsi" w:hAnsiTheme="minorHAnsi" w:cstheme="minorHAnsi"/>
                <w:lang w:val="de-CH"/>
              </w:rPr>
            </w:pPr>
            <w:r w:rsidRPr="00AC5ECD">
              <w:rPr>
                <w:rFonts w:asciiTheme="minorHAnsi" w:hAnsiTheme="minorHAnsi" w:cstheme="minorHAnsi"/>
              </w:rPr>
              <w:fldChar w:fldCharType="begin">
                <w:ffData>
                  <w:name w:val="Check1"/>
                  <w:enabled/>
                  <w:calcOnExit w:val="0"/>
                  <w:checkBox>
                    <w:sizeAuto/>
                    <w:default w:val="0"/>
                  </w:checkBox>
                </w:ffData>
              </w:fldChar>
            </w:r>
            <w:r w:rsidRPr="00AC5EC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AC5ECD">
              <w:rPr>
                <w:rFonts w:asciiTheme="minorHAnsi" w:hAnsiTheme="minorHAnsi" w:cstheme="minorHAnsi"/>
              </w:rPr>
              <w:fldChar w:fldCharType="end"/>
            </w:r>
            <w:r w:rsidRPr="00AC5ECD">
              <w:rPr>
                <w:rFonts w:asciiTheme="minorHAnsi" w:hAnsiTheme="minorHAnsi" w:cstheme="minorHAnsi"/>
                <w:lang w:val="de-CH"/>
              </w:rPr>
              <w:t xml:space="preserve">SST 6ml, x___   </w:t>
            </w:r>
          </w:p>
          <w:p w14:paraId="6D7D6CF2" w14:textId="21FAD5B2" w:rsidR="007D781F" w:rsidRPr="00AC5ECD" w:rsidRDefault="007D781F" w:rsidP="007D781F">
            <w:pPr>
              <w:tabs>
                <w:tab w:val="left" w:pos="2106"/>
              </w:tabs>
              <w:spacing w:before="100" w:after="100" w:line="276" w:lineRule="auto"/>
              <w:rPr>
                <w:rFonts w:asciiTheme="minorHAnsi" w:hAnsiTheme="minorHAnsi" w:cstheme="minorHAnsi"/>
                <w:lang w:val="de-CH"/>
              </w:rPr>
            </w:pPr>
            <w:r w:rsidRPr="00AC5ECD">
              <w:rPr>
                <w:rFonts w:asciiTheme="minorHAnsi" w:hAnsiTheme="minorHAnsi" w:cstheme="minorHAnsi"/>
              </w:rPr>
              <w:fldChar w:fldCharType="begin">
                <w:ffData>
                  <w:name w:val="Check1"/>
                  <w:enabled/>
                  <w:calcOnExit w:val="0"/>
                  <w:checkBox>
                    <w:sizeAuto/>
                    <w:default w:val="0"/>
                  </w:checkBox>
                </w:ffData>
              </w:fldChar>
            </w:r>
            <w:r w:rsidRPr="00AC5ECD">
              <w:rPr>
                <w:rFonts w:asciiTheme="minorHAnsi" w:hAnsiTheme="minorHAnsi" w:cstheme="minorHAnsi"/>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AC5ECD">
              <w:rPr>
                <w:rFonts w:asciiTheme="minorHAnsi" w:hAnsiTheme="minorHAnsi" w:cstheme="minorHAnsi"/>
              </w:rPr>
              <w:fldChar w:fldCharType="end"/>
            </w:r>
            <w:r w:rsidRPr="00AC5ECD">
              <w:rPr>
                <w:rFonts w:asciiTheme="minorHAnsi" w:hAnsiTheme="minorHAnsi" w:cstheme="minorHAnsi"/>
                <w:lang w:val="de-CH"/>
              </w:rPr>
              <w:t xml:space="preserve">SST 2ml, x___   </w:t>
            </w:r>
          </w:p>
          <w:p w14:paraId="7811F6DF" w14:textId="0D5C3755" w:rsidR="007D781F" w:rsidRPr="00AC5ECD" w:rsidRDefault="007D781F" w:rsidP="007D781F">
            <w:pPr>
              <w:tabs>
                <w:tab w:val="left" w:pos="2106"/>
              </w:tabs>
              <w:spacing w:before="100" w:after="100" w:line="276" w:lineRule="auto"/>
              <w:rPr>
                <w:rFonts w:asciiTheme="minorHAnsi" w:hAnsiTheme="minorHAnsi" w:cstheme="minorHAnsi"/>
                <w:lang w:val="nl-NL"/>
              </w:rPr>
            </w:pPr>
            <w:r w:rsidRPr="00AC5ECD">
              <w:rPr>
                <w:rFonts w:asciiTheme="minorHAnsi" w:hAnsiTheme="minorHAnsi" w:cstheme="minorHAnsi"/>
              </w:rPr>
              <w:fldChar w:fldCharType="begin">
                <w:ffData>
                  <w:name w:val="Check1"/>
                  <w:enabled/>
                  <w:calcOnExit w:val="0"/>
                  <w:checkBox>
                    <w:sizeAuto/>
                    <w:default w:val="0"/>
                  </w:checkBox>
                </w:ffData>
              </w:fldChar>
            </w:r>
            <w:r w:rsidRPr="00AC5ECD">
              <w:rPr>
                <w:rFonts w:asciiTheme="minorHAnsi" w:hAnsiTheme="minorHAnsi" w:cstheme="minorHAnsi"/>
                <w:lang w:val="nl-NL"/>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AC5ECD">
              <w:rPr>
                <w:rFonts w:asciiTheme="minorHAnsi" w:hAnsiTheme="minorHAnsi" w:cstheme="minorHAnsi"/>
              </w:rPr>
              <w:fldChar w:fldCharType="end"/>
            </w:r>
            <w:r w:rsidRPr="00AC5ECD">
              <w:rPr>
                <w:rFonts w:asciiTheme="minorHAnsi" w:hAnsiTheme="minorHAnsi" w:cstheme="minorHAnsi"/>
                <w:lang w:val="nl-NL"/>
              </w:rPr>
              <w:t xml:space="preserve">EDTA 6ml, x___  </w:t>
            </w:r>
          </w:p>
          <w:p w14:paraId="5EDFCD44" w14:textId="7CF4246B" w:rsidR="007D781F" w:rsidRPr="00AC5ECD" w:rsidRDefault="007D781F" w:rsidP="007D781F">
            <w:pPr>
              <w:tabs>
                <w:tab w:val="left" w:pos="2106"/>
              </w:tabs>
              <w:spacing w:before="100" w:after="100" w:line="276" w:lineRule="auto"/>
              <w:rPr>
                <w:rFonts w:asciiTheme="minorHAnsi" w:hAnsiTheme="minorHAnsi" w:cstheme="minorHAnsi"/>
                <w:lang w:val="it-IT"/>
              </w:rPr>
            </w:pPr>
            <w:r w:rsidRPr="00AC5ECD">
              <w:rPr>
                <w:rFonts w:asciiTheme="minorHAnsi" w:hAnsiTheme="minorHAnsi" w:cstheme="minorHAnsi"/>
              </w:rPr>
              <w:fldChar w:fldCharType="begin">
                <w:ffData>
                  <w:name w:val="Check1"/>
                  <w:enabled/>
                  <w:calcOnExit w:val="0"/>
                  <w:checkBox>
                    <w:sizeAuto/>
                    <w:default w:val="0"/>
                  </w:checkBox>
                </w:ffData>
              </w:fldChar>
            </w:r>
            <w:r w:rsidRPr="00AC5ECD">
              <w:rPr>
                <w:rFonts w:asciiTheme="minorHAnsi" w:hAnsiTheme="minorHAnsi" w:cstheme="minorHAnsi"/>
                <w:lang w:val="it-IT"/>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AC5ECD">
              <w:rPr>
                <w:rFonts w:asciiTheme="minorHAnsi" w:hAnsiTheme="minorHAnsi" w:cstheme="minorHAnsi"/>
              </w:rPr>
              <w:fldChar w:fldCharType="end"/>
            </w:r>
            <w:r w:rsidRPr="00AC5ECD">
              <w:rPr>
                <w:rFonts w:asciiTheme="minorHAnsi" w:hAnsiTheme="minorHAnsi" w:cstheme="minorHAnsi"/>
                <w:lang w:val="it-IT"/>
              </w:rPr>
              <w:t xml:space="preserve">EDTA 2ml, x___  </w:t>
            </w:r>
          </w:p>
        </w:tc>
      </w:tr>
      <w:tr w:rsidR="007D781F" w:rsidRPr="009544EC" w14:paraId="2D94FF62" w14:textId="77777777" w:rsidTr="00796399">
        <w:trPr>
          <w:trHeight w:val="410"/>
        </w:trPr>
        <w:tc>
          <w:tcPr>
            <w:tcW w:w="353" w:type="dxa"/>
          </w:tcPr>
          <w:p w14:paraId="0E0C639F" w14:textId="77777777" w:rsidR="007D781F" w:rsidRPr="00AC5ECD" w:rsidDel="00486184" w:rsidRDefault="007D781F" w:rsidP="007D781F">
            <w:pPr>
              <w:pStyle w:val="Paragraphedeliste"/>
              <w:numPr>
                <w:ilvl w:val="0"/>
                <w:numId w:val="24"/>
              </w:numPr>
              <w:spacing w:before="100" w:after="100"/>
              <w:ind w:left="171" w:hanging="201"/>
              <w:contextualSpacing w:val="0"/>
              <w:rPr>
                <w:rFonts w:asciiTheme="minorHAnsi" w:hAnsiTheme="minorHAnsi" w:cstheme="minorHAnsi"/>
                <w:lang w:val="de-CH"/>
              </w:rPr>
            </w:pPr>
          </w:p>
        </w:tc>
        <w:tc>
          <w:tcPr>
            <w:tcW w:w="4604" w:type="dxa"/>
          </w:tcPr>
          <w:p w14:paraId="0C56855C" w14:textId="1D0BC8CF" w:rsidR="007D781F" w:rsidRPr="005369EC" w:rsidRDefault="005369EC" w:rsidP="007D781F">
            <w:pPr>
              <w:spacing w:before="100" w:after="100"/>
              <w:rPr>
                <w:rFonts w:asciiTheme="minorHAnsi" w:hAnsiTheme="minorHAnsi" w:cstheme="minorHAnsi"/>
                <w:lang w:val="fr-FR"/>
              </w:rPr>
            </w:pPr>
            <w:r w:rsidRPr="005369EC">
              <w:rPr>
                <w:rFonts w:asciiTheme="minorHAnsi" w:hAnsiTheme="minorHAnsi" w:cstheme="minorHAnsi"/>
                <w:lang w:val="fr-FR"/>
              </w:rPr>
              <w:t>Initiales de la personne qui a prélevé les échantillons</w:t>
            </w:r>
          </w:p>
        </w:tc>
        <w:tc>
          <w:tcPr>
            <w:tcW w:w="4554" w:type="dxa"/>
          </w:tcPr>
          <w:p w14:paraId="6E46CF8B" w14:textId="77777777" w:rsidR="007D781F" w:rsidRPr="00AC5ECD" w:rsidRDefault="007D781F" w:rsidP="007D781F">
            <w:pPr>
              <w:tabs>
                <w:tab w:val="left" w:pos="2106"/>
              </w:tabs>
              <w:spacing w:before="100" w:after="100"/>
              <w:rPr>
                <w:rFonts w:asciiTheme="minorHAnsi" w:hAnsiTheme="minorHAnsi" w:cstheme="minorHAnsi"/>
              </w:rPr>
            </w:pPr>
            <w:r w:rsidRPr="00AC5ECD">
              <w:rPr>
                <w:rFonts w:asciiTheme="minorHAnsi" w:hAnsiTheme="minorHAnsi" w:cstheme="minorHAnsi"/>
              </w:rPr>
              <w:t>__ __ __</w:t>
            </w:r>
          </w:p>
        </w:tc>
      </w:tr>
      <w:tr w:rsidR="007D781F" w:rsidRPr="009A111A" w14:paraId="5B7FCD46" w14:textId="77777777" w:rsidTr="00796399">
        <w:trPr>
          <w:trHeight w:val="881"/>
        </w:trPr>
        <w:tc>
          <w:tcPr>
            <w:tcW w:w="353" w:type="dxa"/>
          </w:tcPr>
          <w:p w14:paraId="4C4E871B" w14:textId="77777777" w:rsidR="007D781F" w:rsidRPr="00AC5ECD" w:rsidRDefault="007D781F" w:rsidP="007D781F">
            <w:pPr>
              <w:pStyle w:val="Paragraphedeliste"/>
              <w:numPr>
                <w:ilvl w:val="0"/>
                <w:numId w:val="24"/>
              </w:numPr>
              <w:spacing w:before="100" w:after="100" w:line="276" w:lineRule="auto"/>
              <w:ind w:left="171" w:hanging="201"/>
              <w:contextualSpacing w:val="0"/>
              <w:rPr>
                <w:rFonts w:asciiTheme="minorHAnsi" w:hAnsiTheme="minorHAnsi" w:cstheme="minorHAnsi"/>
                <w:b/>
              </w:rPr>
            </w:pPr>
          </w:p>
        </w:tc>
        <w:tc>
          <w:tcPr>
            <w:tcW w:w="4604" w:type="dxa"/>
          </w:tcPr>
          <w:p w14:paraId="7DAC13E1" w14:textId="77777777" w:rsidR="006C3E78" w:rsidRPr="006C3E78" w:rsidRDefault="006C3E78" w:rsidP="006C3E78">
            <w:pPr>
              <w:spacing w:before="100" w:after="100"/>
              <w:rPr>
                <w:rFonts w:asciiTheme="minorHAnsi" w:hAnsiTheme="minorHAnsi" w:cstheme="minorHAnsi"/>
                <w:lang w:val="fr-FR"/>
              </w:rPr>
            </w:pPr>
            <w:r w:rsidRPr="006C3E78">
              <w:rPr>
                <w:rFonts w:asciiTheme="minorHAnsi" w:hAnsiTheme="minorHAnsi" w:cstheme="minorHAnsi"/>
                <w:lang w:val="fr-FR"/>
              </w:rPr>
              <w:t xml:space="preserve">Heure de mise de l’échantillon à 4°C/dans une glacière (pendant 24h00) </w:t>
            </w:r>
          </w:p>
          <w:p w14:paraId="7A3A6D48" w14:textId="4D839281" w:rsidR="007D781F" w:rsidRPr="006C3E78" w:rsidRDefault="006C3E78" w:rsidP="006C3E78">
            <w:pPr>
              <w:spacing w:before="100" w:after="100" w:line="276" w:lineRule="auto"/>
              <w:rPr>
                <w:rFonts w:asciiTheme="minorHAnsi" w:hAnsiTheme="minorHAnsi" w:cstheme="minorBidi"/>
                <w:b/>
                <w:bCs/>
                <w:u w:val="single"/>
                <w:lang w:val="fr-FR"/>
              </w:rPr>
            </w:pPr>
            <w:r w:rsidRPr="006C3E78">
              <w:rPr>
                <w:rFonts w:asciiTheme="minorHAnsi" w:hAnsiTheme="minorHAnsi" w:cstheme="minorHAnsi"/>
                <w:b/>
                <w:bCs/>
                <w:lang w:val="fr-FR"/>
              </w:rPr>
              <w:t>Pour les tubes SST (30-60 min après la coagulation à température ambiante)</w:t>
            </w:r>
          </w:p>
        </w:tc>
        <w:tc>
          <w:tcPr>
            <w:tcW w:w="4554" w:type="dxa"/>
          </w:tcPr>
          <w:p w14:paraId="2E7F6BFA" w14:textId="77777777" w:rsidR="007D781F" w:rsidRPr="009A111A" w:rsidRDefault="007D781F" w:rsidP="007D781F">
            <w:pPr>
              <w:spacing w:before="100" w:after="100" w:line="276" w:lineRule="auto"/>
              <w:rPr>
                <w:rFonts w:asciiTheme="minorHAnsi" w:hAnsiTheme="minorHAnsi" w:cstheme="minorHAnsi"/>
                <w:lang w:val="fr-FR"/>
              </w:rPr>
            </w:pPr>
            <w:r w:rsidRPr="009A111A">
              <w:rPr>
                <w:rFonts w:asciiTheme="minorHAnsi" w:hAnsiTheme="minorHAnsi" w:cstheme="minorHAnsi"/>
                <w:lang w:val="fr-FR"/>
              </w:rPr>
              <w:t>__ __: __ __</w:t>
            </w:r>
          </w:p>
          <w:p w14:paraId="695E235E" w14:textId="3FBA44F6" w:rsidR="007D781F" w:rsidRPr="00621501" w:rsidRDefault="007D781F" w:rsidP="007D781F">
            <w:pPr>
              <w:spacing w:before="100" w:after="100" w:line="276" w:lineRule="auto"/>
              <w:rPr>
                <w:rFonts w:asciiTheme="minorHAnsi" w:hAnsiTheme="minorHAnsi" w:cstheme="minorHAnsi"/>
                <w:lang w:val="fr-FR"/>
              </w:rPr>
            </w:pPr>
            <w:r w:rsidRPr="00AC5ECD">
              <w:rPr>
                <w:rFonts w:asciiTheme="minorHAnsi" w:hAnsiTheme="minorHAnsi" w:cstheme="minorHAnsi"/>
              </w:rPr>
              <w:fldChar w:fldCharType="begin">
                <w:ffData>
                  <w:name w:val="Check1"/>
                  <w:enabled/>
                  <w:calcOnExit w:val="0"/>
                  <w:checkBox>
                    <w:sizeAuto/>
                    <w:default w:val="0"/>
                  </w:checkBox>
                </w:ffData>
              </w:fldChar>
            </w:r>
            <w:r w:rsidRPr="00621501">
              <w:rPr>
                <w:rFonts w:asciiTheme="minorHAnsi" w:hAnsiTheme="minorHAnsi" w:cstheme="minorHAnsi"/>
                <w:lang w:val="fr-FR"/>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AC5ECD">
              <w:rPr>
                <w:rFonts w:asciiTheme="minorHAnsi" w:hAnsiTheme="minorHAnsi" w:cstheme="minorHAnsi"/>
              </w:rPr>
              <w:fldChar w:fldCharType="end"/>
            </w:r>
            <w:r w:rsidRPr="00621501">
              <w:rPr>
                <w:rFonts w:asciiTheme="minorHAnsi" w:hAnsiTheme="minorHAnsi" w:cstheme="minorHAnsi"/>
                <w:lang w:val="fr-FR"/>
              </w:rPr>
              <w:t xml:space="preserve">NA </w:t>
            </w:r>
            <w:r w:rsidR="00621501" w:rsidRPr="00621501">
              <w:rPr>
                <w:rFonts w:asciiTheme="minorHAnsi" w:hAnsiTheme="minorHAnsi" w:cstheme="minorHAnsi"/>
                <w:lang w:val="fr-FR"/>
              </w:rPr>
              <w:t xml:space="preserve">(échantillon traité </w:t>
            </w:r>
            <w:r w:rsidR="00621501" w:rsidRPr="00621501">
              <w:rPr>
                <w:rFonts w:asciiTheme="minorHAnsi" w:hAnsiTheme="minorHAnsi" w:cstheme="minorHAnsi"/>
                <w:b/>
                <w:bCs/>
                <w:lang w:val="fr-FR"/>
              </w:rPr>
              <w:t>en moins de 4 heures à TA</w:t>
            </w:r>
            <w:r w:rsidR="00621501" w:rsidRPr="00621501">
              <w:rPr>
                <w:rFonts w:asciiTheme="minorHAnsi" w:hAnsiTheme="minorHAnsi" w:cstheme="minorHAnsi"/>
                <w:lang w:val="fr-FR"/>
              </w:rPr>
              <w:t>)</w:t>
            </w:r>
          </w:p>
        </w:tc>
      </w:tr>
      <w:tr w:rsidR="007D781F" w:rsidRPr="009A111A" w14:paraId="6B154433" w14:textId="77777777" w:rsidTr="00796399">
        <w:trPr>
          <w:trHeight w:val="881"/>
        </w:trPr>
        <w:tc>
          <w:tcPr>
            <w:tcW w:w="353" w:type="dxa"/>
          </w:tcPr>
          <w:p w14:paraId="15F9FD3F" w14:textId="77777777" w:rsidR="007D781F" w:rsidRPr="00621501" w:rsidRDefault="007D781F" w:rsidP="007D781F">
            <w:pPr>
              <w:pStyle w:val="Paragraphedeliste"/>
              <w:numPr>
                <w:ilvl w:val="0"/>
                <w:numId w:val="24"/>
              </w:numPr>
              <w:spacing w:before="100" w:after="100"/>
              <w:ind w:left="171" w:hanging="201"/>
              <w:contextualSpacing w:val="0"/>
              <w:rPr>
                <w:rFonts w:asciiTheme="minorHAnsi" w:hAnsiTheme="minorHAnsi" w:cstheme="minorHAnsi"/>
                <w:b/>
                <w:lang w:val="fr-FR"/>
              </w:rPr>
            </w:pPr>
          </w:p>
        </w:tc>
        <w:tc>
          <w:tcPr>
            <w:tcW w:w="4604" w:type="dxa"/>
          </w:tcPr>
          <w:p w14:paraId="44B65511" w14:textId="77777777" w:rsidR="001A7FF3" w:rsidRPr="001A7FF3" w:rsidRDefault="001A7FF3" w:rsidP="001A7FF3">
            <w:pPr>
              <w:spacing w:before="100" w:after="100"/>
              <w:rPr>
                <w:rFonts w:asciiTheme="minorHAnsi" w:hAnsiTheme="minorHAnsi" w:cstheme="minorHAnsi"/>
                <w:lang w:val="fr-FR"/>
              </w:rPr>
            </w:pPr>
            <w:r w:rsidRPr="001A7FF3">
              <w:rPr>
                <w:rFonts w:asciiTheme="minorHAnsi" w:hAnsiTheme="minorHAnsi" w:cstheme="minorHAnsi"/>
                <w:lang w:val="fr-FR"/>
              </w:rPr>
              <w:t xml:space="preserve">Heure de mise de l’échantillon à 4°C/dans une glacière (pendant 24h00) </w:t>
            </w:r>
          </w:p>
          <w:p w14:paraId="327507AB" w14:textId="21EA5541" w:rsidR="007D781F" w:rsidRPr="001A7FF3" w:rsidRDefault="001A7FF3" w:rsidP="001A7FF3">
            <w:pPr>
              <w:spacing w:before="100" w:after="100" w:line="276" w:lineRule="auto"/>
              <w:rPr>
                <w:rFonts w:asciiTheme="minorHAnsi" w:hAnsiTheme="minorHAnsi" w:cstheme="minorHAnsi"/>
                <w:b/>
                <w:bCs/>
              </w:rPr>
            </w:pPr>
            <w:r w:rsidRPr="001A7FF3">
              <w:rPr>
                <w:rFonts w:asciiTheme="minorHAnsi" w:hAnsiTheme="minorHAnsi" w:cstheme="minorHAnsi"/>
                <w:b/>
                <w:bCs/>
              </w:rPr>
              <w:t>Pour les tubes EDTA</w:t>
            </w:r>
          </w:p>
        </w:tc>
        <w:tc>
          <w:tcPr>
            <w:tcW w:w="4554" w:type="dxa"/>
          </w:tcPr>
          <w:p w14:paraId="617B8A51" w14:textId="77777777" w:rsidR="007D781F" w:rsidRPr="009A111A" w:rsidRDefault="007D781F" w:rsidP="007D781F">
            <w:pPr>
              <w:spacing w:before="100" w:after="100" w:line="276" w:lineRule="auto"/>
              <w:rPr>
                <w:rFonts w:asciiTheme="minorHAnsi" w:hAnsiTheme="minorHAnsi" w:cstheme="minorHAnsi"/>
                <w:lang w:val="fr-FR"/>
              </w:rPr>
            </w:pPr>
            <w:r w:rsidRPr="009A111A">
              <w:rPr>
                <w:rFonts w:asciiTheme="minorHAnsi" w:hAnsiTheme="minorHAnsi" w:cstheme="minorHAnsi"/>
                <w:lang w:val="fr-FR"/>
              </w:rPr>
              <w:t>__ __: __ __</w:t>
            </w:r>
          </w:p>
          <w:p w14:paraId="4EB40449" w14:textId="09AE3439" w:rsidR="007D781F" w:rsidRPr="001A7FF3" w:rsidRDefault="007D781F" w:rsidP="007D781F">
            <w:pPr>
              <w:spacing w:before="100" w:after="100"/>
              <w:rPr>
                <w:rFonts w:asciiTheme="minorHAnsi" w:hAnsiTheme="minorHAnsi" w:cstheme="minorHAnsi"/>
                <w:lang w:val="fr-FR"/>
              </w:rPr>
            </w:pPr>
            <w:r w:rsidRPr="00AC5ECD">
              <w:rPr>
                <w:rFonts w:asciiTheme="minorHAnsi" w:hAnsiTheme="minorHAnsi" w:cstheme="minorHAnsi"/>
              </w:rPr>
              <w:fldChar w:fldCharType="begin">
                <w:ffData>
                  <w:name w:val="Check1"/>
                  <w:enabled/>
                  <w:calcOnExit w:val="0"/>
                  <w:checkBox>
                    <w:sizeAuto/>
                    <w:default w:val="0"/>
                  </w:checkBox>
                </w:ffData>
              </w:fldChar>
            </w:r>
            <w:r w:rsidRPr="001A7FF3">
              <w:rPr>
                <w:rFonts w:asciiTheme="minorHAnsi" w:hAnsiTheme="minorHAnsi" w:cstheme="minorHAnsi"/>
                <w:lang w:val="fr-FR"/>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AC5ECD">
              <w:rPr>
                <w:rFonts w:asciiTheme="minorHAnsi" w:hAnsiTheme="minorHAnsi" w:cstheme="minorHAnsi"/>
              </w:rPr>
              <w:fldChar w:fldCharType="end"/>
            </w:r>
            <w:r w:rsidRPr="001A7FF3">
              <w:rPr>
                <w:rFonts w:asciiTheme="minorHAnsi" w:hAnsiTheme="minorHAnsi" w:cstheme="minorHAnsi"/>
                <w:lang w:val="fr-FR"/>
              </w:rPr>
              <w:t xml:space="preserve">NA </w:t>
            </w:r>
            <w:r w:rsidR="001A7FF3" w:rsidRPr="001A7FF3">
              <w:rPr>
                <w:rFonts w:asciiTheme="minorHAnsi" w:hAnsiTheme="minorHAnsi" w:cstheme="minorHAnsi"/>
                <w:lang w:val="fr-FR"/>
              </w:rPr>
              <w:t xml:space="preserve">(échantillon traité </w:t>
            </w:r>
            <w:r w:rsidR="001A7FF3" w:rsidRPr="001A7FF3">
              <w:rPr>
                <w:rFonts w:asciiTheme="minorHAnsi" w:hAnsiTheme="minorHAnsi" w:cstheme="minorHAnsi"/>
                <w:b/>
                <w:bCs/>
                <w:lang w:val="fr-FR"/>
              </w:rPr>
              <w:t>en moins de 4 heures à TA</w:t>
            </w:r>
            <w:r w:rsidR="001A7FF3" w:rsidRPr="001A7FF3">
              <w:rPr>
                <w:rFonts w:asciiTheme="minorHAnsi" w:hAnsiTheme="minorHAnsi" w:cstheme="minorHAnsi"/>
                <w:lang w:val="fr-FR"/>
              </w:rPr>
              <w:t>)</w:t>
            </w:r>
          </w:p>
        </w:tc>
      </w:tr>
      <w:tr w:rsidR="007D781F" w:rsidRPr="009A111A" w14:paraId="1240E692" w14:textId="77777777" w:rsidTr="00796399">
        <w:trPr>
          <w:trHeight w:val="968"/>
        </w:trPr>
        <w:tc>
          <w:tcPr>
            <w:tcW w:w="353" w:type="dxa"/>
          </w:tcPr>
          <w:p w14:paraId="50F2E77F" w14:textId="77777777" w:rsidR="007D781F" w:rsidRPr="001A7FF3" w:rsidRDefault="007D781F" w:rsidP="007D781F">
            <w:pPr>
              <w:pStyle w:val="Paragraphedeliste"/>
              <w:numPr>
                <w:ilvl w:val="0"/>
                <w:numId w:val="24"/>
              </w:numPr>
              <w:spacing w:before="100" w:after="100" w:line="276" w:lineRule="auto"/>
              <w:ind w:left="171" w:hanging="201"/>
              <w:contextualSpacing w:val="0"/>
              <w:rPr>
                <w:rFonts w:asciiTheme="minorHAnsi" w:hAnsiTheme="minorHAnsi" w:cstheme="minorHAnsi"/>
                <w:b/>
                <w:lang w:val="fr-FR"/>
              </w:rPr>
            </w:pPr>
          </w:p>
        </w:tc>
        <w:tc>
          <w:tcPr>
            <w:tcW w:w="4604" w:type="dxa"/>
          </w:tcPr>
          <w:p w14:paraId="11A7D0A6" w14:textId="2119D0C3" w:rsidR="007D781F" w:rsidRPr="00CF6AE0" w:rsidRDefault="00CF6AE0" w:rsidP="007D781F">
            <w:pPr>
              <w:spacing w:before="100" w:after="100" w:line="276" w:lineRule="auto"/>
              <w:rPr>
                <w:rFonts w:asciiTheme="minorHAnsi" w:hAnsiTheme="minorHAnsi" w:cstheme="minorHAnsi"/>
                <w:lang w:val="fr-FR"/>
              </w:rPr>
            </w:pPr>
            <w:r>
              <w:rPr>
                <w:rFonts w:asciiTheme="minorHAnsi" w:hAnsiTheme="minorHAnsi" w:cstheme="minorHAnsi"/>
                <w:lang w:val="fr-FR"/>
              </w:rPr>
              <w:t>Envoi</w:t>
            </w:r>
            <w:r w:rsidRPr="00CF6AE0">
              <w:rPr>
                <w:rFonts w:asciiTheme="minorHAnsi" w:hAnsiTheme="minorHAnsi" w:cstheme="minorHAnsi"/>
                <w:lang w:val="fr-FR"/>
              </w:rPr>
              <w:t xml:space="preserve"> de l’échantillon au laboratoire de traitement (jj/mm/</w:t>
            </w:r>
            <w:proofErr w:type="spellStart"/>
            <w:r w:rsidRPr="00CF6AE0">
              <w:rPr>
                <w:rFonts w:asciiTheme="minorHAnsi" w:hAnsiTheme="minorHAnsi" w:cstheme="minorHAnsi"/>
                <w:lang w:val="fr-FR"/>
              </w:rPr>
              <w:t>aaaa</w:t>
            </w:r>
            <w:proofErr w:type="spellEnd"/>
            <w:r w:rsidRPr="00CF6AE0">
              <w:rPr>
                <w:rFonts w:asciiTheme="minorHAnsi" w:hAnsiTheme="minorHAnsi" w:cstheme="minorHAnsi"/>
                <w:lang w:val="fr-FR"/>
              </w:rPr>
              <w:t>) :</w:t>
            </w:r>
          </w:p>
        </w:tc>
        <w:tc>
          <w:tcPr>
            <w:tcW w:w="4554" w:type="dxa"/>
          </w:tcPr>
          <w:p w14:paraId="6DFC3E27" w14:textId="40561420" w:rsidR="007D781F" w:rsidRPr="0002105F" w:rsidRDefault="007D781F" w:rsidP="007D781F">
            <w:pPr>
              <w:spacing w:before="100" w:after="100" w:line="276" w:lineRule="auto"/>
              <w:rPr>
                <w:rFonts w:asciiTheme="minorHAnsi" w:hAnsiTheme="minorHAnsi" w:cstheme="minorHAnsi"/>
                <w:lang w:val="fr-FR"/>
              </w:rPr>
            </w:pPr>
            <w:r w:rsidRPr="00AC5ECD">
              <w:rPr>
                <w:rFonts w:asciiTheme="minorHAnsi" w:hAnsiTheme="minorHAnsi" w:cstheme="minorHAnsi"/>
              </w:rPr>
              <w:fldChar w:fldCharType="begin">
                <w:ffData>
                  <w:name w:val="Check1"/>
                  <w:enabled/>
                  <w:calcOnExit w:val="0"/>
                  <w:checkBox>
                    <w:sizeAuto/>
                    <w:default w:val="0"/>
                  </w:checkBox>
                </w:ffData>
              </w:fldChar>
            </w:r>
            <w:r w:rsidRPr="0002105F">
              <w:rPr>
                <w:rFonts w:asciiTheme="minorHAnsi" w:hAnsiTheme="minorHAnsi" w:cstheme="minorHAnsi"/>
                <w:lang w:val="fr-FR"/>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AC5ECD">
              <w:rPr>
                <w:rFonts w:asciiTheme="minorHAnsi" w:hAnsiTheme="minorHAnsi" w:cstheme="minorHAnsi"/>
              </w:rPr>
              <w:fldChar w:fldCharType="end"/>
            </w:r>
            <w:r w:rsidR="009A111A" w:rsidRPr="0002105F">
              <w:rPr>
                <w:rFonts w:asciiTheme="minorHAnsi" w:hAnsiTheme="minorHAnsi" w:cstheme="minorHAnsi"/>
                <w:lang w:val="fr-FR"/>
              </w:rPr>
              <w:t>Le</w:t>
            </w:r>
            <w:r w:rsidR="0002105F" w:rsidRPr="0002105F">
              <w:rPr>
                <w:rFonts w:asciiTheme="minorHAnsi" w:hAnsiTheme="minorHAnsi" w:cstheme="minorHAnsi"/>
                <w:lang w:val="fr-FR"/>
              </w:rPr>
              <w:t xml:space="preserve"> jour même du prélèvement</w:t>
            </w:r>
          </w:p>
          <w:p w14:paraId="00E953CF" w14:textId="370016F1" w:rsidR="007D781F" w:rsidRPr="0002105F" w:rsidRDefault="007D781F" w:rsidP="007D781F">
            <w:pPr>
              <w:spacing w:before="100" w:after="100" w:line="276" w:lineRule="auto"/>
              <w:rPr>
                <w:rFonts w:asciiTheme="minorHAnsi" w:hAnsiTheme="minorHAnsi" w:cstheme="minorHAnsi"/>
                <w:lang w:val="fr-FR"/>
              </w:rPr>
            </w:pPr>
            <w:r w:rsidRPr="00AC5ECD">
              <w:rPr>
                <w:rFonts w:asciiTheme="minorHAnsi" w:hAnsiTheme="minorHAnsi" w:cstheme="minorHAnsi"/>
              </w:rPr>
              <w:fldChar w:fldCharType="begin">
                <w:ffData>
                  <w:name w:val="Check1"/>
                  <w:enabled/>
                  <w:calcOnExit w:val="0"/>
                  <w:checkBox>
                    <w:sizeAuto/>
                    <w:default w:val="0"/>
                  </w:checkBox>
                </w:ffData>
              </w:fldChar>
            </w:r>
            <w:r w:rsidRPr="0002105F">
              <w:rPr>
                <w:rFonts w:asciiTheme="minorHAnsi" w:hAnsiTheme="minorHAnsi" w:cstheme="minorHAnsi"/>
                <w:lang w:val="fr-FR"/>
              </w:rPr>
              <w:instrText xml:space="preserve"> FORMCHECKBOX </w:instrText>
            </w:r>
            <w:r w:rsidR="00000000">
              <w:rPr>
                <w:rFonts w:asciiTheme="minorHAnsi" w:hAnsiTheme="minorHAnsi" w:cstheme="minorHAnsi"/>
              </w:rPr>
            </w:r>
            <w:r w:rsidR="00000000">
              <w:rPr>
                <w:rFonts w:asciiTheme="minorHAnsi" w:hAnsiTheme="minorHAnsi" w:cstheme="minorHAnsi"/>
              </w:rPr>
              <w:fldChar w:fldCharType="separate"/>
            </w:r>
            <w:r w:rsidRPr="00AC5ECD">
              <w:rPr>
                <w:rFonts w:asciiTheme="minorHAnsi" w:hAnsiTheme="minorHAnsi" w:cstheme="minorHAnsi"/>
              </w:rPr>
              <w:fldChar w:fldCharType="end"/>
            </w:r>
            <w:r w:rsidR="009A111A">
              <w:rPr>
                <w:rFonts w:asciiTheme="minorHAnsi" w:hAnsiTheme="minorHAnsi" w:cstheme="minorHAnsi"/>
                <w:lang w:val="fr-FR"/>
              </w:rPr>
              <w:t>Autre</w:t>
            </w:r>
            <w:r w:rsidR="0002105F">
              <w:rPr>
                <w:rFonts w:asciiTheme="minorHAnsi" w:hAnsiTheme="minorHAnsi" w:cstheme="minorHAnsi"/>
                <w:lang w:val="fr-FR"/>
              </w:rPr>
              <w:t xml:space="preserve"> </w:t>
            </w:r>
            <w:r w:rsidR="009A111A">
              <w:rPr>
                <w:rFonts w:asciiTheme="minorHAnsi" w:hAnsiTheme="minorHAnsi" w:cstheme="minorHAnsi"/>
                <w:lang w:val="fr-FR"/>
              </w:rPr>
              <w:t>jour</w:t>
            </w:r>
            <w:r w:rsidR="009A111A" w:rsidRPr="0002105F">
              <w:rPr>
                <w:rFonts w:asciiTheme="minorHAnsi" w:hAnsiTheme="minorHAnsi" w:cstheme="minorHAnsi"/>
                <w:lang w:val="fr-FR"/>
              </w:rPr>
              <w:t xml:space="preserve"> :</w:t>
            </w:r>
            <w:r w:rsidRPr="0002105F">
              <w:rPr>
                <w:rFonts w:asciiTheme="minorHAnsi" w:hAnsiTheme="minorHAnsi" w:cstheme="minorHAnsi"/>
                <w:lang w:val="fr-FR"/>
              </w:rPr>
              <w:t xml:space="preserve"> __ __/__ ___ __/__ __ __ __</w:t>
            </w:r>
          </w:p>
        </w:tc>
      </w:tr>
    </w:tbl>
    <w:p w14:paraId="17F6681A" w14:textId="775EFDC1" w:rsidR="00AC5ECD" w:rsidRPr="0002105F" w:rsidRDefault="00AC5ECD" w:rsidP="00B240FD">
      <w:pPr>
        <w:rPr>
          <w:rFonts w:asciiTheme="minorHAnsi" w:hAnsiTheme="minorHAnsi" w:cstheme="minorHAnsi"/>
          <w:b/>
          <w:i/>
          <w:sz w:val="18"/>
          <w:lang w:val="fr-FR"/>
        </w:rPr>
      </w:pPr>
    </w:p>
    <w:bookmarkEnd w:id="1"/>
    <w:bookmarkEnd w:id="2"/>
    <w:bookmarkEnd w:id="3"/>
    <w:p w14:paraId="2017C3B9" w14:textId="084451B5" w:rsidR="00C0410F" w:rsidRPr="006C3E78" w:rsidRDefault="00C0410F" w:rsidP="00F950AF">
      <w:pPr>
        <w:rPr>
          <w:rFonts w:asciiTheme="minorHAnsi" w:hAnsiTheme="minorHAnsi" w:cstheme="minorHAnsi"/>
          <w:b/>
          <w:i/>
          <w:sz w:val="18"/>
          <w:lang w:val="fr-FR"/>
        </w:rPr>
      </w:pPr>
      <w:r w:rsidRPr="006C3E78">
        <w:rPr>
          <w:rFonts w:asciiTheme="minorHAnsi" w:hAnsiTheme="minorHAnsi" w:cstheme="minorHAnsi"/>
          <w:b/>
          <w:i/>
          <w:sz w:val="18"/>
          <w:lang w:val="fr-FR"/>
        </w:rPr>
        <w:t>Complété par (initiales) : __ __ __ (___/___/___) (jj/mm/</w:t>
      </w:r>
      <w:proofErr w:type="spellStart"/>
      <w:r w:rsidRPr="006C3E78">
        <w:rPr>
          <w:rFonts w:asciiTheme="minorHAnsi" w:hAnsiTheme="minorHAnsi" w:cstheme="minorHAnsi"/>
          <w:b/>
          <w:i/>
          <w:sz w:val="18"/>
          <w:lang w:val="fr-FR"/>
        </w:rPr>
        <w:t>aaaa</w:t>
      </w:r>
      <w:proofErr w:type="spellEnd"/>
      <w:r w:rsidRPr="006C3E78">
        <w:rPr>
          <w:rFonts w:asciiTheme="minorHAnsi" w:hAnsiTheme="minorHAnsi" w:cstheme="minorHAnsi"/>
          <w:b/>
          <w:i/>
          <w:sz w:val="18"/>
          <w:lang w:val="fr-FR"/>
        </w:rPr>
        <w:t>) Revu par (initiales) : __ __ __ (___/___/___) (jj/mm/</w:t>
      </w:r>
      <w:proofErr w:type="spellStart"/>
      <w:r w:rsidRPr="006C3E78">
        <w:rPr>
          <w:rFonts w:asciiTheme="minorHAnsi" w:hAnsiTheme="minorHAnsi" w:cstheme="minorHAnsi"/>
          <w:b/>
          <w:i/>
          <w:sz w:val="18"/>
          <w:lang w:val="fr-FR"/>
        </w:rPr>
        <w:t>aaaa</w:t>
      </w:r>
      <w:proofErr w:type="spellEnd"/>
      <w:r w:rsidRPr="006C3E78">
        <w:rPr>
          <w:rFonts w:asciiTheme="minorHAnsi" w:hAnsiTheme="minorHAnsi" w:cstheme="minorHAnsi"/>
          <w:b/>
          <w:i/>
          <w:sz w:val="18"/>
          <w:lang w:val="fr-FR"/>
        </w:rPr>
        <w:t>)</w:t>
      </w:r>
    </w:p>
    <w:p w14:paraId="533708F6" w14:textId="015F9791" w:rsidR="00F950AF" w:rsidRPr="00C0410F" w:rsidRDefault="00F950AF" w:rsidP="00F950AF">
      <w:pPr>
        <w:rPr>
          <w:b/>
          <w:i/>
          <w:iCs/>
          <w:color w:val="808080" w:themeColor="background1" w:themeShade="80"/>
          <w:spacing w:val="-3"/>
          <w:lang w:val="fr-FR"/>
        </w:rPr>
      </w:pPr>
    </w:p>
    <w:p w14:paraId="4B46531E" w14:textId="63EF7DA4" w:rsidR="00F950AF" w:rsidRPr="00C0410F" w:rsidRDefault="00F950AF" w:rsidP="00F950AF">
      <w:pPr>
        <w:tabs>
          <w:tab w:val="left" w:pos="5265"/>
        </w:tabs>
        <w:rPr>
          <w:lang w:val="fr-FR"/>
        </w:rPr>
      </w:pPr>
      <w:r w:rsidRPr="00C0410F">
        <w:rPr>
          <w:lang w:val="fr-FR"/>
        </w:rPr>
        <w:tab/>
      </w:r>
    </w:p>
    <w:sectPr w:rsidR="00F950AF" w:rsidRPr="00C0410F" w:rsidSect="00256334">
      <w:headerReference w:type="default" r:id="rId12"/>
      <w:footerReference w:type="default" r:id="rId13"/>
      <w:footerReference w:type="first" r:id="rId14"/>
      <w:pgSz w:w="11907" w:h="16839" w:code="9"/>
      <w:pgMar w:top="1151" w:right="1021" w:bottom="1134" w:left="1418" w:header="709" w:footer="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0E4764" w14:textId="77777777" w:rsidR="00A9312F" w:rsidRDefault="00A9312F" w:rsidP="001F1010">
      <w:r>
        <w:separator/>
      </w:r>
    </w:p>
  </w:endnote>
  <w:endnote w:type="continuationSeparator" w:id="0">
    <w:p w14:paraId="19BC7BF4" w14:textId="77777777" w:rsidR="00A9312F" w:rsidRDefault="00A9312F" w:rsidP="001F1010">
      <w:r>
        <w:continuationSeparator/>
      </w:r>
    </w:p>
  </w:endnote>
  <w:endnote w:type="continuationNotice" w:id="1">
    <w:p w14:paraId="7178026A" w14:textId="77777777" w:rsidR="00A9312F" w:rsidRDefault="00A931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Symbol"/>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 York">
    <w:panose1 w:val="02040503060506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Look w:val="04A0" w:firstRow="1" w:lastRow="0" w:firstColumn="1" w:lastColumn="0" w:noHBand="0" w:noVBand="1"/>
    </w:tblPr>
    <w:tblGrid>
      <w:gridCol w:w="3114"/>
      <w:gridCol w:w="3118"/>
      <w:gridCol w:w="3226"/>
    </w:tblGrid>
    <w:tr w:rsidR="001D0F15" w14:paraId="65A27949" w14:textId="77777777" w:rsidTr="00AB28D3">
      <w:tc>
        <w:tcPr>
          <w:tcW w:w="3114" w:type="dxa"/>
        </w:tcPr>
        <w:p w14:paraId="43E9F422" w14:textId="73F2A11B" w:rsidR="001D0F15" w:rsidRPr="00FC6773" w:rsidRDefault="00294AB4" w:rsidP="001D0F15">
          <w:pPr>
            <w:tabs>
              <w:tab w:val="right" w:pos="9639"/>
            </w:tabs>
            <w:ind w:right="34"/>
            <w:rPr>
              <w:sz w:val="18"/>
              <w:szCs w:val="18"/>
            </w:rPr>
          </w:pPr>
          <w:r w:rsidRPr="00FC6773">
            <w:rPr>
              <w:sz w:val="18"/>
              <w:szCs w:val="18"/>
            </w:rPr>
            <w:t xml:space="preserve">QMS </w:t>
          </w:r>
          <w:r w:rsidR="00E6381B">
            <w:rPr>
              <w:sz w:val="18"/>
              <w:szCs w:val="18"/>
            </w:rPr>
            <w:t xml:space="preserve">Master </w:t>
          </w:r>
          <w:r w:rsidR="005D266E">
            <w:rPr>
              <w:sz w:val="18"/>
              <w:szCs w:val="18"/>
            </w:rPr>
            <w:t>F</w:t>
          </w:r>
          <w:r w:rsidR="000629AA">
            <w:rPr>
              <w:sz w:val="18"/>
              <w:szCs w:val="18"/>
            </w:rPr>
            <w:t xml:space="preserve">orm </w:t>
          </w:r>
          <w:r w:rsidR="00856C4F">
            <w:rPr>
              <w:sz w:val="18"/>
              <w:szCs w:val="18"/>
            </w:rPr>
            <w:t xml:space="preserve">I </w:t>
          </w:r>
          <w:r w:rsidR="001D0F15" w:rsidRPr="00FC6773">
            <w:rPr>
              <w:sz w:val="18"/>
              <w:szCs w:val="18"/>
            </w:rPr>
            <w:t xml:space="preserve">number: </w:t>
          </w:r>
          <w:r w:rsidR="003A57F7">
            <w:rPr>
              <w:sz w:val="18"/>
              <w:szCs w:val="18"/>
            </w:rPr>
            <w:t>TP</w:t>
          </w:r>
          <w:r w:rsidR="005228E4" w:rsidRPr="005228E4">
            <w:rPr>
              <w:sz w:val="18"/>
              <w:szCs w:val="18"/>
            </w:rPr>
            <w:t xml:space="preserve"> 01-00-03</w:t>
          </w:r>
          <w:r w:rsidR="00F23EEA">
            <w:rPr>
              <w:sz w:val="18"/>
              <w:szCs w:val="18"/>
            </w:rPr>
            <w:t>/</w:t>
          </w:r>
          <w:r w:rsidR="005D5B4F">
            <w:rPr>
              <w:sz w:val="18"/>
              <w:szCs w:val="18"/>
            </w:rPr>
            <w:t>v</w:t>
          </w:r>
          <w:r w:rsidR="00174CEC">
            <w:rPr>
              <w:sz w:val="18"/>
              <w:szCs w:val="18"/>
            </w:rPr>
            <w:t>3</w:t>
          </w:r>
          <w:r w:rsidR="0082608E">
            <w:rPr>
              <w:sz w:val="18"/>
              <w:szCs w:val="18"/>
            </w:rPr>
            <w:t>.0</w:t>
          </w:r>
        </w:p>
        <w:p w14:paraId="01478D64" w14:textId="192CFE77" w:rsidR="00A37A1A" w:rsidRPr="008A43E2" w:rsidRDefault="00294AB4" w:rsidP="00817AAA">
          <w:pPr>
            <w:tabs>
              <w:tab w:val="right" w:pos="9639"/>
            </w:tabs>
            <w:spacing w:after="0"/>
            <w:ind w:right="34"/>
            <w:rPr>
              <w:sz w:val="18"/>
              <w:szCs w:val="18"/>
            </w:rPr>
          </w:pPr>
          <w:r w:rsidRPr="008A43E2">
            <w:rPr>
              <w:sz w:val="18"/>
              <w:szCs w:val="18"/>
            </w:rPr>
            <w:t xml:space="preserve">QMS </w:t>
          </w:r>
          <w:r w:rsidR="005D266E">
            <w:rPr>
              <w:sz w:val="18"/>
              <w:szCs w:val="18"/>
            </w:rPr>
            <w:t>F</w:t>
          </w:r>
          <w:r w:rsidR="000629AA">
            <w:rPr>
              <w:sz w:val="18"/>
              <w:szCs w:val="18"/>
            </w:rPr>
            <w:t>orm</w:t>
          </w:r>
          <w:r w:rsidR="001D0F15" w:rsidRPr="008A43E2">
            <w:rPr>
              <w:sz w:val="18"/>
              <w:szCs w:val="18"/>
            </w:rPr>
            <w:t xml:space="preserve"> </w:t>
          </w:r>
          <w:r w:rsidR="00A37A1A" w:rsidRPr="00FC6773">
            <w:rPr>
              <w:sz w:val="18"/>
              <w:szCs w:val="18"/>
            </w:rPr>
            <w:t xml:space="preserve">number: </w:t>
          </w:r>
          <w:r w:rsidR="00817AAA">
            <w:rPr>
              <w:sz w:val="18"/>
              <w:szCs w:val="18"/>
            </w:rPr>
            <w:t>FM</w:t>
          </w:r>
          <w:r w:rsidR="00A37A1A" w:rsidRPr="00FC6773">
            <w:rPr>
              <w:sz w:val="18"/>
              <w:szCs w:val="18"/>
            </w:rPr>
            <w:t xml:space="preserve"> 0</w:t>
          </w:r>
          <w:r w:rsidR="0097418D">
            <w:rPr>
              <w:sz w:val="18"/>
              <w:szCs w:val="18"/>
            </w:rPr>
            <w:t>7</w:t>
          </w:r>
          <w:r w:rsidR="00A37A1A" w:rsidRPr="00FC6773">
            <w:rPr>
              <w:sz w:val="18"/>
              <w:szCs w:val="18"/>
            </w:rPr>
            <w:t>-0</w:t>
          </w:r>
          <w:r w:rsidR="00F950AF">
            <w:rPr>
              <w:sz w:val="18"/>
              <w:szCs w:val="18"/>
            </w:rPr>
            <w:t>1</w:t>
          </w:r>
          <w:r w:rsidR="00A37A1A" w:rsidRPr="00FC6773">
            <w:rPr>
              <w:sz w:val="18"/>
              <w:szCs w:val="18"/>
            </w:rPr>
            <w:t>-</w:t>
          </w:r>
          <w:r w:rsidR="00F950AF">
            <w:rPr>
              <w:sz w:val="18"/>
              <w:szCs w:val="18"/>
            </w:rPr>
            <w:t>15</w:t>
          </w:r>
          <w:r w:rsidR="00F23EEA">
            <w:rPr>
              <w:sz w:val="18"/>
              <w:szCs w:val="18"/>
            </w:rPr>
            <w:t>/</w:t>
          </w:r>
          <w:r w:rsidR="005D5B4F">
            <w:rPr>
              <w:sz w:val="18"/>
              <w:szCs w:val="18"/>
            </w:rPr>
            <w:t>v</w:t>
          </w:r>
          <w:r w:rsidR="00F950AF">
            <w:rPr>
              <w:sz w:val="18"/>
              <w:szCs w:val="18"/>
            </w:rPr>
            <w:t>2</w:t>
          </w:r>
          <w:r w:rsidR="00A37A1A" w:rsidRPr="00FC6773">
            <w:rPr>
              <w:sz w:val="18"/>
              <w:szCs w:val="18"/>
            </w:rPr>
            <w:t>.</w:t>
          </w:r>
          <w:r w:rsidR="0097418D">
            <w:rPr>
              <w:sz w:val="18"/>
              <w:szCs w:val="18"/>
            </w:rPr>
            <w:t>0</w:t>
          </w:r>
        </w:p>
      </w:tc>
      <w:tc>
        <w:tcPr>
          <w:tcW w:w="3118" w:type="dxa"/>
        </w:tcPr>
        <w:p w14:paraId="3107E6A2" w14:textId="67FDD96C" w:rsidR="001D0F15" w:rsidRPr="00BF7B90" w:rsidRDefault="001D0F15" w:rsidP="001D0F15">
          <w:pPr>
            <w:tabs>
              <w:tab w:val="right" w:pos="9639"/>
            </w:tabs>
            <w:jc w:val="center"/>
            <w:rPr>
              <w:sz w:val="18"/>
              <w:szCs w:val="18"/>
              <w:lang w:val="fr-CH"/>
            </w:rPr>
          </w:pPr>
          <w:r w:rsidRPr="008C37DE">
            <w:rPr>
              <w:b/>
              <w:sz w:val="18"/>
              <w:szCs w:val="18"/>
            </w:rPr>
            <w:t>CONFIDENTI</w:t>
          </w:r>
          <w:r w:rsidR="001D140D">
            <w:rPr>
              <w:b/>
              <w:sz w:val="18"/>
              <w:szCs w:val="18"/>
            </w:rPr>
            <w:t>E</w:t>
          </w:r>
          <w:r w:rsidRPr="008C37DE">
            <w:rPr>
              <w:b/>
              <w:sz w:val="18"/>
              <w:szCs w:val="18"/>
            </w:rPr>
            <w:t>L</w:t>
          </w:r>
        </w:p>
      </w:tc>
      <w:tc>
        <w:tcPr>
          <w:tcW w:w="3226" w:type="dxa"/>
        </w:tcPr>
        <w:p w14:paraId="17279C43" w14:textId="6FA90462" w:rsidR="001D0F15" w:rsidRDefault="001D0F15" w:rsidP="001D0F15">
          <w:pPr>
            <w:tabs>
              <w:tab w:val="right" w:pos="9639"/>
            </w:tabs>
            <w:jc w:val="right"/>
            <w:rPr>
              <w:sz w:val="18"/>
              <w:szCs w:val="18"/>
            </w:rPr>
          </w:pPr>
          <w:r w:rsidRPr="008C000E">
            <w:rPr>
              <w:sz w:val="18"/>
              <w:szCs w:val="18"/>
            </w:rPr>
            <w:t xml:space="preserve">Page </w:t>
          </w:r>
          <w:r w:rsidRPr="008C000E">
            <w:rPr>
              <w:sz w:val="18"/>
              <w:szCs w:val="18"/>
            </w:rPr>
            <w:fldChar w:fldCharType="begin"/>
          </w:r>
          <w:r w:rsidRPr="008C000E">
            <w:rPr>
              <w:sz w:val="18"/>
              <w:szCs w:val="18"/>
            </w:rPr>
            <w:instrText xml:space="preserve"> PAGE </w:instrText>
          </w:r>
          <w:r w:rsidRPr="008C000E">
            <w:rPr>
              <w:sz w:val="18"/>
              <w:szCs w:val="18"/>
            </w:rPr>
            <w:fldChar w:fldCharType="separate"/>
          </w:r>
          <w:r w:rsidR="00817AAA">
            <w:rPr>
              <w:noProof/>
              <w:sz w:val="18"/>
              <w:szCs w:val="18"/>
            </w:rPr>
            <w:t>10</w:t>
          </w:r>
          <w:r w:rsidRPr="008C000E">
            <w:rPr>
              <w:sz w:val="18"/>
              <w:szCs w:val="18"/>
            </w:rPr>
            <w:fldChar w:fldCharType="end"/>
          </w:r>
          <w:r w:rsidRPr="008C000E">
            <w:rPr>
              <w:sz w:val="18"/>
              <w:szCs w:val="18"/>
            </w:rPr>
            <w:t xml:space="preserve"> </w:t>
          </w:r>
          <w:r w:rsidR="001D140D">
            <w:rPr>
              <w:sz w:val="18"/>
              <w:szCs w:val="18"/>
            </w:rPr>
            <w:t>sur</w:t>
          </w:r>
          <w:r w:rsidRPr="008C000E">
            <w:rPr>
              <w:sz w:val="18"/>
              <w:szCs w:val="18"/>
            </w:rPr>
            <w:t xml:space="preserve"> </w:t>
          </w:r>
          <w:r w:rsidRPr="008C000E">
            <w:rPr>
              <w:sz w:val="18"/>
              <w:szCs w:val="18"/>
            </w:rPr>
            <w:fldChar w:fldCharType="begin"/>
          </w:r>
          <w:r w:rsidRPr="008C000E">
            <w:rPr>
              <w:sz w:val="18"/>
              <w:szCs w:val="18"/>
            </w:rPr>
            <w:instrText xml:space="preserve"> NUMPAGES  </w:instrText>
          </w:r>
          <w:r w:rsidRPr="008C000E">
            <w:rPr>
              <w:sz w:val="18"/>
              <w:szCs w:val="18"/>
            </w:rPr>
            <w:fldChar w:fldCharType="separate"/>
          </w:r>
          <w:r w:rsidR="00817AAA">
            <w:rPr>
              <w:noProof/>
              <w:sz w:val="18"/>
              <w:szCs w:val="18"/>
            </w:rPr>
            <w:t>10</w:t>
          </w:r>
          <w:r w:rsidRPr="008C000E">
            <w:rPr>
              <w:sz w:val="18"/>
              <w:szCs w:val="18"/>
            </w:rPr>
            <w:fldChar w:fldCharType="end"/>
          </w:r>
        </w:p>
      </w:tc>
    </w:tr>
  </w:tbl>
  <w:p w14:paraId="3AA2CA69" w14:textId="4ED09250" w:rsidR="005C7C3D" w:rsidRPr="000A7A7A" w:rsidRDefault="005C7C3D" w:rsidP="000A7A7A">
    <w:pPr>
      <w:pStyle w:val="Pieddepage"/>
      <w:rPr>
        <w:sz w:val="20"/>
        <w:szCs w:val="20"/>
        <w:lang w:val="de-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9EBB2" w14:textId="77777777" w:rsidR="005C7C3D" w:rsidRPr="008C732D" w:rsidRDefault="005C7C3D" w:rsidP="008C732D">
    <w:pPr>
      <w:pStyle w:val="Pieddepage"/>
      <w:tabs>
        <w:tab w:val="clear" w:pos="4703"/>
        <w:tab w:val="clear" w:pos="9406"/>
        <w:tab w:val="center" w:pos="4740"/>
        <w:tab w:val="right" w:pos="9577"/>
      </w:tabs>
      <w:spacing w:after="120"/>
      <w:jc w:val="center"/>
      <w:rPr>
        <w:b/>
        <w:sz w:val="18"/>
        <w:szCs w:val="18"/>
      </w:rPr>
    </w:pPr>
    <w:r w:rsidRPr="00D631DC">
      <w:rPr>
        <w:b/>
        <w:sz w:val="18"/>
        <w:szCs w:val="18"/>
      </w:rPr>
      <w:t>FIND CONFIDENTIAL</w:t>
    </w:r>
  </w:p>
  <w:p w14:paraId="71A3C7E7" w14:textId="77777777" w:rsidR="005C7C3D" w:rsidRDefault="005C7C3D" w:rsidP="00DE00F2">
    <w:pPr>
      <w:jc w:val="center"/>
      <w:rPr>
        <w:sz w:val="16"/>
      </w:rPr>
    </w:pPr>
    <w:r>
      <w:rPr>
        <w:sz w:val="16"/>
      </w:rPr>
      <w:t>This document is effective within 2 weeks of its release date. The only valid version is the original signed document which is filed in the CTU QM binder. The user is responsible for ensuring they have read and understood the valid version.</w:t>
    </w:r>
  </w:p>
  <w:p w14:paraId="3338EA9F" w14:textId="77777777" w:rsidR="005C7C3D" w:rsidRPr="008C732D" w:rsidRDefault="005C7C3D" w:rsidP="008C732D">
    <w:pPr>
      <w:pStyle w:val="Pieddepage"/>
      <w:tabs>
        <w:tab w:val="clear" w:pos="4703"/>
        <w:tab w:val="clear" w:pos="9406"/>
        <w:tab w:val="center" w:pos="4740"/>
        <w:tab w:val="right" w:pos="9577"/>
      </w:tabs>
      <w:jc w:val="right"/>
      <w:rPr>
        <w:sz w:val="18"/>
        <w:szCs w:val="18"/>
      </w:rPr>
    </w:pPr>
    <w:r>
      <w:rPr>
        <w:sz w:val="16"/>
        <w:szCs w:val="16"/>
      </w:rPr>
      <w:tab/>
    </w:r>
    <w:r w:rsidRPr="008C732D">
      <w:rPr>
        <w:sz w:val="18"/>
        <w:szCs w:val="18"/>
      </w:rPr>
      <w:t xml:space="preserve">Page </w:t>
    </w:r>
    <w:r w:rsidRPr="008C732D">
      <w:rPr>
        <w:sz w:val="18"/>
        <w:szCs w:val="18"/>
      </w:rPr>
      <w:fldChar w:fldCharType="begin"/>
    </w:r>
    <w:r w:rsidRPr="008C732D">
      <w:rPr>
        <w:sz w:val="18"/>
        <w:szCs w:val="18"/>
      </w:rPr>
      <w:instrText xml:space="preserve"> PAGE  \* Arabic  \* MERGEFORMAT </w:instrText>
    </w:r>
    <w:r w:rsidRPr="008C732D">
      <w:rPr>
        <w:sz w:val="18"/>
        <w:szCs w:val="18"/>
      </w:rPr>
      <w:fldChar w:fldCharType="separate"/>
    </w:r>
    <w:r>
      <w:rPr>
        <w:noProof/>
        <w:sz w:val="18"/>
        <w:szCs w:val="18"/>
      </w:rPr>
      <w:t>1</w:t>
    </w:r>
    <w:r w:rsidRPr="008C732D">
      <w:rPr>
        <w:sz w:val="18"/>
        <w:szCs w:val="18"/>
      </w:rPr>
      <w:fldChar w:fldCharType="end"/>
    </w:r>
    <w:r w:rsidRPr="008C732D">
      <w:rPr>
        <w:sz w:val="18"/>
        <w:szCs w:val="18"/>
      </w:rPr>
      <w:t xml:space="preserve"> of </w:t>
    </w:r>
    <w:r w:rsidRPr="008C732D">
      <w:rPr>
        <w:sz w:val="18"/>
        <w:szCs w:val="18"/>
      </w:rPr>
      <w:fldChar w:fldCharType="begin"/>
    </w:r>
    <w:r w:rsidRPr="008C732D">
      <w:rPr>
        <w:sz w:val="18"/>
        <w:szCs w:val="18"/>
      </w:rPr>
      <w:instrText xml:space="preserve"> NUMPAGES  \* Arabic  \* MERGEFORMAT </w:instrText>
    </w:r>
    <w:r w:rsidRPr="008C732D">
      <w:rPr>
        <w:sz w:val="18"/>
        <w:szCs w:val="18"/>
      </w:rPr>
      <w:fldChar w:fldCharType="separate"/>
    </w:r>
    <w:r w:rsidR="00CB7EF7">
      <w:rPr>
        <w:noProof/>
        <w:sz w:val="18"/>
        <w:szCs w:val="18"/>
      </w:rPr>
      <w:t>2</w:t>
    </w:r>
    <w:r w:rsidRPr="008C732D">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44EC9" w14:textId="77777777" w:rsidR="00A9312F" w:rsidRDefault="00A9312F" w:rsidP="001F1010">
      <w:r>
        <w:separator/>
      </w:r>
    </w:p>
  </w:footnote>
  <w:footnote w:type="continuationSeparator" w:id="0">
    <w:p w14:paraId="0B597EE5" w14:textId="77777777" w:rsidR="00A9312F" w:rsidRDefault="00A9312F" w:rsidP="001F1010">
      <w:r>
        <w:continuationSeparator/>
      </w:r>
    </w:p>
  </w:footnote>
  <w:footnote w:type="continuationNotice" w:id="1">
    <w:p w14:paraId="7305D4D3" w14:textId="77777777" w:rsidR="00A9312F" w:rsidRDefault="00A931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8CCD9" w14:textId="77777777" w:rsidR="00294356" w:rsidRDefault="00294356" w:rsidP="00294356">
    <w:pPr>
      <w:pStyle w:val="En-tte"/>
      <w:jc w:val="center"/>
      <w:rPr>
        <w:i/>
        <w:color w:val="808080" w:themeColor="background1" w:themeShade="80"/>
      </w:rPr>
    </w:pPr>
    <w:r>
      <w:rPr>
        <w:i/>
        <w:color w:val="808080" w:themeColor="background1" w:themeShade="80"/>
      </w:rPr>
      <w:t>MPXRM – INRB</w:t>
    </w:r>
  </w:p>
  <w:p w14:paraId="73878DDA" w14:textId="354D2802" w:rsidR="00294356" w:rsidRDefault="00294356" w:rsidP="00294356">
    <w:pPr>
      <w:pStyle w:val="En-tte"/>
      <w:jc w:val="center"/>
      <w:rPr>
        <w:i/>
        <w:color w:val="808080" w:themeColor="background1" w:themeShade="80"/>
      </w:rPr>
    </w:pPr>
    <w:r>
      <w:rPr>
        <w:i/>
        <w:color w:val="808080" w:themeColor="background1" w:themeShade="80"/>
      </w:rPr>
      <w:t>Blood_</w:t>
    </w:r>
    <w:r w:rsidR="00063C7F">
      <w:rPr>
        <w:i/>
        <w:color w:val="808080" w:themeColor="background1" w:themeShade="80"/>
      </w:rPr>
      <w:t>QC_</w:t>
    </w:r>
    <w:r>
      <w:rPr>
        <w:i/>
        <w:color w:val="808080" w:themeColor="background1" w:themeShade="80"/>
      </w:rPr>
      <w:t>CRF</w:t>
    </w:r>
    <w:r w:rsidR="00063C7F">
      <w:rPr>
        <w:i/>
        <w:color w:val="808080" w:themeColor="background1" w:themeShade="80"/>
      </w:rPr>
      <w:t>_Field</w:t>
    </w:r>
    <w:r>
      <w:rPr>
        <w:i/>
        <w:color w:val="808080" w:themeColor="background1" w:themeShade="80"/>
      </w:rPr>
      <w:t>_V1.0_07FEB23</w:t>
    </w:r>
  </w:p>
  <w:p w14:paraId="5C0F76B7" w14:textId="737F7790" w:rsidR="002B7245" w:rsidRDefault="002B7245" w:rsidP="00F91E96">
    <w:pPr>
      <w:pStyle w:val="En-tte"/>
      <w:tabs>
        <w:tab w:val="clear" w:pos="9406"/>
        <w:tab w:val="left" w:pos="5710"/>
      </w:tabs>
      <w:jc w:val="right"/>
      <w:rPr>
        <w:sz w:val="16"/>
        <w:szCs w:val="16"/>
      </w:rPr>
    </w:pPr>
  </w:p>
  <w:p w14:paraId="2A5F58B4" w14:textId="77777777" w:rsidR="00FC26A7" w:rsidRDefault="00FC26A7" w:rsidP="74E55482">
    <w:pPr>
      <w:tabs>
        <w:tab w:val="center" w:pos="4680"/>
        <w:tab w:val="right" w:pos="9360"/>
      </w:tabs>
      <w:spacing w:line="240" w:lineRule="auto"/>
      <w:rPr>
        <w:i/>
        <w:iCs/>
      </w:rPr>
    </w:pPr>
  </w:p>
  <w:p w14:paraId="7C1AD030" w14:textId="3EBC9D5C" w:rsidR="003556DB" w:rsidRPr="001C2A8E" w:rsidRDefault="001C2A8E" w:rsidP="74E55482">
    <w:pPr>
      <w:tabs>
        <w:tab w:val="center" w:pos="4680"/>
        <w:tab w:val="right" w:pos="9360"/>
      </w:tabs>
      <w:spacing w:line="240" w:lineRule="auto"/>
      <w:rPr>
        <w:i/>
        <w:iCs/>
        <w:lang w:val="fr-FR"/>
      </w:rPr>
    </w:pPr>
    <w:r w:rsidRPr="001C2A8E">
      <w:rPr>
        <w:i/>
        <w:iCs/>
        <w:lang w:val="fr-FR"/>
      </w:rPr>
      <w:t>Nom de la clinique</w:t>
    </w:r>
    <w:r w:rsidR="74E55482" w:rsidRPr="001C2A8E">
      <w:rPr>
        <w:i/>
        <w:iCs/>
        <w:lang w:val="fr-FR"/>
      </w:rPr>
      <w:t xml:space="preserve">: ________________         </w:t>
    </w:r>
    <w:r w:rsidR="003556DB" w:rsidRPr="001C2A8E">
      <w:rPr>
        <w:lang w:val="fr-FR"/>
      </w:rPr>
      <w:tab/>
    </w:r>
    <w:r w:rsidR="003556DB" w:rsidRPr="001C2A8E">
      <w:rPr>
        <w:lang w:val="fr-FR"/>
      </w:rPr>
      <w:tab/>
    </w:r>
    <w:r w:rsidR="74E55482" w:rsidRPr="001C2A8E">
      <w:rPr>
        <w:i/>
        <w:iCs/>
        <w:lang w:val="fr-FR"/>
      </w:rPr>
      <w:t>ID</w:t>
    </w:r>
    <w:r>
      <w:rPr>
        <w:i/>
        <w:iCs/>
        <w:lang w:val="fr-FR"/>
      </w:rPr>
      <w:t xml:space="preserve"> du </w:t>
    </w:r>
    <w:r w:rsidRPr="001C2A8E">
      <w:rPr>
        <w:i/>
        <w:iCs/>
        <w:lang w:val="fr-FR"/>
      </w:rPr>
      <w:t>Participant</w:t>
    </w:r>
    <w:r w:rsidR="74E55482" w:rsidRPr="001C2A8E">
      <w:rPr>
        <w:i/>
        <w:iCs/>
        <w:lang w:val="fr-FR"/>
      </w:rPr>
      <w:t>: FIND PP00701/__ __ __ __</w:t>
    </w:r>
  </w:p>
  <w:p w14:paraId="29519519" w14:textId="238CE31F" w:rsidR="005C7C3D" w:rsidRPr="001C2A8E" w:rsidRDefault="005C7C3D" w:rsidP="002656C2">
    <w:pPr>
      <w:pStyle w:val="En-tte"/>
      <w:tabs>
        <w:tab w:val="clear" w:pos="9406"/>
        <w:tab w:val="left" w:pos="5710"/>
      </w:tabs>
      <w:jc w:val="center"/>
      <w:rPr>
        <w:sz w:val="16"/>
        <w:szCs w:val="16"/>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2193"/>
    <w:multiLevelType w:val="multilevel"/>
    <w:tmpl w:val="5A84F698"/>
    <w:lvl w:ilvl="0">
      <w:start w:val="4"/>
      <w:numFmt w:val="decimal"/>
      <w:lvlText w:val="%1"/>
      <w:lvlJc w:val="left"/>
      <w:pPr>
        <w:ind w:left="432" w:hanging="432"/>
      </w:pPr>
      <w:rPr>
        <w:rFonts w:hint="default"/>
        <w:b/>
        <w:i w:val="0"/>
        <w:color w:val="auto"/>
        <w:sz w:val="28"/>
        <w:szCs w:val="28"/>
      </w:rPr>
    </w:lvl>
    <w:lvl w:ilvl="1">
      <w:start w:val="1"/>
      <w:numFmt w:val="decimal"/>
      <w:lvlText w:val="%1.%2"/>
      <w:lvlJc w:val="left"/>
      <w:pPr>
        <w:ind w:left="576" w:hanging="576"/>
      </w:pPr>
      <w:rPr>
        <w:rFonts w:hint="default"/>
        <w:color w:val="auto"/>
        <w:sz w:val="22"/>
        <w:szCs w:val="22"/>
      </w:rPr>
    </w:lvl>
    <w:lvl w:ilvl="2">
      <w:start w:val="1"/>
      <w:numFmt w:val="decimal"/>
      <w:lvlText w:val="%1.%2.%3"/>
      <w:lvlJc w:val="left"/>
      <w:pPr>
        <w:ind w:left="720" w:hanging="720"/>
      </w:pPr>
      <w:rPr>
        <w:rFonts w:hint="default"/>
        <w:color w:val="auto"/>
        <w:sz w:val="20"/>
        <w:szCs w:val="20"/>
      </w:rPr>
    </w:lvl>
    <w:lvl w:ilvl="3">
      <w:start w:val="1"/>
      <w:numFmt w:val="decimal"/>
      <w:pStyle w:val="Titre4"/>
      <w:lvlText w:val="%1.%2.%3.%4"/>
      <w:lvlJc w:val="left"/>
      <w:pPr>
        <w:ind w:left="864" w:hanging="864"/>
      </w:pPr>
      <w:rPr>
        <w:rFonts w:hint="default"/>
        <w:color w:val="auto"/>
        <w:sz w:val="20"/>
        <w:szCs w:val="20"/>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1" w15:restartNumberingAfterBreak="0">
    <w:nsid w:val="0EC25C9D"/>
    <w:multiLevelType w:val="multilevel"/>
    <w:tmpl w:val="E0A4B2C0"/>
    <w:lvl w:ilvl="0">
      <w:start w:val="1"/>
      <w:numFmt w:val="decimal"/>
      <w:lvlText w:val="%1."/>
      <w:lvlJc w:val="left"/>
      <w:pPr>
        <w:ind w:left="360" w:hanging="360"/>
      </w:pPr>
      <w:rPr>
        <w:rFonts w:hint="default"/>
      </w:rPr>
    </w:lvl>
    <w:lvl w:ilvl="1">
      <w:start w:val="1"/>
      <w:numFmt w:val="decimal"/>
      <w:pStyle w:val="Titre2"/>
      <w:lvlText w:val="%1.%2."/>
      <w:lvlJc w:val="left"/>
      <w:pPr>
        <w:ind w:left="792" w:hanging="432"/>
      </w:pPr>
      <w:rPr>
        <w:rFonts w:hint="default"/>
      </w:rPr>
    </w:lvl>
    <w:lvl w:ilvl="2">
      <w:start w:val="1"/>
      <w:numFmt w:val="decimal"/>
      <w:pStyle w:val="Titre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6F01E36"/>
    <w:multiLevelType w:val="hybridMultilevel"/>
    <w:tmpl w:val="46E65BF4"/>
    <w:lvl w:ilvl="0" w:tplc="FB3AA26A">
      <w:start w:val="1"/>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7833093"/>
    <w:multiLevelType w:val="multilevel"/>
    <w:tmpl w:val="2000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3879AD"/>
    <w:multiLevelType w:val="hybridMultilevel"/>
    <w:tmpl w:val="7A14F6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0632620"/>
    <w:multiLevelType w:val="hybridMultilevel"/>
    <w:tmpl w:val="E7D440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E07029"/>
    <w:multiLevelType w:val="hybridMultilevel"/>
    <w:tmpl w:val="E1DC6A7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211EF6"/>
    <w:multiLevelType w:val="hybridMultilevel"/>
    <w:tmpl w:val="30F0C16E"/>
    <w:lvl w:ilvl="0" w:tplc="29B218DC">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54614E"/>
    <w:multiLevelType w:val="hybridMultilevel"/>
    <w:tmpl w:val="4FE694A8"/>
    <w:lvl w:ilvl="0" w:tplc="04090001">
      <w:start w:val="1"/>
      <w:numFmt w:val="bullet"/>
      <w:lvlText w:val=""/>
      <w:lvlJc w:val="left"/>
      <w:pPr>
        <w:ind w:left="720" w:hanging="360"/>
      </w:pPr>
      <w:rPr>
        <w:rFonts w:ascii="Symbol" w:hAnsi="Symbol" w:hint="default"/>
      </w:rPr>
    </w:lvl>
    <w:lvl w:ilvl="1" w:tplc="5D24ADEE">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F24355"/>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0" w15:restartNumberingAfterBreak="0">
    <w:nsid w:val="34DD3368"/>
    <w:multiLevelType w:val="hybridMultilevel"/>
    <w:tmpl w:val="0040087E"/>
    <w:lvl w:ilvl="0" w:tplc="5F4A172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9F52FD4"/>
    <w:multiLevelType w:val="hybridMultilevel"/>
    <w:tmpl w:val="219A60D2"/>
    <w:lvl w:ilvl="0" w:tplc="BC967E2A">
      <w:start w:val="1"/>
      <w:numFmt w:val="decimal"/>
      <w:lvlText w:val="%1.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3A712FAE"/>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3" w15:restartNumberingAfterBreak="0">
    <w:nsid w:val="3B944CBF"/>
    <w:multiLevelType w:val="hybridMultilevel"/>
    <w:tmpl w:val="303CF308"/>
    <w:lvl w:ilvl="0" w:tplc="04090001">
      <w:start w:val="1"/>
      <w:numFmt w:val="bullet"/>
      <w:lvlText w:val=""/>
      <w:lvlJc w:val="left"/>
      <w:pPr>
        <w:ind w:left="720" w:hanging="360"/>
      </w:pPr>
      <w:rPr>
        <w:rFonts w:ascii="Symbol" w:hAnsi="Symbol" w:hint="default"/>
      </w:rPr>
    </w:lvl>
    <w:lvl w:ilvl="1" w:tplc="04090003" w:tentative="1">
      <w:start w:val="1"/>
      <w:numFmt w:val="bullet"/>
      <w:pStyle w:val="Style4"/>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D043FD"/>
    <w:multiLevelType w:val="hybridMultilevel"/>
    <w:tmpl w:val="12E05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CC3171"/>
    <w:multiLevelType w:val="hybridMultilevel"/>
    <w:tmpl w:val="8F68273C"/>
    <w:lvl w:ilvl="0" w:tplc="7F1819A6">
      <w:start w:val="1"/>
      <w:numFmt w:val="decimal"/>
      <w:pStyle w:val="Style1"/>
      <w:lvlText w:val="%1."/>
      <w:lvlJc w:val="left"/>
      <w:pPr>
        <w:ind w:left="360" w:hanging="360"/>
      </w:pPr>
    </w:lvl>
    <w:lvl w:ilvl="1" w:tplc="07E2A8E8">
      <w:start w:val="1"/>
      <w:numFmt w:val="lowerLetter"/>
      <w:lvlText w:val="%2."/>
      <w:lvlJc w:val="left"/>
      <w:pPr>
        <w:ind w:left="502"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0230A65"/>
    <w:multiLevelType w:val="hybridMultilevel"/>
    <w:tmpl w:val="D6ECD6BE"/>
    <w:lvl w:ilvl="0" w:tplc="F8E635CC">
      <w:start w:val="1"/>
      <w:numFmt w:val="decimal"/>
      <w:lvlText w:val="%1."/>
      <w:lvlJc w:val="left"/>
      <w:pPr>
        <w:ind w:left="501" w:hanging="360"/>
      </w:pPr>
      <w:rPr>
        <w:rFonts w:ascii="Arial" w:eastAsiaTheme="minorEastAsia" w:hAnsi="Arial" w:cs="Arial" w:hint="default"/>
        <w:b/>
        <w:sz w:val="22"/>
        <w:szCs w:val="22"/>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7" w15:restartNumberingAfterBreak="0">
    <w:nsid w:val="55B53CD5"/>
    <w:multiLevelType w:val="multilevel"/>
    <w:tmpl w:val="309A0BC0"/>
    <w:lvl w:ilvl="0">
      <w:start w:val="1"/>
      <w:numFmt w:val="decimal"/>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6984751"/>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9" w15:restartNumberingAfterBreak="0">
    <w:nsid w:val="57A47259"/>
    <w:multiLevelType w:val="hybridMultilevel"/>
    <w:tmpl w:val="5252AF0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0" w15:restartNumberingAfterBreak="0">
    <w:nsid w:val="5E0B2569"/>
    <w:multiLevelType w:val="hybridMultilevel"/>
    <w:tmpl w:val="6C929272"/>
    <w:lvl w:ilvl="0" w:tplc="07161D0A">
      <w:start w:val="4"/>
      <w:numFmt w:val="bullet"/>
      <w:lvlText w:val="-"/>
      <w:lvlJc w:val="left"/>
      <w:pPr>
        <w:ind w:left="720" w:hanging="360"/>
      </w:pPr>
      <w:rPr>
        <w:rFonts w:ascii="Arial" w:eastAsiaTheme="minorHAnsi"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E9836DD"/>
    <w:multiLevelType w:val="hybridMultilevel"/>
    <w:tmpl w:val="EA6490D4"/>
    <w:lvl w:ilvl="0" w:tplc="900A4648">
      <w:start w:val="3"/>
      <w:numFmt w:val="decimal"/>
      <w:lvlText w:val="%1.1"/>
      <w:lvlJc w:val="left"/>
      <w:pPr>
        <w:ind w:left="502"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65ED71CC"/>
    <w:multiLevelType w:val="multilevel"/>
    <w:tmpl w:val="B8E84234"/>
    <w:lvl w:ilvl="0">
      <w:start w:val="1"/>
      <w:numFmt w:val="decimal"/>
      <w:pStyle w:val="Titre1"/>
      <w:lvlText w:val="%1"/>
      <w:lvlJc w:val="left"/>
      <w:pPr>
        <w:ind w:left="432" w:hanging="432"/>
      </w:pPr>
      <w:rPr>
        <w:rFonts w:hint="default"/>
        <w:b/>
        <w:i w:val="0"/>
        <w:color w:val="auto"/>
        <w:sz w:val="24"/>
        <w:szCs w:val="24"/>
      </w:rPr>
    </w:lvl>
    <w:lvl w:ilvl="1">
      <w:start w:val="1"/>
      <w:numFmt w:val="decimal"/>
      <w:lvlText w:val="%1.%2"/>
      <w:lvlJc w:val="left"/>
      <w:pPr>
        <w:ind w:left="576" w:hanging="576"/>
      </w:pPr>
      <w:rPr>
        <w:color w:val="auto"/>
        <w:sz w:val="22"/>
        <w:szCs w:val="22"/>
      </w:rPr>
    </w:lvl>
    <w:lvl w:ilvl="2">
      <w:start w:val="1"/>
      <w:numFmt w:val="decimal"/>
      <w:lvlText w:val="%1.%2.%3"/>
      <w:lvlJc w:val="left"/>
      <w:pPr>
        <w:ind w:left="720" w:hanging="720"/>
      </w:pPr>
      <w:rPr>
        <w:color w:val="auto"/>
        <w:sz w:val="20"/>
        <w:szCs w:val="20"/>
      </w:rPr>
    </w:lvl>
    <w:lvl w:ilvl="3">
      <w:start w:val="1"/>
      <w:numFmt w:val="decimal"/>
      <w:lvlText w:val="%1.%2.%3.%4"/>
      <w:lvlJc w:val="left"/>
      <w:pPr>
        <w:ind w:left="864" w:hanging="864"/>
      </w:pPr>
      <w:rPr>
        <w:color w:val="auto"/>
        <w:sz w:val="20"/>
        <w:szCs w:val="2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696526B"/>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4" w15:restartNumberingAfterBreak="0">
    <w:nsid w:val="6E6B5EED"/>
    <w:multiLevelType w:val="hybridMultilevel"/>
    <w:tmpl w:val="2E3E55B2"/>
    <w:lvl w:ilvl="0" w:tplc="E982B4B6">
      <w:start w:val="1"/>
      <w:numFmt w:val="decimal"/>
      <w:lvlText w:val="%1."/>
      <w:lvlJc w:val="left"/>
      <w:pPr>
        <w:ind w:left="502"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25" w15:restartNumberingAfterBreak="0">
    <w:nsid w:val="7D587AD5"/>
    <w:multiLevelType w:val="hybridMultilevel"/>
    <w:tmpl w:val="727A3222"/>
    <w:lvl w:ilvl="0" w:tplc="A55E909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5129C9"/>
    <w:multiLevelType w:val="hybridMultilevel"/>
    <w:tmpl w:val="2E3E55B2"/>
    <w:lvl w:ilvl="0" w:tplc="E982B4B6">
      <w:start w:val="1"/>
      <w:numFmt w:val="decimal"/>
      <w:lvlText w:val="%1."/>
      <w:lvlJc w:val="left"/>
      <w:pPr>
        <w:ind w:left="644" w:hanging="360"/>
      </w:pPr>
      <w:rPr>
        <w:rFonts w:asciiTheme="minorHAnsi" w:eastAsiaTheme="minorEastAsia" w:hAnsiTheme="minorHAnsi" w:cstheme="minorBidi"/>
        <w:b/>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num w:numId="1" w16cid:durableId="769474958">
    <w:abstractNumId w:val="13"/>
  </w:num>
  <w:num w:numId="2" w16cid:durableId="285237999">
    <w:abstractNumId w:val="22"/>
  </w:num>
  <w:num w:numId="3" w16cid:durableId="1211770646">
    <w:abstractNumId w:val="15"/>
  </w:num>
  <w:num w:numId="4" w16cid:durableId="1894733953">
    <w:abstractNumId w:val="21"/>
  </w:num>
  <w:num w:numId="5" w16cid:durableId="1813520346">
    <w:abstractNumId w:val="21"/>
    <w:lvlOverride w:ilvl="0">
      <w:startOverride w:val="3"/>
    </w:lvlOverride>
  </w:num>
  <w:num w:numId="6" w16cid:durableId="1313679282">
    <w:abstractNumId w:val="17"/>
  </w:num>
  <w:num w:numId="7" w16cid:durableId="59254587">
    <w:abstractNumId w:val="3"/>
  </w:num>
  <w:num w:numId="8" w16cid:durableId="26685768">
    <w:abstractNumId w:val="11"/>
  </w:num>
  <w:num w:numId="9" w16cid:durableId="208156109">
    <w:abstractNumId w:val="2"/>
  </w:num>
  <w:num w:numId="10" w16cid:durableId="148057737">
    <w:abstractNumId w:val="1"/>
  </w:num>
  <w:num w:numId="11" w16cid:durableId="346685659">
    <w:abstractNumId w:val="0"/>
  </w:num>
  <w:num w:numId="12" w16cid:durableId="2064403801">
    <w:abstractNumId w:val="4"/>
  </w:num>
  <w:num w:numId="13" w16cid:durableId="864487904">
    <w:abstractNumId w:val="10"/>
  </w:num>
  <w:num w:numId="14" w16cid:durableId="1807969909">
    <w:abstractNumId w:val="25"/>
  </w:num>
  <w:num w:numId="15" w16cid:durableId="1334189928">
    <w:abstractNumId w:val="14"/>
  </w:num>
  <w:num w:numId="16" w16cid:durableId="214121820">
    <w:abstractNumId w:val="8"/>
  </w:num>
  <w:num w:numId="17" w16cid:durableId="243691476">
    <w:abstractNumId w:val="20"/>
  </w:num>
  <w:num w:numId="18" w16cid:durableId="1927224531">
    <w:abstractNumId w:val="5"/>
  </w:num>
  <w:num w:numId="19" w16cid:durableId="1798647189">
    <w:abstractNumId w:val="22"/>
  </w:num>
  <w:num w:numId="20" w16cid:durableId="1688020892">
    <w:abstractNumId w:val="22"/>
  </w:num>
  <w:num w:numId="21" w16cid:durableId="2035886021">
    <w:abstractNumId w:val="7"/>
  </w:num>
  <w:num w:numId="22" w16cid:durableId="268123626">
    <w:abstractNumId w:val="6"/>
  </w:num>
  <w:num w:numId="23" w16cid:durableId="1888637701">
    <w:abstractNumId w:val="22"/>
  </w:num>
  <w:num w:numId="24" w16cid:durableId="1675494768">
    <w:abstractNumId w:val="16"/>
  </w:num>
  <w:num w:numId="25" w16cid:durableId="261571537">
    <w:abstractNumId w:val="24"/>
  </w:num>
  <w:num w:numId="26" w16cid:durableId="9622735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1759765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99845836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678129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59104999">
    <w:abstractNumId w:val="18"/>
  </w:num>
  <w:num w:numId="31" w16cid:durableId="1537886073">
    <w:abstractNumId w:val="9"/>
  </w:num>
  <w:num w:numId="32" w16cid:durableId="714543148">
    <w:abstractNumId w:val="26"/>
  </w:num>
  <w:num w:numId="33" w16cid:durableId="2084066574">
    <w:abstractNumId w:val="19"/>
  </w:num>
  <w:num w:numId="34" w16cid:durableId="833837104">
    <w:abstractNumId w:val="23"/>
  </w:num>
  <w:num w:numId="35" w16cid:durableId="1795253284">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F67"/>
    <w:rsid w:val="0000108B"/>
    <w:rsid w:val="000019CC"/>
    <w:rsid w:val="00002360"/>
    <w:rsid w:val="00002B96"/>
    <w:rsid w:val="000057B7"/>
    <w:rsid w:val="00006576"/>
    <w:rsid w:val="0000680F"/>
    <w:rsid w:val="000107C4"/>
    <w:rsid w:val="000108C3"/>
    <w:rsid w:val="00013516"/>
    <w:rsid w:val="00013F0F"/>
    <w:rsid w:val="00015731"/>
    <w:rsid w:val="00016287"/>
    <w:rsid w:val="00016351"/>
    <w:rsid w:val="0002105F"/>
    <w:rsid w:val="00022E65"/>
    <w:rsid w:val="00023486"/>
    <w:rsid w:val="00023B4E"/>
    <w:rsid w:val="00025872"/>
    <w:rsid w:val="00025C8A"/>
    <w:rsid w:val="00032762"/>
    <w:rsid w:val="00032A7E"/>
    <w:rsid w:val="00033AC4"/>
    <w:rsid w:val="00034F90"/>
    <w:rsid w:val="000360DA"/>
    <w:rsid w:val="000370D2"/>
    <w:rsid w:val="000379C2"/>
    <w:rsid w:val="00037B0D"/>
    <w:rsid w:val="00041B9D"/>
    <w:rsid w:val="00043878"/>
    <w:rsid w:val="00043CB6"/>
    <w:rsid w:val="000440F9"/>
    <w:rsid w:val="0004448B"/>
    <w:rsid w:val="0004484E"/>
    <w:rsid w:val="00046F89"/>
    <w:rsid w:val="00051D78"/>
    <w:rsid w:val="00052089"/>
    <w:rsid w:val="00053400"/>
    <w:rsid w:val="00054B6A"/>
    <w:rsid w:val="000564D9"/>
    <w:rsid w:val="0005657C"/>
    <w:rsid w:val="0005716B"/>
    <w:rsid w:val="0005789B"/>
    <w:rsid w:val="0006020B"/>
    <w:rsid w:val="00060270"/>
    <w:rsid w:val="00062630"/>
    <w:rsid w:val="000629AA"/>
    <w:rsid w:val="00063C7F"/>
    <w:rsid w:val="000655F7"/>
    <w:rsid w:val="00073705"/>
    <w:rsid w:val="00074BEE"/>
    <w:rsid w:val="00074FFB"/>
    <w:rsid w:val="00076143"/>
    <w:rsid w:val="000773B2"/>
    <w:rsid w:val="00077CC0"/>
    <w:rsid w:val="00083142"/>
    <w:rsid w:val="000848D5"/>
    <w:rsid w:val="000854AA"/>
    <w:rsid w:val="000862D9"/>
    <w:rsid w:val="0009076B"/>
    <w:rsid w:val="00090BB2"/>
    <w:rsid w:val="00090D25"/>
    <w:rsid w:val="000929A6"/>
    <w:rsid w:val="00092DE7"/>
    <w:rsid w:val="0009340A"/>
    <w:rsid w:val="00093426"/>
    <w:rsid w:val="0009366A"/>
    <w:rsid w:val="00093AA0"/>
    <w:rsid w:val="00093EAF"/>
    <w:rsid w:val="000953DF"/>
    <w:rsid w:val="00095BCA"/>
    <w:rsid w:val="00095F15"/>
    <w:rsid w:val="00096046"/>
    <w:rsid w:val="00096AD7"/>
    <w:rsid w:val="00097EF7"/>
    <w:rsid w:val="000A0956"/>
    <w:rsid w:val="000A17C9"/>
    <w:rsid w:val="000A292D"/>
    <w:rsid w:val="000A3AE7"/>
    <w:rsid w:val="000A6C99"/>
    <w:rsid w:val="000A7A7A"/>
    <w:rsid w:val="000B348A"/>
    <w:rsid w:val="000B3B74"/>
    <w:rsid w:val="000B4958"/>
    <w:rsid w:val="000B5411"/>
    <w:rsid w:val="000B5989"/>
    <w:rsid w:val="000B5DB7"/>
    <w:rsid w:val="000B692A"/>
    <w:rsid w:val="000B7639"/>
    <w:rsid w:val="000B7B02"/>
    <w:rsid w:val="000C179B"/>
    <w:rsid w:val="000C311F"/>
    <w:rsid w:val="000C3E4D"/>
    <w:rsid w:val="000C4633"/>
    <w:rsid w:val="000C539A"/>
    <w:rsid w:val="000D09EA"/>
    <w:rsid w:val="000D0A3D"/>
    <w:rsid w:val="000D0B0B"/>
    <w:rsid w:val="000D1952"/>
    <w:rsid w:val="000D2843"/>
    <w:rsid w:val="000D4EB6"/>
    <w:rsid w:val="000D5E6A"/>
    <w:rsid w:val="000D622C"/>
    <w:rsid w:val="000D7A0F"/>
    <w:rsid w:val="000E0B2A"/>
    <w:rsid w:val="000E1931"/>
    <w:rsid w:val="000E2991"/>
    <w:rsid w:val="000E2CF1"/>
    <w:rsid w:val="000E3215"/>
    <w:rsid w:val="000E3681"/>
    <w:rsid w:val="000E36E7"/>
    <w:rsid w:val="000E6841"/>
    <w:rsid w:val="000F047B"/>
    <w:rsid w:val="000F27AD"/>
    <w:rsid w:val="000F3E7E"/>
    <w:rsid w:val="000F6420"/>
    <w:rsid w:val="001002E0"/>
    <w:rsid w:val="0010256C"/>
    <w:rsid w:val="00103A24"/>
    <w:rsid w:val="0010770E"/>
    <w:rsid w:val="00107F5B"/>
    <w:rsid w:val="00110FA7"/>
    <w:rsid w:val="00110FB5"/>
    <w:rsid w:val="00114577"/>
    <w:rsid w:val="00115064"/>
    <w:rsid w:val="00116A21"/>
    <w:rsid w:val="00117456"/>
    <w:rsid w:val="0012052C"/>
    <w:rsid w:val="001240DD"/>
    <w:rsid w:val="00125055"/>
    <w:rsid w:val="001301FD"/>
    <w:rsid w:val="00135A27"/>
    <w:rsid w:val="00135CFE"/>
    <w:rsid w:val="00136C88"/>
    <w:rsid w:val="001374DD"/>
    <w:rsid w:val="00137DCF"/>
    <w:rsid w:val="00141012"/>
    <w:rsid w:val="00141151"/>
    <w:rsid w:val="00141F75"/>
    <w:rsid w:val="00143EC7"/>
    <w:rsid w:val="0014477D"/>
    <w:rsid w:val="00145519"/>
    <w:rsid w:val="0015097C"/>
    <w:rsid w:val="00150BF5"/>
    <w:rsid w:val="001512A5"/>
    <w:rsid w:val="00153362"/>
    <w:rsid w:val="0015384A"/>
    <w:rsid w:val="0015449C"/>
    <w:rsid w:val="00155BE0"/>
    <w:rsid w:val="00156DBD"/>
    <w:rsid w:val="0015708B"/>
    <w:rsid w:val="00161711"/>
    <w:rsid w:val="00165475"/>
    <w:rsid w:val="00166A52"/>
    <w:rsid w:val="00173BB3"/>
    <w:rsid w:val="00174CEC"/>
    <w:rsid w:val="00176BF5"/>
    <w:rsid w:val="00177003"/>
    <w:rsid w:val="0017723C"/>
    <w:rsid w:val="00180432"/>
    <w:rsid w:val="001804F6"/>
    <w:rsid w:val="00184882"/>
    <w:rsid w:val="00184E92"/>
    <w:rsid w:val="001861A4"/>
    <w:rsid w:val="00187782"/>
    <w:rsid w:val="00191986"/>
    <w:rsid w:val="00192644"/>
    <w:rsid w:val="00192FB5"/>
    <w:rsid w:val="001940E4"/>
    <w:rsid w:val="001976D4"/>
    <w:rsid w:val="001A18BB"/>
    <w:rsid w:val="001A7FF3"/>
    <w:rsid w:val="001B3D17"/>
    <w:rsid w:val="001B4B56"/>
    <w:rsid w:val="001B532A"/>
    <w:rsid w:val="001B5CFE"/>
    <w:rsid w:val="001B67C3"/>
    <w:rsid w:val="001C129B"/>
    <w:rsid w:val="001C1A0F"/>
    <w:rsid w:val="001C2738"/>
    <w:rsid w:val="001C28DB"/>
    <w:rsid w:val="001C29DB"/>
    <w:rsid w:val="001C2A8E"/>
    <w:rsid w:val="001C3AB4"/>
    <w:rsid w:val="001C6D30"/>
    <w:rsid w:val="001D07D7"/>
    <w:rsid w:val="001D0F15"/>
    <w:rsid w:val="001D140D"/>
    <w:rsid w:val="001D19E1"/>
    <w:rsid w:val="001D232F"/>
    <w:rsid w:val="001D484A"/>
    <w:rsid w:val="001D4F9D"/>
    <w:rsid w:val="001D5D15"/>
    <w:rsid w:val="001E21DF"/>
    <w:rsid w:val="001E36CC"/>
    <w:rsid w:val="001E3F69"/>
    <w:rsid w:val="001E4C1B"/>
    <w:rsid w:val="001E4DB4"/>
    <w:rsid w:val="001E5273"/>
    <w:rsid w:val="001F1010"/>
    <w:rsid w:val="001F19F4"/>
    <w:rsid w:val="001F6BC8"/>
    <w:rsid w:val="001F74BF"/>
    <w:rsid w:val="002009F2"/>
    <w:rsid w:val="00204560"/>
    <w:rsid w:val="002050B1"/>
    <w:rsid w:val="0020585C"/>
    <w:rsid w:val="00210DC3"/>
    <w:rsid w:val="00211D81"/>
    <w:rsid w:val="002161A1"/>
    <w:rsid w:val="002169C3"/>
    <w:rsid w:val="00217957"/>
    <w:rsid w:val="00220516"/>
    <w:rsid w:val="00223DE9"/>
    <w:rsid w:val="00225A4C"/>
    <w:rsid w:val="00230733"/>
    <w:rsid w:val="002353F8"/>
    <w:rsid w:val="0024156D"/>
    <w:rsid w:val="00243904"/>
    <w:rsid w:val="00243CD3"/>
    <w:rsid w:val="0024709F"/>
    <w:rsid w:val="00253318"/>
    <w:rsid w:val="0025376F"/>
    <w:rsid w:val="00253D45"/>
    <w:rsid w:val="00253E0F"/>
    <w:rsid w:val="00254195"/>
    <w:rsid w:val="00254AFA"/>
    <w:rsid w:val="00254DBF"/>
    <w:rsid w:val="00256334"/>
    <w:rsid w:val="00257065"/>
    <w:rsid w:val="002613A3"/>
    <w:rsid w:val="00262E3C"/>
    <w:rsid w:val="002656C2"/>
    <w:rsid w:val="00265D08"/>
    <w:rsid w:val="0026749B"/>
    <w:rsid w:val="00271511"/>
    <w:rsid w:val="00273584"/>
    <w:rsid w:val="00275D14"/>
    <w:rsid w:val="00277D07"/>
    <w:rsid w:val="002804C1"/>
    <w:rsid w:val="0028377C"/>
    <w:rsid w:val="00286D21"/>
    <w:rsid w:val="00286D55"/>
    <w:rsid w:val="0028759A"/>
    <w:rsid w:val="00291E22"/>
    <w:rsid w:val="00294356"/>
    <w:rsid w:val="00294AB4"/>
    <w:rsid w:val="00295B90"/>
    <w:rsid w:val="002A0599"/>
    <w:rsid w:val="002A3553"/>
    <w:rsid w:val="002B139D"/>
    <w:rsid w:val="002B1BC7"/>
    <w:rsid w:val="002B3914"/>
    <w:rsid w:val="002B4DD9"/>
    <w:rsid w:val="002B6298"/>
    <w:rsid w:val="002B6B2B"/>
    <w:rsid w:val="002B6D47"/>
    <w:rsid w:val="002B7245"/>
    <w:rsid w:val="002B7756"/>
    <w:rsid w:val="002C27F6"/>
    <w:rsid w:val="002C3D48"/>
    <w:rsid w:val="002C45D3"/>
    <w:rsid w:val="002C601F"/>
    <w:rsid w:val="002C6481"/>
    <w:rsid w:val="002D02F5"/>
    <w:rsid w:val="002D2E4B"/>
    <w:rsid w:val="002D34A6"/>
    <w:rsid w:val="002D52A8"/>
    <w:rsid w:val="002D6574"/>
    <w:rsid w:val="002D71AC"/>
    <w:rsid w:val="002E007A"/>
    <w:rsid w:val="002E00B7"/>
    <w:rsid w:val="002E1699"/>
    <w:rsid w:val="002E1EB2"/>
    <w:rsid w:val="002E4797"/>
    <w:rsid w:val="002E4A8D"/>
    <w:rsid w:val="002E4DE0"/>
    <w:rsid w:val="002F0844"/>
    <w:rsid w:val="002F170D"/>
    <w:rsid w:val="002F170E"/>
    <w:rsid w:val="002F17D7"/>
    <w:rsid w:val="002F2D7C"/>
    <w:rsid w:val="002F5584"/>
    <w:rsid w:val="002F6FB0"/>
    <w:rsid w:val="002F7488"/>
    <w:rsid w:val="00302492"/>
    <w:rsid w:val="00302774"/>
    <w:rsid w:val="00302976"/>
    <w:rsid w:val="003033F9"/>
    <w:rsid w:val="00303416"/>
    <w:rsid w:val="0030344F"/>
    <w:rsid w:val="00305AA4"/>
    <w:rsid w:val="00306256"/>
    <w:rsid w:val="003068CA"/>
    <w:rsid w:val="003073D1"/>
    <w:rsid w:val="0031247C"/>
    <w:rsid w:val="003126EE"/>
    <w:rsid w:val="00313AA6"/>
    <w:rsid w:val="003145E5"/>
    <w:rsid w:val="0031777D"/>
    <w:rsid w:val="00320FF1"/>
    <w:rsid w:val="00323E73"/>
    <w:rsid w:val="003262BB"/>
    <w:rsid w:val="00326943"/>
    <w:rsid w:val="00326949"/>
    <w:rsid w:val="003310AA"/>
    <w:rsid w:val="0033190D"/>
    <w:rsid w:val="00332C7B"/>
    <w:rsid w:val="00334D0E"/>
    <w:rsid w:val="003401F4"/>
    <w:rsid w:val="003424F8"/>
    <w:rsid w:val="0034480B"/>
    <w:rsid w:val="00347E28"/>
    <w:rsid w:val="00350212"/>
    <w:rsid w:val="0035232F"/>
    <w:rsid w:val="003556DB"/>
    <w:rsid w:val="00356ACB"/>
    <w:rsid w:val="00357067"/>
    <w:rsid w:val="00360875"/>
    <w:rsid w:val="00360E25"/>
    <w:rsid w:val="003644F7"/>
    <w:rsid w:val="0036659D"/>
    <w:rsid w:val="003667B0"/>
    <w:rsid w:val="003709FF"/>
    <w:rsid w:val="003721DB"/>
    <w:rsid w:val="00376FD4"/>
    <w:rsid w:val="003818CF"/>
    <w:rsid w:val="00384B18"/>
    <w:rsid w:val="003917F5"/>
    <w:rsid w:val="00391FB4"/>
    <w:rsid w:val="0039222E"/>
    <w:rsid w:val="0039294F"/>
    <w:rsid w:val="0039298D"/>
    <w:rsid w:val="00393E1E"/>
    <w:rsid w:val="003942E2"/>
    <w:rsid w:val="00396283"/>
    <w:rsid w:val="00396542"/>
    <w:rsid w:val="003A0A4C"/>
    <w:rsid w:val="003A23D6"/>
    <w:rsid w:val="003A26EE"/>
    <w:rsid w:val="003A2D3D"/>
    <w:rsid w:val="003A33B8"/>
    <w:rsid w:val="003A3498"/>
    <w:rsid w:val="003A3CD9"/>
    <w:rsid w:val="003A3D69"/>
    <w:rsid w:val="003A4F40"/>
    <w:rsid w:val="003A57F7"/>
    <w:rsid w:val="003A6366"/>
    <w:rsid w:val="003A77AC"/>
    <w:rsid w:val="003B0377"/>
    <w:rsid w:val="003B3B5F"/>
    <w:rsid w:val="003B6F30"/>
    <w:rsid w:val="003B76AD"/>
    <w:rsid w:val="003C019A"/>
    <w:rsid w:val="003C0D1D"/>
    <w:rsid w:val="003C2F8D"/>
    <w:rsid w:val="003C3384"/>
    <w:rsid w:val="003C4416"/>
    <w:rsid w:val="003C461E"/>
    <w:rsid w:val="003C55BC"/>
    <w:rsid w:val="003C651A"/>
    <w:rsid w:val="003C6C82"/>
    <w:rsid w:val="003D50DD"/>
    <w:rsid w:val="003D68FE"/>
    <w:rsid w:val="003E07C0"/>
    <w:rsid w:val="003E1E90"/>
    <w:rsid w:val="003E24F7"/>
    <w:rsid w:val="003E25E3"/>
    <w:rsid w:val="003E39CF"/>
    <w:rsid w:val="003E4D90"/>
    <w:rsid w:val="003E55C2"/>
    <w:rsid w:val="003E6117"/>
    <w:rsid w:val="003E7A70"/>
    <w:rsid w:val="003F0673"/>
    <w:rsid w:val="003F0C67"/>
    <w:rsid w:val="003F0F0B"/>
    <w:rsid w:val="003F534F"/>
    <w:rsid w:val="003F674C"/>
    <w:rsid w:val="003F7BDE"/>
    <w:rsid w:val="004054E5"/>
    <w:rsid w:val="00406869"/>
    <w:rsid w:val="004145DE"/>
    <w:rsid w:val="004156AE"/>
    <w:rsid w:val="004159AF"/>
    <w:rsid w:val="0041784D"/>
    <w:rsid w:val="0041789B"/>
    <w:rsid w:val="004204E1"/>
    <w:rsid w:val="004213A9"/>
    <w:rsid w:val="004226F0"/>
    <w:rsid w:val="00422C8F"/>
    <w:rsid w:val="00425B8A"/>
    <w:rsid w:val="0042620C"/>
    <w:rsid w:val="00430135"/>
    <w:rsid w:val="00432715"/>
    <w:rsid w:val="00432B90"/>
    <w:rsid w:val="00432DC2"/>
    <w:rsid w:val="0043434A"/>
    <w:rsid w:val="00440CAF"/>
    <w:rsid w:val="004422BA"/>
    <w:rsid w:val="004433B7"/>
    <w:rsid w:val="00445177"/>
    <w:rsid w:val="004469C2"/>
    <w:rsid w:val="00453BAB"/>
    <w:rsid w:val="00454B94"/>
    <w:rsid w:val="0045572A"/>
    <w:rsid w:val="00456518"/>
    <w:rsid w:val="00456F69"/>
    <w:rsid w:val="0046008A"/>
    <w:rsid w:val="0046045F"/>
    <w:rsid w:val="00461D23"/>
    <w:rsid w:val="004677F9"/>
    <w:rsid w:val="00471E83"/>
    <w:rsid w:val="0047385D"/>
    <w:rsid w:val="00474469"/>
    <w:rsid w:val="004771EC"/>
    <w:rsid w:val="0047769A"/>
    <w:rsid w:val="004831D0"/>
    <w:rsid w:val="00485F1A"/>
    <w:rsid w:val="004904D7"/>
    <w:rsid w:val="00490823"/>
    <w:rsid w:val="00491A4D"/>
    <w:rsid w:val="0049216D"/>
    <w:rsid w:val="00492D84"/>
    <w:rsid w:val="00492DE6"/>
    <w:rsid w:val="0049386F"/>
    <w:rsid w:val="00493C06"/>
    <w:rsid w:val="00494097"/>
    <w:rsid w:val="00495C73"/>
    <w:rsid w:val="004965D1"/>
    <w:rsid w:val="004A350B"/>
    <w:rsid w:val="004A5015"/>
    <w:rsid w:val="004A573E"/>
    <w:rsid w:val="004A7D23"/>
    <w:rsid w:val="004B0A47"/>
    <w:rsid w:val="004B0DD3"/>
    <w:rsid w:val="004B1E97"/>
    <w:rsid w:val="004B4E67"/>
    <w:rsid w:val="004B59E0"/>
    <w:rsid w:val="004B7783"/>
    <w:rsid w:val="004C04FB"/>
    <w:rsid w:val="004C1C52"/>
    <w:rsid w:val="004C4613"/>
    <w:rsid w:val="004C4E41"/>
    <w:rsid w:val="004C5E59"/>
    <w:rsid w:val="004C66DD"/>
    <w:rsid w:val="004C6F78"/>
    <w:rsid w:val="004D407D"/>
    <w:rsid w:val="004D5AC3"/>
    <w:rsid w:val="004D5F81"/>
    <w:rsid w:val="004D7FD1"/>
    <w:rsid w:val="004E0451"/>
    <w:rsid w:val="004E19F8"/>
    <w:rsid w:val="004E203E"/>
    <w:rsid w:val="004E3AD3"/>
    <w:rsid w:val="004E5FD9"/>
    <w:rsid w:val="004E6A21"/>
    <w:rsid w:val="004E75D3"/>
    <w:rsid w:val="004F1F52"/>
    <w:rsid w:val="004F3A39"/>
    <w:rsid w:val="004F4A51"/>
    <w:rsid w:val="005003F2"/>
    <w:rsid w:val="00501279"/>
    <w:rsid w:val="00505FC3"/>
    <w:rsid w:val="00506261"/>
    <w:rsid w:val="00513539"/>
    <w:rsid w:val="00516D80"/>
    <w:rsid w:val="00517188"/>
    <w:rsid w:val="005228E4"/>
    <w:rsid w:val="0052331B"/>
    <w:rsid w:val="00523846"/>
    <w:rsid w:val="00524316"/>
    <w:rsid w:val="00524476"/>
    <w:rsid w:val="005254CE"/>
    <w:rsid w:val="00526C56"/>
    <w:rsid w:val="00531602"/>
    <w:rsid w:val="00532593"/>
    <w:rsid w:val="0053270E"/>
    <w:rsid w:val="005369EC"/>
    <w:rsid w:val="00537D93"/>
    <w:rsid w:val="00542446"/>
    <w:rsid w:val="005430EC"/>
    <w:rsid w:val="0054411F"/>
    <w:rsid w:val="00546019"/>
    <w:rsid w:val="00550208"/>
    <w:rsid w:val="00550C97"/>
    <w:rsid w:val="005529C1"/>
    <w:rsid w:val="00553CEA"/>
    <w:rsid w:val="00555747"/>
    <w:rsid w:val="0055597C"/>
    <w:rsid w:val="0055602F"/>
    <w:rsid w:val="00556837"/>
    <w:rsid w:val="005575A9"/>
    <w:rsid w:val="00561CA0"/>
    <w:rsid w:val="005629B4"/>
    <w:rsid w:val="0056585C"/>
    <w:rsid w:val="00567FF0"/>
    <w:rsid w:val="005725FA"/>
    <w:rsid w:val="00573D63"/>
    <w:rsid w:val="0057669C"/>
    <w:rsid w:val="005769CF"/>
    <w:rsid w:val="00580EA6"/>
    <w:rsid w:val="00582E4D"/>
    <w:rsid w:val="00584D74"/>
    <w:rsid w:val="005879D9"/>
    <w:rsid w:val="00590308"/>
    <w:rsid w:val="00591117"/>
    <w:rsid w:val="005925F1"/>
    <w:rsid w:val="005940FC"/>
    <w:rsid w:val="00594A4E"/>
    <w:rsid w:val="005A1916"/>
    <w:rsid w:val="005A38A4"/>
    <w:rsid w:val="005A3C02"/>
    <w:rsid w:val="005A4C3C"/>
    <w:rsid w:val="005A5508"/>
    <w:rsid w:val="005B4332"/>
    <w:rsid w:val="005C5966"/>
    <w:rsid w:val="005C598B"/>
    <w:rsid w:val="005C5A39"/>
    <w:rsid w:val="005C6A25"/>
    <w:rsid w:val="005C6ED4"/>
    <w:rsid w:val="005C6F15"/>
    <w:rsid w:val="005C774D"/>
    <w:rsid w:val="005C7C3D"/>
    <w:rsid w:val="005D121C"/>
    <w:rsid w:val="005D1524"/>
    <w:rsid w:val="005D266E"/>
    <w:rsid w:val="005D412B"/>
    <w:rsid w:val="005D5B4F"/>
    <w:rsid w:val="005E1931"/>
    <w:rsid w:val="005E1FCC"/>
    <w:rsid w:val="005E2901"/>
    <w:rsid w:val="005E3505"/>
    <w:rsid w:val="005E5B71"/>
    <w:rsid w:val="005E75A8"/>
    <w:rsid w:val="005E79CF"/>
    <w:rsid w:val="005F09F7"/>
    <w:rsid w:val="005F3229"/>
    <w:rsid w:val="005F6832"/>
    <w:rsid w:val="005F744E"/>
    <w:rsid w:val="005F751B"/>
    <w:rsid w:val="0060220B"/>
    <w:rsid w:val="00605EB5"/>
    <w:rsid w:val="00606B52"/>
    <w:rsid w:val="006106EC"/>
    <w:rsid w:val="006136AC"/>
    <w:rsid w:val="006142EB"/>
    <w:rsid w:val="00614402"/>
    <w:rsid w:val="0061749F"/>
    <w:rsid w:val="00621043"/>
    <w:rsid w:val="00621501"/>
    <w:rsid w:val="0062189A"/>
    <w:rsid w:val="0062279F"/>
    <w:rsid w:val="00624BAB"/>
    <w:rsid w:val="006251B6"/>
    <w:rsid w:val="0062536A"/>
    <w:rsid w:val="00627070"/>
    <w:rsid w:val="00635DCB"/>
    <w:rsid w:val="00636B0F"/>
    <w:rsid w:val="0063731B"/>
    <w:rsid w:val="00637749"/>
    <w:rsid w:val="00637BF4"/>
    <w:rsid w:val="00640526"/>
    <w:rsid w:val="00641A82"/>
    <w:rsid w:val="006448BA"/>
    <w:rsid w:val="006460F1"/>
    <w:rsid w:val="006507B5"/>
    <w:rsid w:val="00650962"/>
    <w:rsid w:val="0065192D"/>
    <w:rsid w:val="00655226"/>
    <w:rsid w:val="006624F2"/>
    <w:rsid w:val="00663DC6"/>
    <w:rsid w:val="00664EF7"/>
    <w:rsid w:val="00665817"/>
    <w:rsid w:val="00673AB8"/>
    <w:rsid w:val="00673EF0"/>
    <w:rsid w:val="00674419"/>
    <w:rsid w:val="00674CE2"/>
    <w:rsid w:val="00677E2E"/>
    <w:rsid w:val="006804F7"/>
    <w:rsid w:val="0068080D"/>
    <w:rsid w:val="00683E3C"/>
    <w:rsid w:val="00687CEA"/>
    <w:rsid w:val="00690462"/>
    <w:rsid w:val="0069122C"/>
    <w:rsid w:val="00691A17"/>
    <w:rsid w:val="006928E9"/>
    <w:rsid w:val="00692BDA"/>
    <w:rsid w:val="00692EA7"/>
    <w:rsid w:val="00694BC4"/>
    <w:rsid w:val="00696C06"/>
    <w:rsid w:val="00696C62"/>
    <w:rsid w:val="00697C61"/>
    <w:rsid w:val="006A032D"/>
    <w:rsid w:val="006A4372"/>
    <w:rsid w:val="006A4BF2"/>
    <w:rsid w:val="006A4D75"/>
    <w:rsid w:val="006A6CA9"/>
    <w:rsid w:val="006B4E84"/>
    <w:rsid w:val="006B5142"/>
    <w:rsid w:val="006B5A64"/>
    <w:rsid w:val="006B633D"/>
    <w:rsid w:val="006C0B25"/>
    <w:rsid w:val="006C27D9"/>
    <w:rsid w:val="006C2835"/>
    <w:rsid w:val="006C3351"/>
    <w:rsid w:val="006C3E78"/>
    <w:rsid w:val="006C4305"/>
    <w:rsid w:val="006C735A"/>
    <w:rsid w:val="006D1212"/>
    <w:rsid w:val="006D12B0"/>
    <w:rsid w:val="006E057F"/>
    <w:rsid w:val="006E0FE4"/>
    <w:rsid w:val="006E1291"/>
    <w:rsid w:val="006E18B0"/>
    <w:rsid w:val="006E1EF4"/>
    <w:rsid w:val="006E2363"/>
    <w:rsid w:val="006E2625"/>
    <w:rsid w:val="006E499C"/>
    <w:rsid w:val="006E4F7F"/>
    <w:rsid w:val="006F02A8"/>
    <w:rsid w:val="006F2123"/>
    <w:rsid w:val="006F4429"/>
    <w:rsid w:val="006F46F5"/>
    <w:rsid w:val="006F5763"/>
    <w:rsid w:val="006F6743"/>
    <w:rsid w:val="006F6747"/>
    <w:rsid w:val="00700C40"/>
    <w:rsid w:val="007022F8"/>
    <w:rsid w:val="00703C20"/>
    <w:rsid w:val="00704B4F"/>
    <w:rsid w:val="00707001"/>
    <w:rsid w:val="00707219"/>
    <w:rsid w:val="0070753C"/>
    <w:rsid w:val="00711304"/>
    <w:rsid w:val="00711BC1"/>
    <w:rsid w:val="0071289A"/>
    <w:rsid w:val="00712F18"/>
    <w:rsid w:val="007132FE"/>
    <w:rsid w:val="00716D5F"/>
    <w:rsid w:val="00716E5B"/>
    <w:rsid w:val="00717919"/>
    <w:rsid w:val="00720640"/>
    <w:rsid w:val="00721444"/>
    <w:rsid w:val="00722670"/>
    <w:rsid w:val="0072372D"/>
    <w:rsid w:val="00724456"/>
    <w:rsid w:val="007257F0"/>
    <w:rsid w:val="007320CF"/>
    <w:rsid w:val="00732D3A"/>
    <w:rsid w:val="00734612"/>
    <w:rsid w:val="00734812"/>
    <w:rsid w:val="00736814"/>
    <w:rsid w:val="0073791F"/>
    <w:rsid w:val="007412F1"/>
    <w:rsid w:val="00741392"/>
    <w:rsid w:val="00741DC1"/>
    <w:rsid w:val="007422E9"/>
    <w:rsid w:val="0074233D"/>
    <w:rsid w:val="00743B98"/>
    <w:rsid w:val="00744150"/>
    <w:rsid w:val="00745D51"/>
    <w:rsid w:val="00747BF3"/>
    <w:rsid w:val="007502FB"/>
    <w:rsid w:val="00751388"/>
    <w:rsid w:val="007534E3"/>
    <w:rsid w:val="00753CE1"/>
    <w:rsid w:val="00763949"/>
    <w:rsid w:val="007662C4"/>
    <w:rsid w:val="00770618"/>
    <w:rsid w:val="0077131C"/>
    <w:rsid w:val="007723C8"/>
    <w:rsid w:val="0077315E"/>
    <w:rsid w:val="007738EE"/>
    <w:rsid w:val="00773CF2"/>
    <w:rsid w:val="007767B8"/>
    <w:rsid w:val="00776D09"/>
    <w:rsid w:val="00780021"/>
    <w:rsid w:val="00781DD3"/>
    <w:rsid w:val="0078389E"/>
    <w:rsid w:val="0078431B"/>
    <w:rsid w:val="0078594A"/>
    <w:rsid w:val="00786171"/>
    <w:rsid w:val="007869AE"/>
    <w:rsid w:val="00786B33"/>
    <w:rsid w:val="0078762E"/>
    <w:rsid w:val="00787857"/>
    <w:rsid w:val="00787E64"/>
    <w:rsid w:val="0079058E"/>
    <w:rsid w:val="00793367"/>
    <w:rsid w:val="00793417"/>
    <w:rsid w:val="0079400A"/>
    <w:rsid w:val="00796399"/>
    <w:rsid w:val="00796D9E"/>
    <w:rsid w:val="00797477"/>
    <w:rsid w:val="00797B70"/>
    <w:rsid w:val="007A12F7"/>
    <w:rsid w:val="007A141E"/>
    <w:rsid w:val="007A23AD"/>
    <w:rsid w:val="007A61F2"/>
    <w:rsid w:val="007A7083"/>
    <w:rsid w:val="007B2AA4"/>
    <w:rsid w:val="007B44E0"/>
    <w:rsid w:val="007B52BF"/>
    <w:rsid w:val="007C09C2"/>
    <w:rsid w:val="007C0DC2"/>
    <w:rsid w:val="007C2F66"/>
    <w:rsid w:val="007C302A"/>
    <w:rsid w:val="007C56C4"/>
    <w:rsid w:val="007C79B0"/>
    <w:rsid w:val="007C7A91"/>
    <w:rsid w:val="007D092E"/>
    <w:rsid w:val="007D242F"/>
    <w:rsid w:val="007D2708"/>
    <w:rsid w:val="007D781F"/>
    <w:rsid w:val="007E0A1B"/>
    <w:rsid w:val="007E4C26"/>
    <w:rsid w:val="007E5013"/>
    <w:rsid w:val="007E50E3"/>
    <w:rsid w:val="007E6501"/>
    <w:rsid w:val="007E72DA"/>
    <w:rsid w:val="007F0C14"/>
    <w:rsid w:val="007F3777"/>
    <w:rsid w:val="007F4924"/>
    <w:rsid w:val="007F52DC"/>
    <w:rsid w:val="007F6A35"/>
    <w:rsid w:val="0080127D"/>
    <w:rsid w:val="00802087"/>
    <w:rsid w:val="0080219E"/>
    <w:rsid w:val="00804427"/>
    <w:rsid w:val="00805711"/>
    <w:rsid w:val="0080636B"/>
    <w:rsid w:val="00807AEA"/>
    <w:rsid w:val="00810468"/>
    <w:rsid w:val="008148CC"/>
    <w:rsid w:val="008154DE"/>
    <w:rsid w:val="00816C1F"/>
    <w:rsid w:val="00817787"/>
    <w:rsid w:val="008179F5"/>
    <w:rsid w:val="00817AAA"/>
    <w:rsid w:val="00820E21"/>
    <w:rsid w:val="00822C5F"/>
    <w:rsid w:val="008237E1"/>
    <w:rsid w:val="008245EC"/>
    <w:rsid w:val="0082608E"/>
    <w:rsid w:val="008265CD"/>
    <w:rsid w:val="00826907"/>
    <w:rsid w:val="00831E0B"/>
    <w:rsid w:val="008324BE"/>
    <w:rsid w:val="00833E05"/>
    <w:rsid w:val="008355CE"/>
    <w:rsid w:val="00836776"/>
    <w:rsid w:val="00837B97"/>
    <w:rsid w:val="00841B82"/>
    <w:rsid w:val="00841DDC"/>
    <w:rsid w:val="00844CF4"/>
    <w:rsid w:val="008475BE"/>
    <w:rsid w:val="00847BE0"/>
    <w:rsid w:val="00847C5F"/>
    <w:rsid w:val="00854D67"/>
    <w:rsid w:val="0085683E"/>
    <w:rsid w:val="00856C4F"/>
    <w:rsid w:val="00856E9B"/>
    <w:rsid w:val="0086063F"/>
    <w:rsid w:val="00864554"/>
    <w:rsid w:val="0086484C"/>
    <w:rsid w:val="00865AD2"/>
    <w:rsid w:val="008672FC"/>
    <w:rsid w:val="00867717"/>
    <w:rsid w:val="00867F4B"/>
    <w:rsid w:val="00870352"/>
    <w:rsid w:val="00870E70"/>
    <w:rsid w:val="00871F3F"/>
    <w:rsid w:val="00873845"/>
    <w:rsid w:val="008759DD"/>
    <w:rsid w:val="00876832"/>
    <w:rsid w:val="00880D67"/>
    <w:rsid w:val="00881F9A"/>
    <w:rsid w:val="00882B3E"/>
    <w:rsid w:val="00882B73"/>
    <w:rsid w:val="00884136"/>
    <w:rsid w:val="00885043"/>
    <w:rsid w:val="008858D9"/>
    <w:rsid w:val="00885F3C"/>
    <w:rsid w:val="0089228F"/>
    <w:rsid w:val="00893066"/>
    <w:rsid w:val="00894109"/>
    <w:rsid w:val="00895421"/>
    <w:rsid w:val="00896C07"/>
    <w:rsid w:val="00897531"/>
    <w:rsid w:val="008A0500"/>
    <w:rsid w:val="008A41F1"/>
    <w:rsid w:val="008A43E2"/>
    <w:rsid w:val="008A443B"/>
    <w:rsid w:val="008A6338"/>
    <w:rsid w:val="008B0C0C"/>
    <w:rsid w:val="008B3D77"/>
    <w:rsid w:val="008B4754"/>
    <w:rsid w:val="008B5DE2"/>
    <w:rsid w:val="008B72FA"/>
    <w:rsid w:val="008C3054"/>
    <w:rsid w:val="008C37DE"/>
    <w:rsid w:val="008C5A80"/>
    <w:rsid w:val="008C63E4"/>
    <w:rsid w:val="008C732D"/>
    <w:rsid w:val="008D0299"/>
    <w:rsid w:val="008D0A6F"/>
    <w:rsid w:val="008D4A18"/>
    <w:rsid w:val="008D69E6"/>
    <w:rsid w:val="008E022B"/>
    <w:rsid w:val="008E067F"/>
    <w:rsid w:val="008E15B0"/>
    <w:rsid w:val="008E1EB3"/>
    <w:rsid w:val="008E2939"/>
    <w:rsid w:val="008E2F57"/>
    <w:rsid w:val="008E3523"/>
    <w:rsid w:val="008E48D4"/>
    <w:rsid w:val="008F0B7C"/>
    <w:rsid w:val="008F11BA"/>
    <w:rsid w:val="008F13D5"/>
    <w:rsid w:val="008F1592"/>
    <w:rsid w:val="008F346B"/>
    <w:rsid w:val="008F44A8"/>
    <w:rsid w:val="008F46CD"/>
    <w:rsid w:val="008F6CFD"/>
    <w:rsid w:val="008F7B77"/>
    <w:rsid w:val="009004B2"/>
    <w:rsid w:val="00900ACB"/>
    <w:rsid w:val="00900F66"/>
    <w:rsid w:val="00902464"/>
    <w:rsid w:val="009029A9"/>
    <w:rsid w:val="00904D80"/>
    <w:rsid w:val="00905978"/>
    <w:rsid w:val="009115F2"/>
    <w:rsid w:val="00915F80"/>
    <w:rsid w:val="00921E05"/>
    <w:rsid w:val="0092283E"/>
    <w:rsid w:val="00924366"/>
    <w:rsid w:val="009248A2"/>
    <w:rsid w:val="0093138C"/>
    <w:rsid w:val="009352F2"/>
    <w:rsid w:val="009406FE"/>
    <w:rsid w:val="009441D6"/>
    <w:rsid w:val="00944E66"/>
    <w:rsid w:val="009469D4"/>
    <w:rsid w:val="00952EE8"/>
    <w:rsid w:val="00956893"/>
    <w:rsid w:val="00961040"/>
    <w:rsid w:val="009635DC"/>
    <w:rsid w:val="009650B8"/>
    <w:rsid w:val="00967646"/>
    <w:rsid w:val="00967E57"/>
    <w:rsid w:val="0097418D"/>
    <w:rsid w:val="00977343"/>
    <w:rsid w:val="009836B2"/>
    <w:rsid w:val="00984E54"/>
    <w:rsid w:val="00986292"/>
    <w:rsid w:val="00986739"/>
    <w:rsid w:val="00986DC4"/>
    <w:rsid w:val="009870F4"/>
    <w:rsid w:val="009902C8"/>
    <w:rsid w:val="00993474"/>
    <w:rsid w:val="00995989"/>
    <w:rsid w:val="00995AFE"/>
    <w:rsid w:val="009A111A"/>
    <w:rsid w:val="009A397F"/>
    <w:rsid w:val="009A3CBD"/>
    <w:rsid w:val="009A58D0"/>
    <w:rsid w:val="009A5CDE"/>
    <w:rsid w:val="009A5FCA"/>
    <w:rsid w:val="009A6C6B"/>
    <w:rsid w:val="009A73E0"/>
    <w:rsid w:val="009A763B"/>
    <w:rsid w:val="009B00EB"/>
    <w:rsid w:val="009B1CAC"/>
    <w:rsid w:val="009B3BBC"/>
    <w:rsid w:val="009B4D23"/>
    <w:rsid w:val="009B666B"/>
    <w:rsid w:val="009C1085"/>
    <w:rsid w:val="009C525C"/>
    <w:rsid w:val="009C6120"/>
    <w:rsid w:val="009D1C27"/>
    <w:rsid w:val="009D48D3"/>
    <w:rsid w:val="009D4C8D"/>
    <w:rsid w:val="009E1536"/>
    <w:rsid w:val="009E29F2"/>
    <w:rsid w:val="009E78A1"/>
    <w:rsid w:val="009F021E"/>
    <w:rsid w:val="009F189A"/>
    <w:rsid w:val="009F369D"/>
    <w:rsid w:val="009F4CB2"/>
    <w:rsid w:val="009F7C02"/>
    <w:rsid w:val="00A03B35"/>
    <w:rsid w:val="00A060C3"/>
    <w:rsid w:val="00A12586"/>
    <w:rsid w:val="00A12968"/>
    <w:rsid w:val="00A130E6"/>
    <w:rsid w:val="00A14B18"/>
    <w:rsid w:val="00A1570D"/>
    <w:rsid w:val="00A1586F"/>
    <w:rsid w:val="00A158EA"/>
    <w:rsid w:val="00A15935"/>
    <w:rsid w:val="00A16910"/>
    <w:rsid w:val="00A17973"/>
    <w:rsid w:val="00A212FE"/>
    <w:rsid w:val="00A21422"/>
    <w:rsid w:val="00A21CD3"/>
    <w:rsid w:val="00A22D70"/>
    <w:rsid w:val="00A25A31"/>
    <w:rsid w:val="00A265AF"/>
    <w:rsid w:val="00A27533"/>
    <w:rsid w:val="00A31541"/>
    <w:rsid w:val="00A31A3F"/>
    <w:rsid w:val="00A32349"/>
    <w:rsid w:val="00A33BCA"/>
    <w:rsid w:val="00A34114"/>
    <w:rsid w:val="00A34B56"/>
    <w:rsid w:val="00A34D4C"/>
    <w:rsid w:val="00A36454"/>
    <w:rsid w:val="00A37A1A"/>
    <w:rsid w:val="00A41501"/>
    <w:rsid w:val="00A4266F"/>
    <w:rsid w:val="00A44574"/>
    <w:rsid w:val="00A45591"/>
    <w:rsid w:val="00A458DD"/>
    <w:rsid w:val="00A45BED"/>
    <w:rsid w:val="00A47EF1"/>
    <w:rsid w:val="00A53723"/>
    <w:rsid w:val="00A55E90"/>
    <w:rsid w:val="00A55EFF"/>
    <w:rsid w:val="00A57DBC"/>
    <w:rsid w:val="00A6130B"/>
    <w:rsid w:val="00A61AF5"/>
    <w:rsid w:val="00A61D03"/>
    <w:rsid w:val="00A62708"/>
    <w:rsid w:val="00A635E4"/>
    <w:rsid w:val="00A64897"/>
    <w:rsid w:val="00A64919"/>
    <w:rsid w:val="00A67107"/>
    <w:rsid w:val="00A71AC7"/>
    <w:rsid w:val="00A7530A"/>
    <w:rsid w:val="00A7703B"/>
    <w:rsid w:val="00A8089D"/>
    <w:rsid w:val="00A87AA7"/>
    <w:rsid w:val="00A913E0"/>
    <w:rsid w:val="00A9312F"/>
    <w:rsid w:val="00A96A82"/>
    <w:rsid w:val="00A9738F"/>
    <w:rsid w:val="00AA07B8"/>
    <w:rsid w:val="00AA0978"/>
    <w:rsid w:val="00AA4442"/>
    <w:rsid w:val="00AA4DA6"/>
    <w:rsid w:val="00AA5A22"/>
    <w:rsid w:val="00AB07B7"/>
    <w:rsid w:val="00AB28D3"/>
    <w:rsid w:val="00AB3A11"/>
    <w:rsid w:val="00AB533A"/>
    <w:rsid w:val="00AC46E0"/>
    <w:rsid w:val="00AC5ECD"/>
    <w:rsid w:val="00AC794C"/>
    <w:rsid w:val="00AC7C81"/>
    <w:rsid w:val="00AD0230"/>
    <w:rsid w:val="00AD057D"/>
    <w:rsid w:val="00AD0EFF"/>
    <w:rsid w:val="00AD3A13"/>
    <w:rsid w:val="00AD3B99"/>
    <w:rsid w:val="00AD49D0"/>
    <w:rsid w:val="00AD6C30"/>
    <w:rsid w:val="00AE1DBA"/>
    <w:rsid w:val="00AE2CF6"/>
    <w:rsid w:val="00AE2E7A"/>
    <w:rsid w:val="00AE4A7A"/>
    <w:rsid w:val="00AE5559"/>
    <w:rsid w:val="00AE78DB"/>
    <w:rsid w:val="00AF18BA"/>
    <w:rsid w:val="00AF2A8D"/>
    <w:rsid w:val="00AF6A9B"/>
    <w:rsid w:val="00AF6FC4"/>
    <w:rsid w:val="00AF7E9B"/>
    <w:rsid w:val="00B0013B"/>
    <w:rsid w:val="00B01B5F"/>
    <w:rsid w:val="00B03DAC"/>
    <w:rsid w:val="00B04C14"/>
    <w:rsid w:val="00B0653F"/>
    <w:rsid w:val="00B06CBF"/>
    <w:rsid w:val="00B11422"/>
    <w:rsid w:val="00B12519"/>
    <w:rsid w:val="00B125D2"/>
    <w:rsid w:val="00B12F97"/>
    <w:rsid w:val="00B13EFD"/>
    <w:rsid w:val="00B13F30"/>
    <w:rsid w:val="00B14318"/>
    <w:rsid w:val="00B14AA4"/>
    <w:rsid w:val="00B15138"/>
    <w:rsid w:val="00B153FD"/>
    <w:rsid w:val="00B165FF"/>
    <w:rsid w:val="00B17BF5"/>
    <w:rsid w:val="00B22E24"/>
    <w:rsid w:val="00B240FD"/>
    <w:rsid w:val="00B26C66"/>
    <w:rsid w:val="00B31071"/>
    <w:rsid w:val="00B359B1"/>
    <w:rsid w:val="00B43B6E"/>
    <w:rsid w:val="00B45C46"/>
    <w:rsid w:val="00B502B4"/>
    <w:rsid w:val="00B505DA"/>
    <w:rsid w:val="00B50FC1"/>
    <w:rsid w:val="00B512C4"/>
    <w:rsid w:val="00B520DC"/>
    <w:rsid w:val="00B5251D"/>
    <w:rsid w:val="00B52F86"/>
    <w:rsid w:val="00B543AC"/>
    <w:rsid w:val="00B54F7D"/>
    <w:rsid w:val="00B569C5"/>
    <w:rsid w:val="00B57194"/>
    <w:rsid w:val="00B621E1"/>
    <w:rsid w:val="00B6292B"/>
    <w:rsid w:val="00B62E52"/>
    <w:rsid w:val="00B64CE1"/>
    <w:rsid w:val="00B65D7F"/>
    <w:rsid w:val="00B665DB"/>
    <w:rsid w:val="00B670FB"/>
    <w:rsid w:val="00B71F82"/>
    <w:rsid w:val="00B75ADC"/>
    <w:rsid w:val="00B806F3"/>
    <w:rsid w:val="00B80CF7"/>
    <w:rsid w:val="00B8263C"/>
    <w:rsid w:val="00B8449C"/>
    <w:rsid w:val="00B85A5B"/>
    <w:rsid w:val="00B8602F"/>
    <w:rsid w:val="00B86248"/>
    <w:rsid w:val="00B86FDA"/>
    <w:rsid w:val="00B87108"/>
    <w:rsid w:val="00B93A1F"/>
    <w:rsid w:val="00B95606"/>
    <w:rsid w:val="00B959EC"/>
    <w:rsid w:val="00B96239"/>
    <w:rsid w:val="00B96844"/>
    <w:rsid w:val="00B96D9C"/>
    <w:rsid w:val="00BA0D77"/>
    <w:rsid w:val="00BA2342"/>
    <w:rsid w:val="00BB0C05"/>
    <w:rsid w:val="00BB4016"/>
    <w:rsid w:val="00BB4898"/>
    <w:rsid w:val="00BB539A"/>
    <w:rsid w:val="00BB7FDF"/>
    <w:rsid w:val="00BC0A2E"/>
    <w:rsid w:val="00BC0F91"/>
    <w:rsid w:val="00BC2256"/>
    <w:rsid w:val="00BC34CC"/>
    <w:rsid w:val="00BC3CF8"/>
    <w:rsid w:val="00BC4B91"/>
    <w:rsid w:val="00BD0641"/>
    <w:rsid w:val="00BD4376"/>
    <w:rsid w:val="00BD7AA6"/>
    <w:rsid w:val="00BE0085"/>
    <w:rsid w:val="00BE15A6"/>
    <w:rsid w:val="00BE2231"/>
    <w:rsid w:val="00BE5AF8"/>
    <w:rsid w:val="00BE63EC"/>
    <w:rsid w:val="00BE738C"/>
    <w:rsid w:val="00BF19C1"/>
    <w:rsid w:val="00BF2C36"/>
    <w:rsid w:val="00BF3FB6"/>
    <w:rsid w:val="00BF4857"/>
    <w:rsid w:val="00BF5256"/>
    <w:rsid w:val="00BF5839"/>
    <w:rsid w:val="00BF698D"/>
    <w:rsid w:val="00BF774A"/>
    <w:rsid w:val="00C00249"/>
    <w:rsid w:val="00C029B8"/>
    <w:rsid w:val="00C03FA0"/>
    <w:rsid w:val="00C0410F"/>
    <w:rsid w:val="00C07D46"/>
    <w:rsid w:val="00C103C1"/>
    <w:rsid w:val="00C11FD0"/>
    <w:rsid w:val="00C13D35"/>
    <w:rsid w:val="00C1429A"/>
    <w:rsid w:val="00C144A5"/>
    <w:rsid w:val="00C15D88"/>
    <w:rsid w:val="00C207ED"/>
    <w:rsid w:val="00C25414"/>
    <w:rsid w:val="00C278E5"/>
    <w:rsid w:val="00C306A8"/>
    <w:rsid w:val="00C30EA1"/>
    <w:rsid w:val="00C370ED"/>
    <w:rsid w:val="00C46F23"/>
    <w:rsid w:val="00C47482"/>
    <w:rsid w:val="00C47AA3"/>
    <w:rsid w:val="00C5009D"/>
    <w:rsid w:val="00C521C7"/>
    <w:rsid w:val="00C5256F"/>
    <w:rsid w:val="00C5402D"/>
    <w:rsid w:val="00C542E2"/>
    <w:rsid w:val="00C56470"/>
    <w:rsid w:val="00C63A09"/>
    <w:rsid w:val="00C64C71"/>
    <w:rsid w:val="00C64F5C"/>
    <w:rsid w:val="00C65E73"/>
    <w:rsid w:val="00C66FAB"/>
    <w:rsid w:val="00C674F7"/>
    <w:rsid w:val="00C67B3B"/>
    <w:rsid w:val="00C748C9"/>
    <w:rsid w:val="00C76321"/>
    <w:rsid w:val="00C767C6"/>
    <w:rsid w:val="00C77072"/>
    <w:rsid w:val="00C77E34"/>
    <w:rsid w:val="00C80BE0"/>
    <w:rsid w:val="00C81137"/>
    <w:rsid w:val="00C82195"/>
    <w:rsid w:val="00C84C58"/>
    <w:rsid w:val="00C87539"/>
    <w:rsid w:val="00C92844"/>
    <w:rsid w:val="00C9502D"/>
    <w:rsid w:val="00C950DF"/>
    <w:rsid w:val="00C976A9"/>
    <w:rsid w:val="00CA1892"/>
    <w:rsid w:val="00CB00A3"/>
    <w:rsid w:val="00CB2EDB"/>
    <w:rsid w:val="00CB3A0D"/>
    <w:rsid w:val="00CB4E6C"/>
    <w:rsid w:val="00CB697B"/>
    <w:rsid w:val="00CB7E79"/>
    <w:rsid w:val="00CB7EF7"/>
    <w:rsid w:val="00CB7F84"/>
    <w:rsid w:val="00CC0188"/>
    <w:rsid w:val="00CC1BC9"/>
    <w:rsid w:val="00CC2B06"/>
    <w:rsid w:val="00CC2BC3"/>
    <w:rsid w:val="00CC38D7"/>
    <w:rsid w:val="00CC4BAE"/>
    <w:rsid w:val="00CC5558"/>
    <w:rsid w:val="00CC5A52"/>
    <w:rsid w:val="00CD0899"/>
    <w:rsid w:val="00CD0BA2"/>
    <w:rsid w:val="00CD0F3C"/>
    <w:rsid w:val="00CD1A4E"/>
    <w:rsid w:val="00CD36F1"/>
    <w:rsid w:val="00CE2376"/>
    <w:rsid w:val="00CE2E66"/>
    <w:rsid w:val="00CE2F7D"/>
    <w:rsid w:val="00CE639A"/>
    <w:rsid w:val="00CE66EF"/>
    <w:rsid w:val="00CE681A"/>
    <w:rsid w:val="00CF1A0F"/>
    <w:rsid w:val="00CF4008"/>
    <w:rsid w:val="00CF48A5"/>
    <w:rsid w:val="00CF5581"/>
    <w:rsid w:val="00CF6018"/>
    <w:rsid w:val="00CF67A7"/>
    <w:rsid w:val="00CF6AE0"/>
    <w:rsid w:val="00D0059F"/>
    <w:rsid w:val="00D00BFD"/>
    <w:rsid w:val="00D01714"/>
    <w:rsid w:val="00D04734"/>
    <w:rsid w:val="00D06205"/>
    <w:rsid w:val="00D10332"/>
    <w:rsid w:val="00D107F3"/>
    <w:rsid w:val="00D11864"/>
    <w:rsid w:val="00D11BAA"/>
    <w:rsid w:val="00D12BF2"/>
    <w:rsid w:val="00D12C79"/>
    <w:rsid w:val="00D1425E"/>
    <w:rsid w:val="00D14AFF"/>
    <w:rsid w:val="00D15B66"/>
    <w:rsid w:val="00D1758E"/>
    <w:rsid w:val="00D17B45"/>
    <w:rsid w:val="00D20237"/>
    <w:rsid w:val="00D207B0"/>
    <w:rsid w:val="00D21813"/>
    <w:rsid w:val="00D22ABB"/>
    <w:rsid w:val="00D23301"/>
    <w:rsid w:val="00D237E7"/>
    <w:rsid w:val="00D31A4C"/>
    <w:rsid w:val="00D32431"/>
    <w:rsid w:val="00D3274E"/>
    <w:rsid w:val="00D33025"/>
    <w:rsid w:val="00D334C9"/>
    <w:rsid w:val="00D339AD"/>
    <w:rsid w:val="00D34734"/>
    <w:rsid w:val="00D34BCA"/>
    <w:rsid w:val="00D43780"/>
    <w:rsid w:val="00D44106"/>
    <w:rsid w:val="00D45937"/>
    <w:rsid w:val="00D533CC"/>
    <w:rsid w:val="00D53ECD"/>
    <w:rsid w:val="00D54E6A"/>
    <w:rsid w:val="00D57A2A"/>
    <w:rsid w:val="00D631DC"/>
    <w:rsid w:val="00D64545"/>
    <w:rsid w:val="00D64883"/>
    <w:rsid w:val="00D70271"/>
    <w:rsid w:val="00D7084D"/>
    <w:rsid w:val="00D740C7"/>
    <w:rsid w:val="00D76871"/>
    <w:rsid w:val="00D77B6A"/>
    <w:rsid w:val="00D800BC"/>
    <w:rsid w:val="00D8198E"/>
    <w:rsid w:val="00D823D4"/>
    <w:rsid w:val="00D85261"/>
    <w:rsid w:val="00D87990"/>
    <w:rsid w:val="00D913FE"/>
    <w:rsid w:val="00D918F0"/>
    <w:rsid w:val="00D964CB"/>
    <w:rsid w:val="00DA1EC1"/>
    <w:rsid w:val="00DA6981"/>
    <w:rsid w:val="00DA6ED4"/>
    <w:rsid w:val="00DA7235"/>
    <w:rsid w:val="00DB41C0"/>
    <w:rsid w:val="00DB5107"/>
    <w:rsid w:val="00DB5E3A"/>
    <w:rsid w:val="00DB63FE"/>
    <w:rsid w:val="00DB68DA"/>
    <w:rsid w:val="00DB7D58"/>
    <w:rsid w:val="00DC0EA1"/>
    <w:rsid w:val="00DC4779"/>
    <w:rsid w:val="00DC4E42"/>
    <w:rsid w:val="00DC5C01"/>
    <w:rsid w:val="00DC6C4E"/>
    <w:rsid w:val="00DC7ED6"/>
    <w:rsid w:val="00DD155E"/>
    <w:rsid w:val="00DD24A6"/>
    <w:rsid w:val="00DD2BBA"/>
    <w:rsid w:val="00DD3A48"/>
    <w:rsid w:val="00DD557C"/>
    <w:rsid w:val="00DD61E7"/>
    <w:rsid w:val="00DE00F2"/>
    <w:rsid w:val="00DE05CB"/>
    <w:rsid w:val="00DE3E54"/>
    <w:rsid w:val="00DE5116"/>
    <w:rsid w:val="00DE6F84"/>
    <w:rsid w:val="00DE7CE0"/>
    <w:rsid w:val="00DF0388"/>
    <w:rsid w:val="00DF0B3C"/>
    <w:rsid w:val="00DF229C"/>
    <w:rsid w:val="00DF2365"/>
    <w:rsid w:val="00DF2CEA"/>
    <w:rsid w:val="00DF5C9B"/>
    <w:rsid w:val="00DF7EE4"/>
    <w:rsid w:val="00E02346"/>
    <w:rsid w:val="00E023A2"/>
    <w:rsid w:val="00E03241"/>
    <w:rsid w:val="00E03BA4"/>
    <w:rsid w:val="00E06912"/>
    <w:rsid w:val="00E07EB5"/>
    <w:rsid w:val="00E10718"/>
    <w:rsid w:val="00E13052"/>
    <w:rsid w:val="00E13869"/>
    <w:rsid w:val="00E14E64"/>
    <w:rsid w:val="00E15276"/>
    <w:rsid w:val="00E2056B"/>
    <w:rsid w:val="00E300DA"/>
    <w:rsid w:val="00E30501"/>
    <w:rsid w:val="00E37A25"/>
    <w:rsid w:val="00E409FC"/>
    <w:rsid w:val="00E41EFA"/>
    <w:rsid w:val="00E458B7"/>
    <w:rsid w:val="00E50C4F"/>
    <w:rsid w:val="00E5163A"/>
    <w:rsid w:val="00E53FCC"/>
    <w:rsid w:val="00E56493"/>
    <w:rsid w:val="00E56849"/>
    <w:rsid w:val="00E61793"/>
    <w:rsid w:val="00E62001"/>
    <w:rsid w:val="00E6381B"/>
    <w:rsid w:val="00E63D76"/>
    <w:rsid w:val="00E64B57"/>
    <w:rsid w:val="00E657C8"/>
    <w:rsid w:val="00E65A21"/>
    <w:rsid w:val="00E71DBF"/>
    <w:rsid w:val="00E74D27"/>
    <w:rsid w:val="00E75EAD"/>
    <w:rsid w:val="00E76356"/>
    <w:rsid w:val="00E76708"/>
    <w:rsid w:val="00E7697B"/>
    <w:rsid w:val="00E80AEE"/>
    <w:rsid w:val="00E815D8"/>
    <w:rsid w:val="00E869D5"/>
    <w:rsid w:val="00E90A6B"/>
    <w:rsid w:val="00E91283"/>
    <w:rsid w:val="00E935CA"/>
    <w:rsid w:val="00E939A9"/>
    <w:rsid w:val="00E95480"/>
    <w:rsid w:val="00E96277"/>
    <w:rsid w:val="00EA02F5"/>
    <w:rsid w:val="00EA0820"/>
    <w:rsid w:val="00EA5ED5"/>
    <w:rsid w:val="00EA7780"/>
    <w:rsid w:val="00EB3132"/>
    <w:rsid w:val="00EB4693"/>
    <w:rsid w:val="00EC4F13"/>
    <w:rsid w:val="00EC5C12"/>
    <w:rsid w:val="00EC64C2"/>
    <w:rsid w:val="00EC6654"/>
    <w:rsid w:val="00ED0C1B"/>
    <w:rsid w:val="00ED17E0"/>
    <w:rsid w:val="00ED3A60"/>
    <w:rsid w:val="00ED3FA0"/>
    <w:rsid w:val="00ED43A5"/>
    <w:rsid w:val="00ED47AE"/>
    <w:rsid w:val="00ED5B16"/>
    <w:rsid w:val="00ED5F67"/>
    <w:rsid w:val="00ED7B29"/>
    <w:rsid w:val="00EE066B"/>
    <w:rsid w:val="00EE114E"/>
    <w:rsid w:val="00EE156E"/>
    <w:rsid w:val="00EE1774"/>
    <w:rsid w:val="00EE1FB7"/>
    <w:rsid w:val="00EE33DB"/>
    <w:rsid w:val="00EE3873"/>
    <w:rsid w:val="00EE3C9F"/>
    <w:rsid w:val="00EE4B02"/>
    <w:rsid w:val="00EE779E"/>
    <w:rsid w:val="00EE7A46"/>
    <w:rsid w:val="00EE7EC9"/>
    <w:rsid w:val="00EF0AB6"/>
    <w:rsid w:val="00EF1FE9"/>
    <w:rsid w:val="00EF23D7"/>
    <w:rsid w:val="00EF36A6"/>
    <w:rsid w:val="00EF6C97"/>
    <w:rsid w:val="00F01329"/>
    <w:rsid w:val="00F015FF"/>
    <w:rsid w:val="00F11CB7"/>
    <w:rsid w:val="00F126D1"/>
    <w:rsid w:val="00F1321B"/>
    <w:rsid w:val="00F16546"/>
    <w:rsid w:val="00F17036"/>
    <w:rsid w:val="00F17E1D"/>
    <w:rsid w:val="00F2332C"/>
    <w:rsid w:val="00F23EEA"/>
    <w:rsid w:val="00F2489D"/>
    <w:rsid w:val="00F25917"/>
    <w:rsid w:val="00F25926"/>
    <w:rsid w:val="00F266C4"/>
    <w:rsid w:val="00F3145E"/>
    <w:rsid w:val="00F31A1E"/>
    <w:rsid w:val="00F34F10"/>
    <w:rsid w:val="00F42247"/>
    <w:rsid w:val="00F44269"/>
    <w:rsid w:val="00F44729"/>
    <w:rsid w:val="00F44DC6"/>
    <w:rsid w:val="00F47654"/>
    <w:rsid w:val="00F47F66"/>
    <w:rsid w:val="00F51CC7"/>
    <w:rsid w:val="00F5210E"/>
    <w:rsid w:val="00F52B69"/>
    <w:rsid w:val="00F54997"/>
    <w:rsid w:val="00F55EF7"/>
    <w:rsid w:val="00F561FA"/>
    <w:rsid w:val="00F56A35"/>
    <w:rsid w:val="00F626B8"/>
    <w:rsid w:val="00F63227"/>
    <w:rsid w:val="00F6349D"/>
    <w:rsid w:val="00F634C2"/>
    <w:rsid w:val="00F645B6"/>
    <w:rsid w:val="00F65406"/>
    <w:rsid w:val="00F655A6"/>
    <w:rsid w:val="00F66903"/>
    <w:rsid w:val="00F7082C"/>
    <w:rsid w:val="00F714CD"/>
    <w:rsid w:val="00F720D5"/>
    <w:rsid w:val="00F76710"/>
    <w:rsid w:val="00F77168"/>
    <w:rsid w:val="00F81852"/>
    <w:rsid w:val="00F81D52"/>
    <w:rsid w:val="00F8273E"/>
    <w:rsid w:val="00F8361A"/>
    <w:rsid w:val="00F86ED2"/>
    <w:rsid w:val="00F910C4"/>
    <w:rsid w:val="00F91156"/>
    <w:rsid w:val="00F91E96"/>
    <w:rsid w:val="00F92169"/>
    <w:rsid w:val="00F950AF"/>
    <w:rsid w:val="00F959F3"/>
    <w:rsid w:val="00F95F37"/>
    <w:rsid w:val="00F978D5"/>
    <w:rsid w:val="00FA55C4"/>
    <w:rsid w:val="00FA60AD"/>
    <w:rsid w:val="00FB1669"/>
    <w:rsid w:val="00FB178C"/>
    <w:rsid w:val="00FB2609"/>
    <w:rsid w:val="00FB2AC3"/>
    <w:rsid w:val="00FB2D93"/>
    <w:rsid w:val="00FB4965"/>
    <w:rsid w:val="00FB5264"/>
    <w:rsid w:val="00FB5ED6"/>
    <w:rsid w:val="00FB66E6"/>
    <w:rsid w:val="00FB6E84"/>
    <w:rsid w:val="00FB74CF"/>
    <w:rsid w:val="00FB788E"/>
    <w:rsid w:val="00FC115E"/>
    <w:rsid w:val="00FC26A7"/>
    <w:rsid w:val="00FC3B5B"/>
    <w:rsid w:val="00FC5198"/>
    <w:rsid w:val="00FC6773"/>
    <w:rsid w:val="00FD041F"/>
    <w:rsid w:val="00FD07BC"/>
    <w:rsid w:val="00FD142B"/>
    <w:rsid w:val="00FD3E56"/>
    <w:rsid w:val="00FD472A"/>
    <w:rsid w:val="00FD7A46"/>
    <w:rsid w:val="00FE01B8"/>
    <w:rsid w:val="00FE23C8"/>
    <w:rsid w:val="00FE2A17"/>
    <w:rsid w:val="00FE2C51"/>
    <w:rsid w:val="00FE7764"/>
    <w:rsid w:val="00FF0747"/>
    <w:rsid w:val="00FF0932"/>
    <w:rsid w:val="00FF1A6E"/>
    <w:rsid w:val="00FF22C2"/>
    <w:rsid w:val="00FF3675"/>
    <w:rsid w:val="00FF442A"/>
    <w:rsid w:val="0753468D"/>
    <w:rsid w:val="0C455467"/>
    <w:rsid w:val="32F093D0"/>
    <w:rsid w:val="348D942E"/>
    <w:rsid w:val="3873FFE7"/>
    <w:rsid w:val="5B9A55A9"/>
    <w:rsid w:val="659A8BF8"/>
    <w:rsid w:val="685CB631"/>
    <w:rsid w:val="71ADB3C0"/>
    <w:rsid w:val="74E55482"/>
    <w:rsid w:val="7C4A23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B4258"/>
  <w15:docId w15:val="{753ACAE4-13DE-4898-BAA0-274F4694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47B"/>
    <w:pPr>
      <w:spacing w:after="120"/>
    </w:pPr>
    <w:rPr>
      <w:rFonts w:ascii="Arial" w:hAnsi="Arial" w:cs="Arial"/>
      <w:lang w:val="en-GB"/>
    </w:rPr>
  </w:style>
  <w:style w:type="paragraph" w:styleId="Titre1">
    <w:name w:val="heading 1"/>
    <w:basedOn w:val="Normal"/>
    <w:next w:val="Normal"/>
    <w:link w:val="Titre1Car"/>
    <w:uiPriority w:val="9"/>
    <w:qFormat/>
    <w:rsid w:val="00786B33"/>
    <w:pPr>
      <w:keepNext/>
      <w:keepLines/>
      <w:numPr>
        <w:numId w:val="2"/>
      </w:numPr>
      <w:spacing w:before="480"/>
      <w:outlineLvl w:val="0"/>
    </w:pPr>
    <w:rPr>
      <w:rFonts w:eastAsiaTheme="majorEastAsia" w:cstheme="majorBidi"/>
      <w:b/>
      <w:bCs/>
      <w:sz w:val="24"/>
      <w:szCs w:val="28"/>
    </w:rPr>
  </w:style>
  <w:style w:type="paragraph" w:styleId="Titre2">
    <w:name w:val="heading 2"/>
    <w:basedOn w:val="Titre1"/>
    <w:next w:val="Normal"/>
    <w:link w:val="Titre2Car"/>
    <w:autoRedefine/>
    <w:uiPriority w:val="9"/>
    <w:unhideWhenUsed/>
    <w:qFormat/>
    <w:rsid w:val="00191986"/>
    <w:pPr>
      <w:numPr>
        <w:ilvl w:val="1"/>
        <w:numId w:val="10"/>
      </w:numPr>
      <w:spacing w:before="200"/>
      <w:ind w:left="578" w:hanging="578"/>
      <w:outlineLvl w:val="1"/>
    </w:pPr>
    <w:rPr>
      <w:bCs w:val="0"/>
      <w:color w:val="000000" w:themeColor="text1"/>
      <w:sz w:val="22"/>
      <w:szCs w:val="26"/>
    </w:rPr>
  </w:style>
  <w:style w:type="paragraph" w:styleId="Titre3">
    <w:name w:val="heading 3"/>
    <w:basedOn w:val="Normal"/>
    <w:next w:val="Normal"/>
    <w:link w:val="Titre3Car"/>
    <w:autoRedefine/>
    <w:uiPriority w:val="9"/>
    <w:unhideWhenUsed/>
    <w:qFormat/>
    <w:rsid w:val="002F6FB0"/>
    <w:pPr>
      <w:keepNext/>
      <w:keepLines/>
      <w:numPr>
        <w:ilvl w:val="2"/>
        <w:numId w:val="10"/>
      </w:numPr>
      <w:spacing w:before="200" w:line="360" w:lineRule="auto"/>
      <w:ind w:left="1134" w:hanging="720"/>
      <w:outlineLvl w:val="2"/>
    </w:pPr>
    <w:rPr>
      <w:rFonts w:eastAsiaTheme="majorEastAsia" w:cstheme="majorBidi"/>
      <w:b/>
      <w:bCs/>
      <w:color w:val="000000" w:themeColor="text1"/>
    </w:rPr>
  </w:style>
  <w:style w:type="paragraph" w:styleId="Titre4">
    <w:name w:val="heading 4"/>
    <w:basedOn w:val="Normal"/>
    <w:next w:val="Normal"/>
    <w:link w:val="Titre4Car"/>
    <w:uiPriority w:val="9"/>
    <w:unhideWhenUsed/>
    <w:qFormat/>
    <w:rsid w:val="00621043"/>
    <w:pPr>
      <w:keepNext/>
      <w:keepLines/>
      <w:numPr>
        <w:ilvl w:val="3"/>
        <w:numId w:val="11"/>
      </w:numPr>
      <w:spacing w:before="200"/>
      <w:outlineLvl w:val="3"/>
    </w:pPr>
    <w:rPr>
      <w:rFonts w:eastAsiaTheme="majorEastAsia" w:cstheme="majorBidi"/>
      <w:b/>
      <w:bCs/>
      <w:iCs/>
      <w:color w:val="468AB2"/>
    </w:rPr>
  </w:style>
  <w:style w:type="paragraph" w:styleId="Titre5">
    <w:name w:val="heading 5"/>
    <w:basedOn w:val="Normal"/>
    <w:next w:val="Normal"/>
    <w:link w:val="Titre5Car"/>
    <w:uiPriority w:val="9"/>
    <w:semiHidden/>
    <w:unhideWhenUsed/>
    <w:qFormat/>
    <w:rsid w:val="00217957"/>
    <w:pPr>
      <w:keepNext/>
      <w:keepLines/>
      <w:numPr>
        <w:ilvl w:val="4"/>
        <w:numId w:val="11"/>
      </w:numPr>
      <w:spacing w:before="200" w:after="0"/>
      <w:outlineLvl w:val="4"/>
    </w:pPr>
    <w:rPr>
      <w:rFonts w:asciiTheme="majorHAnsi" w:eastAsiaTheme="majorEastAsia" w:hAnsiTheme="majorHAnsi" w:cstheme="majorBidi"/>
      <w:color w:val="0070C0"/>
    </w:rPr>
  </w:style>
  <w:style w:type="paragraph" w:styleId="Titre6">
    <w:name w:val="heading 6"/>
    <w:basedOn w:val="Normal"/>
    <w:next w:val="Normal"/>
    <w:link w:val="Titre6Car"/>
    <w:uiPriority w:val="9"/>
    <w:semiHidden/>
    <w:unhideWhenUsed/>
    <w:qFormat/>
    <w:rsid w:val="003667B0"/>
    <w:pPr>
      <w:keepNext/>
      <w:keepLines/>
      <w:numPr>
        <w:ilvl w:val="5"/>
        <w:numId w:val="1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3667B0"/>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3667B0"/>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nhideWhenUsed/>
    <w:qFormat/>
    <w:rsid w:val="003667B0"/>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3667B0"/>
    <w:pPr>
      <w:ind w:left="720"/>
      <w:contextualSpacing/>
    </w:pPr>
  </w:style>
  <w:style w:type="character" w:customStyle="1" w:styleId="Titre1Car">
    <w:name w:val="Titre 1 Car"/>
    <w:basedOn w:val="Policepardfaut"/>
    <w:link w:val="Titre1"/>
    <w:uiPriority w:val="9"/>
    <w:rsid w:val="00786B33"/>
    <w:rPr>
      <w:rFonts w:ascii="Arial" w:eastAsiaTheme="majorEastAsia" w:hAnsi="Arial" w:cstheme="majorBidi"/>
      <w:b/>
      <w:bCs/>
      <w:sz w:val="24"/>
      <w:szCs w:val="28"/>
      <w:lang w:val="en-GB"/>
    </w:rPr>
  </w:style>
  <w:style w:type="character" w:customStyle="1" w:styleId="Titre2Car">
    <w:name w:val="Titre 2 Car"/>
    <w:basedOn w:val="Policepardfaut"/>
    <w:link w:val="Titre2"/>
    <w:uiPriority w:val="9"/>
    <w:rsid w:val="00191986"/>
    <w:rPr>
      <w:rFonts w:ascii="Arial" w:eastAsiaTheme="majorEastAsia" w:hAnsi="Arial" w:cstheme="majorBidi"/>
      <w:b/>
      <w:color w:val="000000" w:themeColor="text1"/>
      <w:szCs w:val="26"/>
      <w:lang w:val="en-GB"/>
    </w:rPr>
  </w:style>
  <w:style w:type="character" w:customStyle="1" w:styleId="Titre3Car">
    <w:name w:val="Titre 3 Car"/>
    <w:basedOn w:val="Policepardfaut"/>
    <w:link w:val="Titre3"/>
    <w:uiPriority w:val="9"/>
    <w:rsid w:val="002F6FB0"/>
    <w:rPr>
      <w:rFonts w:ascii="Arial" w:eastAsiaTheme="majorEastAsia" w:hAnsi="Arial" w:cstheme="majorBidi"/>
      <w:b/>
      <w:bCs/>
      <w:color w:val="000000" w:themeColor="text1"/>
      <w:lang w:val="en-GB"/>
    </w:rPr>
  </w:style>
  <w:style w:type="character" w:customStyle="1" w:styleId="Titre4Car">
    <w:name w:val="Titre 4 Car"/>
    <w:basedOn w:val="Policepardfaut"/>
    <w:link w:val="Titre4"/>
    <w:uiPriority w:val="9"/>
    <w:rsid w:val="00621043"/>
    <w:rPr>
      <w:rFonts w:ascii="Arial" w:eastAsiaTheme="majorEastAsia" w:hAnsi="Arial" w:cstheme="majorBidi"/>
      <w:b/>
      <w:bCs/>
      <w:iCs/>
      <w:color w:val="468AB2"/>
      <w:lang w:val="en-GB"/>
    </w:rPr>
  </w:style>
  <w:style w:type="character" w:customStyle="1" w:styleId="Titre5Car">
    <w:name w:val="Titre 5 Car"/>
    <w:basedOn w:val="Policepardfaut"/>
    <w:link w:val="Titre5"/>
    <w:uiPriority w:val="9"/>
    <w:semiHidden/>
    <w:rsid w:val="00217957"/>
    <w:rPr>
      <w:rFonts w:asciiTheme="majorHAnsi" w:eastAsiaTheme="majorEastAsia" w:hAnsiTheme="majorHAnsi" w:cstheme="majorBidi"/>
      <w:color w:val="0070C0"/>
    </w:rPr>
  </w:style>
  <w:style w:type="character" w:customStyle="1" w:styleId="Titre6Car">
    <w:name w:val="Titre 6 Car"/>
    <w:basedOn w:val="Policepardfaut"/>
    <w:link w:val="Titre6"/>
    <w:uiPriority w:val="9"/>
    <w:semiHidden/>
    <w:rsid w:val="003667B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3667B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3667B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rsid w:val="003667B0"/>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1F1010"/>
    <w:pPr>
      <w:tabs>
        <w:tab w:val="center" w:pos="4703"/>
        <w:tab w:val="right" w:pos="9406"/>
      </w:tabs>
      <w:spacing w:after="0" w:line="240" w:lineRule="auto"/>
    </w:pPr>
  </w:style>
  <w:style w:type="character" w:customStyle="1" w:styleId="En-tteCar">
    <w:name w:val="En-tête Car"/>
    <w:basedOn w:val="Policepardfaut"/>
    <w:link w:val="En-tte"/>
    <w:uiPriority w:val="99"/>
    <w:rsid w:val="001F1010"/>
  </w:style>
  <w:style w:type="paragraph" w:styleId="Pieddepage">
    <w:name w:val="footer"/>
    <w:basedOn w:val="Normal"/>
    <w:link w:val="PieddepageCar"/>
    <w:uiPriority w:val="99"/>
    <w:unhideWhenUsed/>
    <w:rsid w:val="001F1010"/>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1F1010"/>
  </w:style>
  <w:style w:type="table" w:styleId="Grilledutableau">
    <w:name w:val="Table Grid"/>
    <w:basedOn w:val="TableauNormal"/>
    <w:rsid w:val="001F1010"/>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1F1010"/>
    <w:rPr>
      <w:color w:val="808080"/>
    </w:rPr>
  </w:style>
  <w:style w:type="paragraph" w:styleId="Textedebulles">
    <w:name w:val="Balloon Text"/>
    <w:basedOn w:val="Normal"/>
    <w:link w:val="TextedebullesCar"/>
    <w:uiPriority w:val="99"/>
    <w:semiHidden/>
    <w:unhideWhenUsed/>
    <w:rsid w:val="001F101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F1010"/>
    <w:rPr>
      <w:rFonts w:ascii="Tahoma" w:hAnsi="Tahoma" w:cs="Tahoma"/>
      <w:sz w:val="16"/>
      <w:szCs w:val="16"/>
    </w:rPr>
  </w:style>
  <w:style w:type="character" w:styleId="lev">
    <w:name w:val="Strong"/>
    <w:uiPriority w:val="22"/>
    <w:qFormat/>
    <w:rsid w:val="00E41EFA"/>
    <w:rPr>
      <w:b/>
      <w:color w:val="C00000"/>
      <w:sz w:val="24"/>
      <w:szCs w:val="24"/>
    </w:rPr>
  </w:style>
  <w:style w:type="character" w:styleId="Marquedecommentaire">
    <w:name w:val="annotation reference"/>
    <w:basedOn w:val="Policepardfaut"/>
    <w:uiPriority w:val="99"/>
    <w:semiHidden/>
    <w:unhideWhenUsed/>
    <w:rsid w:val="00555747"/>
    <w:rPr>
      <w:sz w:val="16"/>
      <w:szCs w:val="16"/>
    </w:rPr>
  </w:style>
  <w:style w:type="paragraph" w:styleId="Commentaire">
    <w:name w:val="annotation text"/>
    <w:basedOn w:val="Normal"/>
    <w:link w:val="CommentaireCar"/>
    <w:uiPriority w:val="99"/>
    <w:unhideWhenUsed/>
    <w:rsid w:val="00555747"/>
    <w:pPr>
      <w:spacing w:line="240" w:lineRule="auto"/>
    </w:pPr>
    <w:rPr>
      <w:sz w:val="20"/>
      <w:szCs w:val="20"/>
    </w:rPr>
  </w:style>
  <w:style w:type="character" w:customStyle="1" w:styleId="CommentaireCar">
    <w:name w:val="Commentaire Car"/>
    <w:basedOn w:val="Policepardfaut"/>
    <w:link w:val="Commentaire"/>
    <w:uiPriority w:val="99"/>
    <w:rsid w:val="00555747"/>
    <w:rPr>
      <w:rFonts w:ascii="Arial" w:hAnsi="Arial" w:cs="Arial"/>
      <w:sz w:val="20"/>
      <w:szCs w:val="20"/>
      <w:lang w:val="de-CH"/>
    </w:rPr>
  </w:style>
  <w:style w:type="paragraph" w:styleId="Objetducommentaire">
    <w:name w:val="annotation subject"/>
    <w:basedOn w:val="Commentaire"/>
    <w:next w:val="Commentaire"/>
    <w:link w:val="ObjetducommentaireCar"/>
    <w:uiPriority w:val="99"/>
    <w:semiHidden/>
    <w:unhideWhenUsed/>
    <w:rsid w:val="00555747"/>
    <w:rPr>
      <w:b/>
      <w:bCs/>
    </w:rPr>
  </w:style>
  <w:style w:type="character" w:customStyle="1" w:styleId="ObjetducommentaireCar">
    <w:name w:val="Objet du commentaire Car"/>
    <w:basedOn w:val="CommentaireCar"/>
    <w:link w:val="Objetducommentaire"/>
    <w:uiPriority w:val="99"/>
    <w:semiHidden/>
    <w:rsid w:val="00555747"/>
    <w:rPr>
      <w:rFonts w:ascii="Arial" w:hAnsi="Arial" w:cs="Arial"/>
      <w:b/>
      <w:bCs/>
      <w:sz w:val="20"/>
      <w:szCs w:val="20"/>
      <w:lang w:val="de-CH"/>
    </w:rPr>
  </w:style>
  <w:style w:type="paragraph" w:styleId="Rvision">
    <w:name w:val="Revision"/>
    <w:hidden/>
    <w:uiPriority w:val="99"/>
    <w:semiHidden/>
    <w:rsid w:val="00B11422"/>
    <w:pPr>
      <w:spacing w:after="0" w:line="240" w:lineRule="auto"/>
    </w:pPr>
    <w:rPr>
      <w:rFonts w:ascii="Arial" w:hAnsi="Arial" w:cs="Arial"/>
      <w:lang w:val="de-CH"/>
    </w:rPr>
  </w:style>
  <w:style w:type="paragraph" w:styleId="TM1">
    <w:name w:val="toc 1"/>
    <w:basedOn w:val="Normal"/>
    <w:next w:val="Normal"/>
    <w:autoRedefine/>
    <w:uiPriority w:val="39"/>
    <w:unhideWhenUsed/>
    <w:rsid w:val="009F7C02"/>
    <w:pPr>
      <w:tabs>
        <w:tab w:val="left" w:pos="440"/>
        <w:tab w:val="right" w:leader="dot" w:pos="9458"/>
      </w:tabs>
      <w:spacing w:line="240" w:lineRule="auto"/>
    </w:pPr>
    <w:rPr>
      <w:bCs/>
      <w:sz w:val="24"/>
      <w:szCs w:val="24"/>
    </w:rPr>
  </w:style>
  <w:style w:type="paragraph" w:styleId="TM2">
    <w:name w:val="toc 2"/>
    <w:basedOn w:val="Normal"/>
    <w:next w:val="Normal"/>
    <w:autoRedefine/>
    <w:uiPriority w:val="39"/>
    <w:unhideWhenUsed/>
    <w:rsid w:val="009F7C02"/>
    <w:pPr>
      <w:spacing w:line="240" w:lineRule="auto"/>
      <w:ind w:right="284"/>
      <w:contextualSpacing/>
    </w:pPr>
    <w:rPr>
      <w:bCs/>
      <w:sz w:val="20"/>
      <w:szCs w:val="20"/>
    </w:rPr>
  </w:style>
  <w:style w:type="paragraph" w:styleId="TM3">
    <w:name w:val="toc 3"/>
    <w:basedOn w:val="Normal"/>
    <w:next w:val="Normal"/>
    <w:autoRedefine/>
    <w:uiPriority w:val="39"/>
    <w:unhideWhenUsed/>
    <w:rsid w:val="003A3D69"/>
    <w:pPr>
      <w:spacing w:after="0"/>
      <w:ind w:left="220"/>
    </w:pPr>
    <w:rPr>
      <w:rFonts w:asciiTheme="minorHAnsi" w:hAnsiTheme="minorHAnsi"/>
      <w:sz w:val="20"/>
      <w:szCs w:val="20"/>
    </w:rPr>
  </w:style>
  <w:style w:type="paragraph" w:styleId="TM4">
    <w:name w:val="toc 4"/>
    <w:basedOn w:val="Normal"/>
    <w:next w:val="Normal"/>
    <w:autoRedefine/>
    <w:uiPriority w:val="39"/>
    <w:unhideWhenUsed/>
    <w:rsid w:val="003A3D69"/>
    <w:pPr>
      <w:spacing w:after="0"/>
      <w:ind w:left="440"/>
    </w:pPr>
    <w:rPr>
      <w:rFonts w:asciiTheme="minorHAnsi" w:hAnsiTheme="minorHAnsi"/>
      <w:sz w:val="20"/>
      <w:szCs w:val="20"/>
    </w:rPr>
  </w:style>
  <w:style w:type="paragraph" w:styleId="TM5">
    <w:name w:val="toc 5"/>
    <w:basedOn w:val="Normal"/>
    <w:next w:val="Normal"/>
    <w:autoRedefine/>
    <w:uiPriority w:val="39"/>
    <w:unhideWhenUsed/>
    <w:rsid w:val="003A3D69"/>
    <w:pPr>
      <w:spacing w:after="0"/>
      <w:ind w:left="660"/>
    </w:pPr>
    <w:rPr>
      <w:rFonts w:asciiTheme="minorHAnsi" w:hAnsiTheme="minorHAnsi"/>
      <w:sz w:val="20"/>
      <w:szCs w:val="20"/>
    </w:rPr>
  </w:style>
  <w:style w:type="paragraph" w:styleId="TM6">
    <w:name w:val="toc 6"/>
    <w:basedOn w:val="Normal"/>
    <w:next w:val="Normal"/>
    <w:autoRedefine/>
    <w:uiPriority w:val="39"/>
    <w:unhideWhenUsed/>
    <w:rsid w:val="003A3D69"/>
    <w:pPr>
      <w:spacing w:after="0"/>
      <w:ind w:left="880"/>
    </w:pPr>
    <w:rPr>
      <w:rFonts w:asciiTheme="minorHAnsi" w:hAnsiTheme="minorHAnsi"/>
      <w:sz w:val="20"/>
      <w:szCs w:val="20"/>
    </w:rPr>
  </w:style>
  <w:style w:type="paragraph" w:styleId="TM7">
    <w:name w:val="toc 7"/>
    <w:basedOn w:val="Normal"/>
    <w:next w:val="Normal"/>
    <w:autoRedefine/>
    <w:uiPriority w:val="39"/>
    <w:unhideWhenUsed/>
    <w:rsid w:val="003A3D69"/>
    <w:pPr>
      <w:spacing w:after="0"/>
      <w:ind w:left="1100"/>
    </w:pPr>
    <w:rPr>
      <w:rFonts w:asciiTheme="minorHAnsi" w:hAnsiTheme="minorHAnsi"/>
      <w:sz w:val="20"/>
      <w:szCs w:val="20"/>
    </w:rPr>
  </w:style>
  <w:style w:type="paragraph" w:styleId="TM8">
    <w:name w:val="toc 8"/>
    <w:basedOn w:val="Normal"/>
    <w:next w:val="Normal"/>
    <w:autoRedefine/>
    <w:uiPriority w:val="39"/>
    <w:unhideWhenUsed/>
    <w:rsid w:val="003A3D69"/>
    <w:pPr>
      <w:spacing w:after="0"/>
      <w:ind w:left="1320"/>
    </w:pPr>
    <w:rPr>
      <w:rFonts w:asciiTheme="minorHAnsi" w:hAnsiTheme="minorHAnsi"/>
      <w:sz w:val="20"/>
      <w:szCs w:val="20"/>
    </w:rPr>
  </w:style>
  <w:style w:type="paragraph" w:styleId="TM9">
    <w:name w:val="toc 9"/>
    <w:basedOn w:val="Normal"/>
    <w:next w:val="Normal"/>
    <w:autoRedefine/>
    <w:uiPriority w:val="39"/>
    <w:unhideWhenUsed/>
    <w:rsid w:val="003A3D69"/>
    <w:pPr>
      <w:spacing w:after="0"/>
      <w:ind w:left="1540"/>
    </w:pPr>
    <w:rPr>
      <w:rFonts w:asciiTheme="minorHAnsi" w:hAnsiTheme="minorHAnsi"/>
      <w:sz w:val="20"/>
      <w:szCs w:val="20"/>
    </w:rPr>
  </w:style>
  <w:style w:type="character" w:styleId="Lienhypertexte">
    <w:name w:val="Hyperlink"/>
    <w:basedOn w:val="Policepardfaut"/>
    <w:uiPriority w:val="99"/>
    <w:unhideWhenUsed/>
    <w:rsid w:val="003A3D69"/>
    <w:rPr>
      <w:color w:val="0000FF" w:themeColor="hyperlink"/>
      <w:u w:val="single"/>
    </w:rPr>
  </w:style>
  <w:style w:type="paragraph" w:customStyle="1" w:styleId="Left-8pt">
    <w:name w:val="Left-8pt"/>
    <w:rsid w:val="00013516"/>
    <w:pPr>
      <w:spacing w:before="40" w:after="40" w:line="240" w:lineRule="auto"/>
    </w:pPr>
    <w:rPr>
      <w:rFonts w:ascii="Arial" w:eastAsia="Times New Roman" w:hAnsi="Arial" w:cs="Arial"/>
      <w:sz w:val="16"/>
      <w:szCs w:val="16"/>
      <w:lang w:eastAsia="fr-FR"/>
    </w:rPr>
  </w:style>
  <w:style w:type="paragraph" w:customStyle="1" w:styleId="NORMALBOLDCENTERCAP16pt">
    <w:name w:val="NORMAL BOLD CENTER CAP 16pt"/>
    <w:link w:val="NORMALBOLDCENTERCAP16ptChar"/>
    <w:rsid w:val="00013516"/>
    <w:pPr>
      <w:spacing w:after="0" w:line="240" w:lineRule="auto"/>
      <w:jc w:val="center"/>
    </w:pPr>
    <w:rPr>
      <w:rFonts w:ascii="Arial" w:eastAsia="Times New Roman" w:hAnsi="Arial" w:cs="Times New Roman"/>
      <w:b/>
      <w:caps/>
      <w:sz w:val="32"/>
      <w:szCs w:val="32"/>
    </w:rPr>
  </w:style>
  <w:style w:type="character" w:customStyle="1" w:styleId="NORMALBOLDCENTERCAP16ptChar">
    <w:name w:val="NORMAL BOLD CENTER CAP 16pt Char"/>
    <w:basedOn w:val="Policepardfaut"/>
    <w:link w:val="NORMALBOLDCENTERCAP16pt"/>
    <w:rsid w:val="00013516"/>
    <w:rPr>
      <w:rFonts w:ascii="Arial" w:eastAsia="Times New Roman" w:hAnsi="Arial" w:cs="Times New Roman"/>
      <w:b/>
      <w:caps/>
      <w:sz w:val="32"/>
      <w:szCs w:val="32"/>
    </w:rPr>
  </w:style>
  <w:style w:type="paragraph" w:styleId="Corpsdetexte">
    <w:name w:val="Body Text"/>
    <w:basedOn w:val="Normal"/>
    <w:link w:val="CorpsdetexteCar"/>
    <w:uiPriority w:val="1"/>
    <w:semiHidden/>
    <w:unhideWhenUsed/>
    <w:rsid w:val="0024156D"/>
    <w:pPr>
      <w:spacing w:before="122" w:after="0" w:line="240" w:lineRule="auto"/>
      <w:ind w:left="210" w:hanging="360"/>
    </w:pPr>
    <w:rPr>
      <w:sz w:val="24"/>
      <w:szCs w:val="24"/>
    </w:rPr>
  </w:style>
  <w:style w:type="character" w:customStyle="1" w:styleId="CorpsdetexteCar">
    <w:name w:val="Corps de texte Car"/>
    <w:basedOn w:val="Policepardfaut"/>
    <w:link w:val="Corpsdetexte"/>
    <w:uiPriority w:val="1"/>
    <w:semiHidden/>
    <w:rsid w:val="0024156D"/>
    <w:rPr>
      <w:rFonts w:ascii="Arial" w:hAnsi="Arial" w:cs="Arial"/>
      <w:sz w:val="24"/>
      <w:szCs w:val="24"/>
    </w:rPr>
  </w:style>
  <w:style w:type="paragraph" w:styleId="Sansinterligne">
    <w:name w:val="No Spacing"/>
    <w:aliases w:val="Normal -No Spacing"/>
    <w:basedOn w:val="Normal"/>
    <w:link w:val="SansinterligneCar"/>
    <w:uiPriority w:val="1"/>
    <w:qFormat/>
    <w:rsid w:val="0024156D"/>
    <w:pPr>
      <w:spacing w:after="0" w:line="240" w:lineRule="auto"/>
    </w:pPr>
    <w:rPr>
      <w:rFonts w:ascii="Calibri" w:hAnsi="Calibri" w:cs="Calibri"/>
    </w:rPr>
  </w:style>
  <w:style w:type="paragraph" w:customStyle="1" w:styleId="Instruction">
    <w:name w:val="Instruction"/>
    <w:basedOn w:val="Corpsdetexte"/>
    <w:link w:val="InstructionChar"/>
    <w:qFormat/>
    <w:rsid w:val="007723C8"/>
    <w:pPr>
      <w:tabs>
        <w:tab w:val="left" w:pos="709"/>
        <w:tab w:val="left" w:pos="1418"/>
      </w:tabs>
      <w:spacing w:before="180"/>
      <w:ind w:left="0" w:firstLine="0"/>
      <w:jc w:val="both"/>
    </w:pPr>
    <w:rPr>
      <w:rFonts w:eastAsia="Times New Roman"/>
      <w:szCs w:val="20"/>
    </w:rPr>
  </w:style>
  <w:style w:type="character" w:customStyle="1" w:styleId="InstructionChar">
    <w:name w:val="Instruction Char"/>
    <w:basedOn w:val="CorpsdetexteCar"/>
    <w:link w:val="Instruction"/>
    <w:rsid w:val="007723C8"/>
    <w:rPr>
      <w:rFonts w:ascii="Arial" w:eastAsia="Times New Roman" w:hAnsi="Arial" w:cs="Arial"/>
      <w:sz w:val="24"/>
      <w:szCs w:val="20"/>
    </w:rPr>
  </w:style>
  <w:style w:type="paragraph" w:customStyle="1" w:styleId="instruction0">
    <w:name w:val="instruction"/>
    <w:basedOn w:val="Normal"/>
    <w:next w:val="Normal"/>
    <w:autoRedefine/>
    <w:qFormat/>
    <w:rsid w:val="000862D9"/>
    <w:pPr>
      <w:widowControl w:val="0"/>
      <w:spacing w:before="80" w:after="0" w:line="240" w:lineRule="auto"/>
    </w:pPr>
    <w:rPr>
      <w:rFonts w:eastAsia="Times New Roman"/>
      <w:iCs/>
      <w:spacing w:val="-3"/>
      <w:sz w:val="24"/>
      <w:szCs w:val="24"/>
      <w:lang w:val="nl-BE" w:eastAsia="ja-JP" w:bidi="hi-IN"/>
    </w:rPr>
  </w:style>
  <w:style w:type="paragraph" w:styleId="Titre">
    <w:name w:val="Title"/>
    <w:basedOn w:val="Normal"/>
    <w:next w:val="Normal"/>
    <w:link w:val="TitreCar"/>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after="0" w:line="240" w:lineRule="auto"/>
      <w:ind w:left="567"/>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5B4332"/>
    <w:rPr>
      <w:rFonts w:asciiTheme="majorHAnsi" w:eastAsiaTheme="majorEastAsia" w:hAnsiTheme="majorHAnsi" w:cstheme="majorBidi"/>
      <w:spacing w:val="-10"/>
      <w:kern w:val="28"/>
      <w:sz w:val="56"/>
      <w:szCs w:val="56"/>
    </w:rPr>
  </w:style>
  <w:style w:type="character" w:customStyle="1" w:styleId="ParagraphedelisteCar">
    <w:name w:val="Paragraphe de liste Car"/>
    <w:basedOn w:val="Policepardfaut"/>
    <w:link w:val="Paragraphedeliste"/>
    <w:uiPriority w:val="34"/>
    <w:locked/>
    <w:rsid w:val="005B4332"/>
    <w:rPr>
      <w:rFonts w:ascii="Arial" w:hAnsi="Arial" w:cs="Arial"/>
      <w:lang w:val="de-CH"/>
    </w:rPr>
  </w:style>
  <w:style w:type="paragraph" w:styleId="Lgende">
    <w:name w:val="caption"/>
    <w:basedOn w:val="Normal"/>
    <w:next w:val="Normal"/>
    <w:unhideWhenUsed/>
    <w:qFormat/>
    <w:rsid w:val="005B4332"/>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line="240" w:lineRule="auto"/>
      <w:ind w:left="567"/>
    </w:pPr>
    <w:rPr>
      <w:rFonts w:eastAsia="Times New Roman" w:cs="Times New Roman"/>
      <w:i/>
      <w:iCs/>
      <w:color w:val="1F497D" w:themeColor="text2"/>
      <w:sz w:val="18"/>
      <w:szCs w:val="18"/>
    </w:rPr>
  </w:style>
  <w:style w:type="paragraph" w:customStyle="1" w:styleId="Instructions">
    <w:name w:val="Instructions"/>
    <w:basedOn w:val="NORMALBOLDCENTERCAP16pt"/>
    <w:link w:val="InstructionsChar"/>
    <w:qFormat/>
    <w:rsid w:val="005B4332"/>
    <w:pPr>
      <w:jc w:val="left"/>
    </w:pPr>
    <w:rPr>
      <w:rFonts w:cs="Arial"/>
      <w:b w:val="0"/>
      <w:i/>
      <w:caps w:val="0"/>
      <w:color w:val="4F81BD" w:themeColor="accent1"/>
      <w:sz w:val="22"/>
      <w:lang w:val="en-GB"/>
    </w:rPr>
  </w:style>
  <w:style w:type="character" w:customStyle="1" w:styleId="InstructionsChar">
    <w:name w:val="Instructions Char"/>
    <w:basedOn w:val="Policepardfaut"/>
    <w:link w:val="Instructions"/>
    <w:rsid w:val="005B4332"/>
    <w:rPr>
      <w:rFonts w:ascii="Arial" w:eastAsia="Times New Roman" w:hAnsi="Arial" w:cs="Arial"/>
      <w:i/>
      <w:color w:val="4F81BD" w:themeColor="accent1"/>
      <w:szCs w:val="32"/>
      <w:lang w:val="en-GB"/>
    </w:rPr>
  </w:style>
  <w:style w:type="paragraph" w:styleId="En-ttedetabledesmatires">
    <w:name w:val="TOC Heading"/>
    <w:basedOn w:val="Titre1"/>
    <w:next w:val="Normal"/>
    <w:uiPriority w:val="39"/>
    <w:unhideWhenUsed/>
    <w:qFormat/>
    <w:rsid w:val="005B4332"/>
    <w:pPr>
      <w:numPr>
        <w:numId w:val="0"/>
      </w:numPr>
      <w:spacing w:before="240" w:after="0" w:line="259" w:lineRule="auto"/>
      <w:outlineLvl w:val="9"/>
    </w:pPr>
    <w:rPr>
      <w:rFonts w:asciiTheme="majorHAnsi" w:hAnsiTheme="majorHAnsi"/>
      <w:b w:val="0"/>
      <w:bCs w:val="0"/>
      <w:color w:val="365F91" w:themeColor="accent1" w:themeShade="BF"/>
      <w:sz w:val="32"/>
      <w:szCs w:val="32"/>
      <w:lang w:val="en-US"/>
    </w:rPr>
  </w:style>
  <w:style w:type="paragraph" w:customStyle="1" w:styleId="Style1">
    <w:name w:val="Style1"/>
    <w:basedOn w:val="Titre1"/>
    <w:link w:val="Style1Char"/>
    <w:autoRedefine/>
    <w:qFormat/>
    <w:rsid w:val="00FB5ED6"/>
    <w:pPr>
      <w:keepLines w:val="0"/>
      <w:numPr>
        <w:numId w:val="3"/>
      </w:numPr>
      <w:spacing w:before="60" w:after="60" w:line="300" w:lineRule="atLeast"/>
    </w:pPr>
    <w:rPr>
      <w:color w:val="000000" w:themeColor="text1"/>
      <w:szCs w:val="24"/>
    </w:rPr>
  </w:style>
  <w:style w:type="character" w:customStyle="1" w:styleId="Style1Char">
    <w:name w:val="Style1 Char"/>
    <w:basedOn w:val="Titre1Car"/>
    <w:link w:val="Style1"/>
    <w:rsid w:val="00FB5ED6"/>
    <w:rPr>
      <w:rFonts w:ascii="Arial" w:eastAsiaTheme="majorEastAsia" w:hAnsi="Arial" w:cstheme="majorBidi"/>
      <w:b/>
      <w:bCs/>
      <w:color w:val="000000" w:themeColor="text1"/>
      <w:sz w:val="28"/>
      <w:szCs w:val="24"/>
      <w:lang w:val="en-GB"/>
    </w:rPr>
  </w:style>
  <w:style w:type="paragraph" w:styleId="Retraitnormal">
    <w:name w:val="Normal Indent"/>
    <w:basedOn w:val="Normal"/>
    <w:link w:val="RetraitnormalCar"/>
    <w:unhideWhenUsed/>
    <w:rsid w:val="007E0A1B"/>
    <w:pPr>
      <w:spacing w:before="120" w:line="240" w:lineRule="auto"/>
      <w:ind w:left="1134"/>
      <w:jc w:val="both"/>
    </w:pPr>
    <w:rPr>
      <w:rFonts w:ascii="Verdana" w:eastAsia="Times New Roman" w:hAnsi="Verdana" w:cs="Times New Roman"/>
      <w:sz w:val="20"/>
      <w:szCs w:val="24"/>
    </w:rPr>
  </w:style>
  <w:style w:type="character" w:customStyle="1" w:styleId="RetraitnormalCar">
    <w:name w:val="Retrait normal Car"/>
    <w:link w:val="Retraitnormal"/>
    <w:rsid w:val="007E0A1B"/>
    <w:rPr>
      <w:rFonts w:ascii="Verdana" w:eastAsia="Times New Roman" w:hAnsi="Verdana" w:cs="Times New Roman"/>
      <w:sz w:val="20"/>
      <w:szCs w:val="24"/>
      <w:lang w:val="en-GB"/>
    </w:rPr>
  </w:style>
  <w:style w:type="paragraph" w:styleId="Retraitcorpsdetexte">
    <w:name w:val="Body Text Indent"/>
    <w:basedOn w:val="Normal"/>
    <w:link w:val="RetraitcorpsdetexteCar"/>
    <w:uiPriority w:val="99"/>
    <w:semiHidden/>
    <w:unhideWhenUsed/>
    <w:rsid w:val="008F7B77"/>
    <w:pPr>
      <w:ind w:left="283"/>
    </w:pPr>
  </w:style>
  <w:style w:type="character" w:customStyle="1" w:styleId="RetraitcorpsdetexteCar">
    <w:name w:val="Retrait corps de texte Car"/>
    <w:basedOn w:val="Policepardfaut"/>
    <w:link w:val="Retraitcorpsdetexte"/>
    <w:uiPriority w:val="99"/>
    <w:semiHidden/>
    <w:rsid w:val="008F7B77"/>
    <w:rPr>
      <w:rFonts w:ascii="Arial" w:hAnsi="Arial" w:cs="Arial"/>
      <w:lang w:val="de-CH"/>
    </w:rPr>
  </w:style>
  <w:style w:type="character" w:customStyle="1" w:styleId="SansinterligneCar">
    <w:name w:val="Sans interligne Car"/>
    <w:aliases w:val="Normal -No Spacing Car"/>
    <w:basedOn w:val="Policepardfaut"/>
    <w:link w:val="Sansinterligne"/>
    <w:uiPriority w:val="1"/>
    <w:rsid w:val="00D04734"/>
    <w:rPr>
      <w:rFonts w:ascii="Calibri" w:hAnsi="Calibri" w:cs="Calibri"/>
    </w:rPr>
  </w:style>
  <w:style w:type="paragraph" w:customStyle="1" w:styleId="Style4">
    <w:name w:val="Style4"/>
    <w:basedOn w:val="Normal"/>
    <w:link w:val="Style4Char"/>
    <w:qFormat/>
    <w:rsid w:val="00AE2E7A"/>
    <w:pPr>
      <w:numPr>
        <w:ilvl w:val="1"/>
        <w:numId w:val="1"/>
      </w:numPr>
      <w:spacing w:before="240" w:after="240" w:line="240" w:lineRule="auto"/>
      <w:outlineLvl w:val="1"/>
    </w:pPr>
    <w:rPr>
      <w:rFonts w:asciiTheme="minorHAnsi" w:eastAsiaTheme="majorEastAsia" w:hAnsiTheme="minorHAnsi" w:cstheme="minorHAnsi"/>
      <w:b/>
      <w:bCs/>
    </w:rPr>
  </w:style>
  <w:style w:type="character" w:customStyle="1" w:styleId="Style4Char">
    <w:name w:val="Style4 Char"/>
    <w:basedOn w:val="Policepardfaut"/>
    <w:link w:val="Style4"/>
    <w:rsid w:val="00AE2E7A"/>
    <w:rPr>
      <w:rFonts w:eastAsiaTheme="majorEastAsia" w:cstheme="minorHAnsi"/>
      <w:b/>
      <w:bCs/>
    </w:rPr>
  </w:style>
  <w:style w:type="character" w:styleId="Accentuationintense">
    <w:name w:val="Intense Emphasis"/>
    <w:basedOn w:val="Policepardfaut"/>
    <w:uiPriority w:val="21"/>
    <w:qFormat/>
    <w:rsid w:val="00286D21"/>
    <w:rPr>
      <w:b w:val="0"/>
      <w:bCs w:val="0"/>
      <w:i/>
      <w:iCs/>
      <w:color w:val="4F81BD" w:themeColor="accent1"/>
    </w:rPr>
  </w:style>
  <w:style w:type="table" w:customStyle="1" w:styleId="TableGrid1">
    <w:name w:val="Table Grid1"/>
    <w:basedOn w:val="TableauNormal"/>
    <w:next w:val="Grilledutableau"/>
    <w:uiPriority w:val="59"/>
    <w:rsid w:val="00513539"/>
    <w:pPr>
      <w:spacing w:before="80" w:after="0" w:line="240" w:lineRule="auto"/>
    </w:pPr>
    <w:rPr>
      <w:rFonts w:ascii="New York" w:eastAsia="Times New Roman" w:hAnsi="New York"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auNormal"/>
    <w:next w:val="Grilledutableau"/>
    <w:rsid w:val="004C66DD"/>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ampletext">
    <w:name w:val="Example text"/>
    <w:basedOn w:val="Policepardfaut"/>
    <w:uiPriority w:val="1"/>
    <w:qFormat/>
    <w:rsid w:val="003E25E3"/>
    <w:rPr>
      <w:rFonts w:ascii="Arial" w:eastAsia="Times New Roman" w:hAnsi="Arial"/>
      <w:color w:val="43ABB6"/>
      <w:sz w:val="20"/>
      <w:szCs w:val="20"/>
      <w:lang w:val="en-GB" w:bidi="hi-IN"/>
    </w:rPr>
  </w:style>
  <w:style w:type="paragraph" w:customStyle="1" w:styleId="Normalindented">
    <w:name w:val="Normal indented"/>
    <w:basedOn w:val="Normal"/>
    <w:qFormat/>
    <w:rsid w:val="0062536A"/>
    <w:pPr>
      <w:ind w:left="426"/>
    </w:pPr>
  </w:style>
  <w:style w:type="character" w:customStyle="1" w:styleId="e24kjd">
    <w:name w:val="e24kjd"/>
    <w:basedOn w:val="Policepardfaut"/>
    <w:rsid w:val="00D913FE"/>
  </w:style>
  <w:style w:type="table" w:customStyle="1" w:styleId="TableGrid11">
    <w:name w:val="Table Grid11"/>
    <w:basedOn w:val="TableauNormal"/>
    <w:next w:val="Grilledutableau"/>
    <w:rsid w:val="00AE5559"/>
    <w:pPr>
      <w:spacing w:after="0" w:line="240" w:lineRule="auto"/>
    </w:pPr>
    <w:rPr>
      <w:rFonts w:ascii="Times New Roman" w:eastAsia="Times New Roman" w:hAnsi="Times New Roman" w:cs="Times New Roman"/>
      <w:sz w:val="20"/>
      <w:szCs w:val="20"/>
      <w:lang w:val="nl-BE" w:eastAsia="nl-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3874">
      <w:bodyDiv w:val="1"/>
      <w:marLeft w:val="0"/>
      <w:marRight w:val="0"/>
      <w:marTop w:val="0"/>
      <w:marBottom w:val="0"/>
      <w:divBdr>
        <w:top w:val="none" w:sz="0" w:space="0" w:color="auto"/>
        <w:left w:val="none" w:sz="0" w:space="0" w:color="auto"/>
        <w:bottom w:val="none" w:sz="0" w:space="0" w:color="auto"/>
        <w:right w:val="none" w:sz="0" w:space="0" w:color="auto"/>
      </w:divBdr>
    </w:div>
    <w:div w:id="61563539">
      <w:bodyDiv w:val="1"/>
      <w:marLeft w:val="0"/>
      <w:marRight w:val="0"/>
      <w:marTop w:val="0"/>
      <w:marBottom w:val="0"/>
      <w:divBdr>
        <w:top w:val="none" w:sz="0" w:space="0" w:color="auto"/>
        <w:left w:val="none" w:sz="0" w:space="0" w:color="auto"/>
        <w:bottom w:val="none" w:sz="0" w:space="0" w:color="auto"/>
        <w:right w:val="none" w:sz="0" w:space="0" w:color="auto"/>
      </w:divBdr>
    </w:div>
    <w:div w:id="182017859">
      <w:bodyDiv w:val="1"/>
      <w:marLeft w:val="0"/>
      <w:marRight w:val="0"/>
      <w:marTop w:val="0"/>
      <w:marBottom w:val="0"/>
      <w:divBdr>
        <w:top w:val="none" w:sz="0" w:space="0" w:color="auto"/>
        <w:left w:val="none" w:sz="0" w:space="0" w:color="auto"/>
        <w:bottom w:val="none" w:sz="0" w:space="0" w:color="auto"/>
        <w:right w:val="none" w:sz="0" w:space="0" w:color="auto"/>
      </w:divBdr>
      <w:divsChild>
        <w:div w:id="732584973">
          <w:marLeft w:val="0"/>
          <w:marRight w:val="0"/>
          <w:marTop w:val="90"/>
          <w:marBottom w:val="0"/>
          <w:divBdr>
            <w:top w:val="none" w:sz="0" w:space="0" w:color="auto"/>
            <w:left w:val="none" w:sz="0" w:space="0" w:color="auto"/>
            <w:bottom w:val="none" w:sz="0" w:space="0" w:color="auto"/>
            <w:right w:val="none" w:sz="0" w:space="0" w:color="auto"/>
          </w:divBdr>
          <w:divsChild>
            <w:div w:id="982078928">
              <w:marLeft w:val="0"/>
              <w:marRight w:val="0"/>
              <w:marTop w:val="0"/>
              <w:marBottom w:val="405"/>
              <w:divBdr>
                <w:top w:val="none" w:sz="0" w:space="0" w:color="auto"/>
                <w:left w:val="none" w:sz="0" w:space="0" w:color="auto"/>
                <w:bottom w:val="none" w:sz="0" w:space="0" w:color="auto"/>
                <w:right w:val="none" w:sz="0" w:space="0" w:color="auto"/>
              </w:divBdr>
              <w:divsChild>
                <w:div w:id="1112358718">
                  <w:marLeft w:val="0"/>
                  <w:marRight w:val="0"/>
                  <w:marTop w:val="0"/>
                  <w:marBottom w:val="0"/>
                  <w:divBdr>
                    <w:top w:val="single" w:sz="6" w:space="0" w:color="DFE1E5"/>
                    <w:left w:val="single" w:sz="6" w:space="0" w:color="DFE1E5"/>
                    <w:bottom w:val="single" w:sz="6" w:space="0" w:color="DFE1E5"/>
                    <w:right w:val="single" w:sz="6" w:space="0" w:color="DFE1E5"/>
                  </w:divBdr>
                  <w:divsChild>
                    <w:div w:id="1560819010">
                      <w:marLeft w:val="0"/>
                      <w:marRight w:val="0"/>
                      <w:marTop w:val="0"/>
                      <w:marBottom w:val="0"/>
                      <w:divBdr>
                        <w:top w:val="none" w:sz="0" w:space="0" w:color="auto"/>
                        <w:left w:val="none" w:sz="0" w:space="0" w:color="auto"/>
                        <w:bottom w:val="none" w:sz="0" w:space="0" w:color="auto"/>
                        <w:right w:val="none" w:sz="0" w:space="0" w:color="auto"/>
                      </w:divBdr>
                      <w:divsChild>
                        <w:div w:id="2077166522">
                          <w:marLeft w:val="0"/>
                          <w:marRight w:val="0"/>
                          <w:marTop w:val="0"/>
                          <w:marBottom w:val="0"/>
                          <w:divBdr>
                            <w:top w:val="none" w:sz="0" w:space="0" w:color="auto"/>
                            <w:left w:val="none" w:sz="0" w:space="0" w:color="auto"/>
                            <w:bottom w:val="none" w:sz="0" w:space="0" w:color="auto"/>
                            <w:right w:val="none" w:sz="0" w:space="0" w:color="auto"/>
                          </w:divBdr>
                          <w:divsChild>
                            <w:div w:id="1684437384">
                              <w:marLeft w:val="0"/>
                              <w:marRight w:val="0"/>
                              <w:marTop w:val="0"/>
                              <w:marBottom w:val="0"/>
                              <w:divBdr>
                                <w:top w:val="none" w:sz="0" w:space="0" w:color="auto"/>
                                <w:left w:val="none" w:sz="0" w:space="0" w:color="auto"/>
                                <w:bottom w:val="none" w:sz="0" w:space="0" w:color="auto"/>
                                <w:right w:val="none" w:sz="0" w:space="0" w:color="auto"/>
                              </w:divBdr>
                              <w:divsChild>
                                <w:div w:id="1436443484">
                                  <w:marLeft w:val="0"/>
                                  <w:marRight w:val="0"/>
                                  <w:marTop w:val="0"/>
                                  <w:marBottom w:val="0"/>
                                  <w:divBdr>
                                    <w:top w:val="none" w:sz="0" w:space="0" w:color="auto"/>
                                    <w:left w:val="none" w:sz="0" w:space="0" w:color="auto"/>
                                    <w:bottom w:val="none" w:sz="0" w:space="0" w:color="auto"/>
                                    <w:right w:val="none" w:sz="0" w:space="0" w:color="auto"/>
                                  </w:divBdr>
                                  <w:divsChild>
                                    <w:div w:id="19616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581270">
      <w:bodyDiv w:val="1"/>
      <w:marLeft w:val="0"/>
      <w:marRight w:val="0"/>
      <w:marTop w:val="0"/>
      <w:marBottom w:val="0"/>
      <w:divBdr>
        <w:top w:val="none" w:sz="0" w:space="0" w:color="auto"/>
        <w:left w:val="none" w:sz="0" w:space="0" w:color="auto"/>
        <w:bottom w:val="none" w:sz="0" w:space="0" w:color="auto"/>
        <w:right w:val="none" w:sz="0" w:space="0" w:color="auto"/>
      </w:divBdr>
    </w:div>
    <w:div w:id="936718247">
      <w:bodyDiv w:val="1"/>
      <w:marLeft w:val="0"/>
      <w:marRight w:val="0"/>
      <w:marTop w:val="0"/>
      <w:marBottom w:val="0"/>
      <w:divBdr>
        <w:top w:val="none" w:sz="0" w:space="0" w:color="auto"/>
        <w:left w:val="none" w:sz="0" w:space="0" w:color="auto"/>
        <w:bottom w:val="none" w:sz="0" w:space="0" w:color="auto"/>
        <w:right w:val="none" w:sz="0" w:space="0" w:color="auto"/>
      </w:divBdr>
    </w:div>
    <w:div w:id="1541168732">
      <w:bodyDiv w:val="1"/>
      <w:marLeft w:val="0"/>
      <w:marRight w:val="0"/>
      <w:marTop w:val="0"/>
      <w:marBottom w:val="0"/>
      <w:divBdr>
        <w:top w:val="none" w:sz="0" w:space="0" w:color="auto"/>
        <w:left w:val="none" w:sz="0" w:space="0" w:color="auto"/>
        <w:bottom w:val="none" w:sz="0" w:space="0" w:color="auto"/>
        <w:right w:val="none" w:sz="0" w:space="0" w:color="auto"/>
      </w:divBdr>
    </w:div>
    <w:div w:id="2074498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nniferk\AppData\Local\Microsoft\Windows\INetCache\Content.Outlook\PKQZG6BP\SOP%20Template%2003.03.201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2.xml><?xml version="1.0" encoding="utf-8"?>
<p:properties xmlns:p="http://schemas.microsoft.com/office/2006/metadata/properties" xmlns:xsi="http://www.w3.org/2001/XMLSchema-instance" xmlns:pc="http://schemas.microsoft.com/office/infopath/2007/PartnerControls">
  <documentManagement>
    <SharedWithUsers xmlns="10c4dcad-8d39-4939-b489-2456ead71196">
      <UserInfo>
        <DisplayName/>
        <AccountId xsi:nil="true"/>
        <AccountType/>
      </UserInfo>
    </SharedWithUsers>
    <lcf76f155ced4ddcb4097134ff3c332f xmlns="5a1bbd72-f46e-43f3-8f72-2623deb0c047">
      <Terms xmlns="http://schemas.microsoft.com/office/infopath/2007/PartnerControls"/>
    </lcf76f155ced4ddcb4097134ff3c332f>
    <_Flow_SignoffStatus xmlns="5a1bbd72-f46e-43f3-8f72-2623deb0c047" xsi:nil="true"/>
    <TaxCatchAll xmlns="10c4dcad-8d39-4939-b489-2456ead711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6E9EF62B87021448D745F43C4B11C16" ma:contentTypeVersion="16" ma:contentTypeDescription="Create a new document." ma:contentTypeScope="" ma:versionID="623d2b658e101f282ed96b26f9aec47f">
  <xsd:schema xmlns:xsd="http://www.w3.org/2001/XMLSchema" xmlns:xs="http://www.w3.org/2001/XMLSchema" xmlns:p="http://schemas.microsoft.com/office/2006/metadata/properties" xmlns:ns2="10c4dcad-8d39-4939-b489-2456ead71196" xmlns:ns3="5a1bbd72-f46e-43f3-8f72-2623deb0c047" targetNamespace="http://schemas.microsoft.com/office/2006/metadata/properties" ma:root="true" ma:fieldsID="f87d636d4d6423ebe7a33a3ab8870680" ns2:_="" ns3:_="">
    <xsd:import namespace="10c4dcad-8d39-4939-b489-2456ead71196"/>
    <xsd:import namespace="5a1bbd72-f46e-43f3-8f72-2623deb0c04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Flow_SignoffStatu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4dcad-8d39-4939-b489-2456ead711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8d2485d-048c-4a0c-9ff9-ec19e6361bf6}" ma:internalName="TaxCatchAll" ma:showField="CatchAllData" ma:web="10c4dcad-8d39-4939-b489-2456ead711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a1bbd72-f46e-43f3-8f72-2623deb0c04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_Flow_SignoffStatus" ma:index="20" nillable="true" ma:displayName="Sign-off status" ma:internalName="Sign_x002d_off_x0020_status">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91e9d6-a12c-4c86-87cb-8721f0ea6f4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D04290-C5E5-466C-B7B2-7BB326B977B8}">
  <ds:schemaRefs>
    <ds:schemaRef ds:uri="http://schemas.openxmlformats.org/officeDocument/2006/bibliography"/>
  </ds:schemaRefs>
</ds:datastoreItem>
</file>

<file path=customXml/itemProps2.xml><?xml version="1.0" encoding="utf-8"?>
<ds:datastoreItem xmlns:ds="http://schemas.openxmlformats.org/officeDocument/2006/customXml" ds:itemID="{2B6F9AF0-E888-4ECC-B9CD-6FAEE2F2265B}">
  <ds:schemaRefs>
    <ds:schemaRef ds:uri="http://schemas.microsoft.com/office/2006/metadata/properties"/>
    <ds:schemaRef ds:uri="http://schemas.microsoft.com/office/infopath/2007/PartnerControls"/>
    <ds:schemaRef ds:uri="10c4dcad-8d39-4939-b489-2456ead71196"/>
    <ds:schemaRef ds:uri="5a1bbd72-f46e-43f3-8f72-2623deb0c047"/>
  </ds:schemaRefs>
</ds:datastoreItem>
</file>

<file path=customXml/itemProps3.xml><?xml version="1.0" encoding="utf-8"?>
<ds:datastoreItem xmlns:ds="http://schemas.openxmlformats.org/officeDocument/2006/customXml" ds:itemID="{09F6376B-1062-48B8-9D63-67FA3C728F32}">
  <ds:schemaRefs>
    <ds:schemaRef ds:uri="http://schemas.microsoft.com/sharepoint/v3/contenttype/forms"/>
  </ds:schemaRefs>
</ds:datastoreItem>
</file>

<file path=customXml/itemProps4.xml><?xml version="1.0" encoding="utf-8"?>
<ds:datastoreItem xmlns:ds="http://schemas.openxmlformats.org/officeDocument/2006/customXml" ds:itemID="{11F2255E-896E-42B6-BFC7-C2E085B112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4dcad-8d39-4939-b489-2456ead71196"/>
    <ds:schemaRef ds:uri="5a1bbd72-f46e-43f3-8f72-2623deb0c0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SOP Template 03.03.2017</Template>
  <TotalTime>20</TotalTime>
  <Pages>1</Pages>
  <Words>209</Words>
  <Characters>1151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Swiss TPH</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Kealy</dc:creator>
  <cp:keywords/>
  <dc:description/>
  <cp:lastModifiedBy>Elie-Ishnel Ishara</cp:lastModifiedBy>
  <cp:revision>22</cp:revision>
  <cp:lastPrinted>2023-02-07T12:30:00Z</cp:lastPrinted>
  <dcterms:created xsi:type="dcterms:W3CDTF">2023-03-06T14:50:00Z</dcterms:created>
  <dcterms:modified xsi:type="dcterms:W3CDTF">2023-04-18T15:23:00Z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0x01010096E9EF62B87021448D745F43C4B11C16</vt:lpwstr>
  </property>
  <property fmtid="{D5CDD505-2E9C-101B-9397-08002B2CF9AE}" pid="3" name="MediaServiceImageTags">
    <vt:lpwstr/>
  </property>
  <property fmtid="{D5CDD505-2E9C-101B-9397-08002B2CF9AE}" pid="4" name="GrammarlyDocumentId">
    <vt:lpwstr>1e8895661f9ba59dbc3f421ee9f741f309c51e42f44ad17b6c589957b4fd9424</vt:lpwstr>
  </property>
</Properties>
</file>