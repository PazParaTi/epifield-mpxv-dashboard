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7C945" w14:textId="77777777" w:rsidR="00E0195A" w:rsidRPr="009D65E3" w:rsidRDefault="00E0195A" w:rsidP="00E0195A">
      <w:bookmarkStart w:id="0" w:name="_Toc101789071"/>
      <w:bookmarkStart w:id="1" w:name="_Toc498097637"/>
      <w:bookmarkStart w:id="2" w:name="_Toc501547942"/>
      <w:bookmarkStart w:id="3" w:name="_Toc520121380"/>
      <w:r>
        <w:rPr>
          <w:noProof/>
        </w:rPr>
        <w:drawing>
          <wp:inline distT="0" distB="0" distL="0" distR="0" wp14:anchorId="23D1A96F" wp14:editId="3D5DC18B">
            <wp:extent cx="969818" cy="402070"/>
            <wp:effectExtent l="0" t="0" r="0" b="0"/>
            <wp:docPr id="1381850620" name="Picture 13818506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50620" name="Picture 1381850620" descr="A picture containing text, clip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9818" cy="402070"/>
                    </a:xfrm>
                    <a:prstGeom prst="rect">
                      <a:avLst/>
                    </a:prstGeom>
                  </pic:spPr>
                </pic:pic>
              </a:graphicData>
            </a:graphic>
          </wp:inline>
        </w:drawing>
      </w:r>
    </w:p>
    <w:p w14:paraId="09E15049" w14:textId="2CB64D45" w:rsidR="00E0195A" w:rsidRPr="006F4B58" w:rsidRDefault="006F4B58" w:rsidP="00E0195A">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bookmarkStart w:id="4" w:name="_Toc233112755"/>
      <w:r w:rsidRPr="006F4B58">
        <w:rPr>
          <w:b/>
          <w:snapToGrid w:val="0"/>
          <w:sz w:val="28"/>
          <w:szCs w:val="28"/>
          <w:lang w:val="fr-FR"/>
        </w:rPr>
        <w:t xml:space="preserve">Formulaire de </w:t>
      </w:r>
      <w:r>
        <w:rPr>
          <w:b/>
          <w:snapToGrid w:val="0"/>
          <w:sz w:val="28"/>
          <w:szCs w:val="28"/>
          <w:lang w:val="fr-FR"/>
        </w:rPr>
        <w:t>D</w:t>
      </w:r>
      <w:r w:rsidRPr="006F4B58">
        <w:rPr>
          <w:b/>
          <w:snapToGrid w:val="0"/>
          <w:sz w:val="28"/>
          <w:szCs w:val="28"/>
          <w:lang w:val="fr-FR"/>
        </w:rPr>
        <w:t xml:space="preserve">éclaration de </w:t>
      </w:r>
      <w:r>
        <w:rPr>
          <w:b/>
          <w:snapToGrid w:val="0"/>
          <w:sz w:val="28"/>
          <w:szCs w:val="28"/>
          <w:lang w:val="fr-FR"/>
        </w:rPr>
        <w:t>C</w:t>
      </w:r>
      <w:r w:rsidRPr="006F4B58">
        <w:rPr>
          <w:b/>
          <w:snapToGrid w:val="0"/>
          <w:sz w:val="28"/>
          <w:szCs w:val="28"/>
          <w:lang w:val="fr-FR"/>
        </w:rPr>
        <w:t xml:space="preserve">as </w:t>
      </w:r>
      <w:r w:rsidR="00E0195A" w:rsidRPr="006F4B58">
        <w:rPr>
          <w:b/>
          <w:snapToGrid w:val="0"/>
          <w:sz w:val="28"/>
          <w:szCs w:val="28"/>
          <w:lang w:val="fr-FR"/>
        </w:rPr>
        <w:t xml:space="preserve">– </w:t>
      </w:r>
      <w:bookmarkEnd w:id="4"/>
      <w:r w:rsidR="00E0195A" w:rsidRPr="006F4B58">
        <w:rPr>
          <w:b/>
          <w:snapToGrid w:val="0"/>
          <w:sz w:val="28"/>
          <w:szCs w:val="28"/>
          <w:lang w:val="fr-FR"/>
        </w:rPr>
        <w:t>C</w:t>
      </w:r>
      <w:r w:rsidR="004D58D8">
        <w:rPr>
          <w:b/>
          <w:snapToGrid w:val="0"/>
          <w:sz w:val="28"/>
          <w:szCs w:val="28"/>
          <w:lang w:val="fr-FR"/>
        </w:rPr>
        <w:t>Q</w:t>
      </w:r>
      <w:r w:rsidR="00E0195A" w:rsidRPr="006F4B58">
        <w:rPr>
          <w:b/>
          <w:snapToGrid w:val="0"/>
          <w:sz w:val="28"/>
          <w:szCs w:val="28"/>
          <w:lang w:val="fr-FR"/>
        </w:rPr>
        <w:t xml:space="preserve"> – Lab</w:t>
      </w:r>
      <w:r w:rsidR="004D58D8">
        <w:rPr>
          <w:b/>
          <w:snapToGrid w:val="0"/>
          <w:sz w:val="28"/>
          <w:szCs w:val="28"/>
          <w:lang w:val="fr-FR"/>
        </w:rPr>
        <w:t>oratoire</w:t>
      </w:r>
    </w:p>
    <w:p w14:paraId="2DEFD0E7" w14:textId="77777777" w:rsidR="00E0195A" w:rsidRPr="006F4B58" w:rsidRDefault="00E0195A" w:rsidP="00B0056E">
      <w:pPr>
        <w:jc w:val="center"/>
        <w:rPr>
          <w:b/>
          <w:bCs/>
          <w:sz w:val="28"/>
          <w:szCs w:val="28"/>
          <w:lang w:val="fr-FR"/>
        </w:rPr>
      </w:pPr>
    </w:p>
    <w:p w14:paraId="20BD2D9F" w14:textId="5C41BB80" w:rsidR="00CC2BC3" w:rsidRPr="009C54F9" w:rsidRDefault="004D58D8" w:rsidP="00B0056E">
      <w:pPr>
        <w:jc w:val="center"/>
        <w:rPr>
          <w:b/>
          <w:bCs/>
          <w:sz w:val="28"/>
          <w:szCs w:val="28"/>
        </w:rPr>
      </w:pPr>
      <w:r>
        <w:rPr>
          <w:b/>
          <w:bCs/>
          <w:sz w:val="28"/>
          <w:szCs w:val="28"/>
        </w:rPr>
        <w:t xml:space="preserve">Sang </w:t>
      </w:r>
      <w:r w:rsidR="00CC2BC3" w:rsidRPr="009C54F9">
        <w:rPr>
          <w:b/>
          <w:bCs/>
          <w:sz w:val="28"/>
          <w:szCs w:val="28"/>
        </w:rPr>
        <w:t>SST</w:t>
      </w:r>
      <w:bookmarkEnd w:id="0"/>
    </w:p>
    <w:tbl>
      <w:tblPr>
        <w:tblStyle w:val="TableGrid2"/>
        <w:tblW w:w="10017" w:type="dxa"/>
        <w:tblLayout w:type="fixed"/>
        <w:tblLook w:val="04A0" w:firstRow="1" w:lastRow="0" w:firstColumn="1" w:lastColumn="0" w:noHBand="0" w:noVBand="1"/>
      </w:tblPr>
      <w:tblGrid>
        <w:gridCol w:w="520"/>
        <w:gridCol w:w="3586"/>
        <w:gridCol w:w="5911"/>
      </w:tblGrid>
      <w:tr w:rsidR="00023486" w:rsidRPr="00EF7112" w14:paraId="5C23F2E0" w14:textId="77777777" w:rsidTr="5392DBD7">
        <w:trPr>
          <w:trHeight w:val="288"/>
        </w:trPr>
        <w:tc>
          <w:tcPr>
            <w:tcW w:w="10017" w:type="dxa"/>
            <w:gridSpan w:val="3"/>
            <w:shd w:val="clear" w:color="auto" w:fill="D9D9D9" w:themeFill="background1" w:themeFillShade="D9"/>
          </w:tcPr>
          <w:p w14:paraId="624A6C27" w14:textId="2A9A6CAB" w:rsidR="00023486" w:rsidRPr="00010BC7" w:rsidRDefault="00D213E9" w:rsidP="5392DBD7">
            <w:pPr>
              <w:tabs>
                <w:tab w:val="left" w:pos="2106"/>
              </w:tabs>
              <w:spacing w:before="100" w:after="100" w:line="276" w:lineRule="auto"/>
              <w:rPr>
                <w:b/>
                <w:bCs/>
                <w:lang w:val="nl-NL" w:eastAsia="en-US"/>
              </w:rPr>
            </w:pPr>
            <w:r>
              <w:rPr>
                <w:b/>
                <w:bCs/>
                <w:lang w:val="nl-NL"/>
              </w:rPr>
              <w:t xml:space="preserve">Sang </w:t>
            </w:r>
            <w:r w:rsidR="00023486" w:rsidRPr="00010BC7">
              <w:rPr>
                <w:b/>
                <w:bCs/>
                <w:lang w:val="nl-NL"/>
              </w:rPr>
              <w:t xml:space="preserve">SST </w:t>
            </w:r>
            <w:r w:rsidR="00A16910" w:rsidRPr="00A1132C">
              <w:fldChar w:fldCharType="begin">
                <w:ffData>
                  <w:name w:val="Check1"/>
                  <w:enabled/>
                  <w:calcOnExit w:val="0"/>
                  <w:checkBox>
                    <w:sizeAuto/>
                    <w:default w:val="0"/>
                  </w:checkBox>
                </w:ffData>
              </w:fldChar>
            </w:r>
            <w:r w:rsidR="00A16910" w:rsidRPr="00010BC7">
              <w:rPr>
                <w:lang w:val="nl-NL"/>
              </w:rPr>
              <w:instrText xml:space="preserve"> FORMCHECKBOX </w:instrText>
            </w:r>
            <w:r w:rsidR="00000000">
              <w:fldChar w:fldCharType="separate"/>
            </w:r>
            <w:r w:rsidR="00A16910" w:rsidRPr="00A1132C">
              <w:fldChar w:fldCharType="end"/>
            </w:r>
            <w:proofErr w:type="spellStart"/>
            <w:r w:rsidR="00A16910" w:rsidRPr="00010BC7">
              <w:rPr>
                <w:lang w:val="nl-NL"/>
              </w:rPr>
              <w:t>SST</w:t>
            </w:r>
            <w:proofErr w:type="spellEnd"/>
            <w:r w:rsidR="00A16910" w:rsidRPr="00010BC7">
              <w:rPr>
                <w:lang w:val="nl-NL"/>
              </w:rPr>
              <w:t xml:space="preserve"> 6ml</w:t>
            </w:r>
            <w:r w:rsidR="000F047B" w:rsidRPr="00010BC7">
              <w:rPr>
                <w:lang w:val="nl-NL"/>
              </w:rPr>
              <w:t xml:space="preserve"> </w:t>
            </w:r>
            <w:r w:rsidR="00A16910" w:rsidRPr="00010BC7">
              <w:rPr>
                <w:lang w:val="nl-NL"/>
              </w:rPr>
              <w:t xml:space="preserve"> </w:t>
            </w:r>
            <w:r w:rsidR="00A16910" w:rsidRPr="00A1132C">
              <w:fldChar w:fldCharType="begin">
                <w:ffData>
                  <w:name w:val="Check1"/>
                  <w:enabled/>
                  <w:calcOnExit w:val="0"/>
                  <w:checkBox>
                    <w:sizeAuto/>
                    <w:default w:val="0"/>
                  </w:checkBox>
                </w:ffData>
              </w:fldChar>
            </w:r>
            <w:r w:rsidR="00A16910" w:rsidRPr="00010BC7">
              <w:rPr>
                <w:lang w:val="nl-NL"/>
              </w:rPr>
              <w:instrText xml:space="preserve"> FORMCHECKBOX </w:instrText>
            </w:r>
            <w:r w:rsidR="00000000">
              <w:fldChar w:fldCharType="separate"/>
            </w:r>
            <w:r w:rsidR="00A16910" w:rsidRPr="00A1132C">
              <w:fldChar w:fldCharType="end"/>
            </w:r>
            <w:r w:rsidR="00A16910" w:rsidRPr="00010BC7">
              <w:rPr>
                <w:lang w:val="nl-NL"/>
              </w:rPr>
              <w:t>SST 2ml</w:t>
            </w:r>
          </w:p>
        </w:tc>
      </w:tr>
      <w:tr w:rsidR="00A2621D" w:rsidRPr="00EF7112" w14:paraId="36BBC1C7" w14:textId="77777777" w:rsidTr="00D0555B">
        <w:trPr>
          <w:trHeight w:val="288"/>
        </w:trPr>
        <w:tc>
          <w:tcPr>
            <w:tcW w:w="520" w:type="dxa"/>
          </w:tcPr>
          <w:p w14:paraId="6A296BFD" w14:textId="77777777" w:rsidR="00A2621D" w:rsidRPr="00010BC7" w:rsidRDefault="00A2621D" w:rsidP="5392DBD7">
            <w:pPr>
              <w:pStyle w:val="Paragraphedeliste"/>
              <w:numPr>
                <w:ilvl w:val="0"/>
                <w:numId w:val="25"/>
              </w:numPr>
              <w:spacing w:before="100" w:after="100" w:line="276" w:lineRule="auto"/>
              <w:rPr>
                <w:b/>
                <w:bCs/>
                <w:lang w:val="nl-NL"/>
              </w:rPr>
            </w:pPr>
          </w:p>
        </w:tc>
        <w:tc>
          <w:tcPr>
            <w:tcW w:w="3586" w:type="dxa"/>
          </w:tcPr>
          <w:p w14:paraId="5220C956" w14:textId="546AF0B7" w:rsidR="00A2621D" w:rsidRPr="00C457C9" w:rsidRDefault="00C457C9" w:rsidP="00C457C9">
            <w:pPr>
              <w:tabs>
                <w:tab w:val="left" w:pos="2445"/>
              </w:tabs>
              <w:spacing w:before="100" w:after="100" w:line="276" w:lineRule="auto"/>
              <w:rPr>
                <w:lang w:val="fr-FR"/>
              </w:rPr>
            </w:pPr>
            <w:r>
              <w:rPr>
                <w:lang w:val="fr"/>
              </w:rPr>
              <w:t xml:space="preserve">Période </w:t>
            </w:r>
            <w:r w:rsidRPr="00AC5ECD">
              <w:rPr>
                <w:lang w:val="fr"/>
              </w:rPr>
              <w:t xml:space="preserve">de </w:t>
            </w:r>
            <w:r>
              <w:rPr>
                <w:lang w:val="fr"/>
              </w:rPr>
              <w:t xml:space="preserve">la </w:t>
            </w:r>
            <w:r w:rsidRPr="00AC5ECD">
              <w:rPr>
                <w:lang w:val="fr"/>
              </w:rPr>
              <w:t>visite</w:t>
            </w:r>
            <w:r>
              <w:rPr>
                <w:lang w:val="fr"/>
              </w:rPr>
              <w:t xml:space="preserve"> de suivi</w:t>
            </w:r>
            <w:r w:rsidRPr="00C457C9">
              <w:rPr>
                <w:lang w:val="fr-FR"/>
              </w:rPr>
              <w:tab/>
            </w:r>
          </w:p>
        </w:tc>
        <w:tc>
          <w:tcPr>
            <w:tcW w:w="5911" w:type="dxa"/>
          </w:tcPr>
          <w:p w14:paraId="2C16DB04" w14:textId="00F43C37" w:rsidR="00877208" w:rsidRPr="00877208" w:rsidRDefault="00877208" w:rsidP="00877208">
            <w:pPr>
              <w:tabs>
                <w:tab w:val="left" w:pos="2106"/>
              </w:tabs>
              <w:spacing w:before="100" w:after="100"/>
              <w:rPr>
                <w:lang w:val="fr-FR"/>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Pr="00877208">
              <w:rPr>
                <w:lang w:val="fr-FR"/>
              </w:rPr>
              <w:t>Visite initiale</w:t>
            </w:r>
          </w:p>
          <w:p w14:paraId="03DD02AC" w14:textId="77777777" w:rsidR="00877208" w:rsidRPr="00877208" w:rsidRDefault="00877208" w:rsidP="00877208">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4 </w:t>
            </w:r>
          </w:p>
          <w:p w14:paraId="50BC2845" w14:textId="77777777" w:rsidR="00877208" w:rsidRPr="00877208" w:rsidRDefault="00877208" w:rsidP="00877208">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8</w:t>
            </w:r>
          </w:p>
          <w:p w14:paraId="5D61CA36" w14:textId="77777777" w:rsidR="00877208" w:rsidRPr="00877208" w:rsidRDefault="00877208" w:rsidP="00877208">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14</w:t>
            </w:r>
          </w:p>
          <w:p w14:paraId="0B977015" w14:textId="77777777" w:rsidR="00877208" w:rsidRPr="00877208" w:rsidRDefault="00877208" w:rsidP="00877208">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28</w:t>
            </w:r>
          </w:p>
          <w:p w14:paraId="6E831B50" w14:textId="4BB38FC6" w:rsidR="00A2621D" w:rsidRPr="00877208" w:rsidRDefault="00877208" w:rsidP="00877208">
            <w:pPr>
              <w:spacing w:before="100" w:after="100" w:line="276" w:lineRule="auto"/>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56</w:t>
            </w:r>
          </w:p>
        </w:tc>
      </w:tr>
      <w:tr w:rsidR="003C6E76" w:rsidRPr="009544EC" w14:paraId="3072114D" w14:textId="77777777" w:rsidTr="00D0555B">
        <w:trPr>
          <w:trHeight w:val="288"/>
        </w:trPr>
        <w:tc>
          <w:tcPr>
            <w:tcW w:w="520" w:type="dxa"/>
          </w:tcPr>
          <w:p w14:paraId="026B77B5" w14:textId="77777777" w:rsidR="003C6E76" w:rsidRPr="00877208" w:rsidRDefault="003C6E76" w:rsidP="5392DBD7">
            <w:pPr>
              <w:pStyle w:val="Paragraphedeliste"/>
              <w:numPr>
                <w:ilvl w:val="0"/>
                <w:numId w:val="25"/>
              </w:numPr>
              <w:spacing w:before="100" w:after="100"/>
              <w:rPr>
                <w:b/>
                <w:bCs/>
                <w:lang w:val="fr-FR"/>
              </w:rPr>
            </w:pPr>
          </w:p>
        </w:tc>
        <w:tc>
          <w:tcPr>
            <w:tcW w:w="3586" w:type="dxa"/>
          </w:tcPr>
          <w:p w14:paraId="6FDBFAF8" w14:textId="4FC1C1AB" w:rsidR="003C6E76" w:rsidRPr="00665D1F" w:rsidRDefault="00C3013C" w:rsidP="00665D1F">
            <w:pPr>
              <w:tabs>
                <w:tab w:val="left" w:pos="2106"/>
              </w:tabs>
              <w:spacing w:before="100" w:after="100"/>
              <w:rPr>
                <w:lang w:val="fr-FR"/>
              </w:rPr>
            </w:pPr>
            <w:r w:rsidRPr="00665D1F">
              <w:rPr>
                <w:lang w:val="fr-FR"/>
              </w:rPr>
              <w:t xml:space="preserve">Date </w:t>
            </w:r>
            <w:r w:rsidR="00A151D7">
              <w:rPr>
                <w:lang w:val="fr-FR"/>
              </w:rPr>
              <w:t>du</w:t>
            </w:r>
            <w:r w:rsidRPr="00665D1F">
              <w:rPr>
                <w:lang w:val="fr-FR"/>
              </w:rPr>
              <w:t xml:space="preserve"> prélèvement (jj/mmm/</w:t>
            </w:r>
            <w:proofErr w:type="spellStart"/>
            <w:r w:rsidRPr="00665D1F">
              <w:rPr>
                <w:lang w:val="fr-FR"/>
              </w:rPr>
              <w:t>aaaa</w:t>
            </w:r>
            <w:proofErr w:type="spellEnd"/>
            <w:r w:rsidR="00EF7112" w:rsidRPr="00665D1F">
              <w:rPr>
                <w:lang w:val="fr-FR"/>
              </w:rPr>
              <w:t>) :</w:t>
            </w:r>
          </w:p>
        </w:tc>
        <w:tc>
          <w:tcPr>
            <w:tcW w:w="5911" w:type="dxa"/>
          </w:tcPr>
          <w:p w14:paraId="65380058" w14:textId="2508D89E" w:rsidR="003C6E76" w:rsidRPr="00665D1F" w:rsidRDefault="002D1EE6" w:rsidP="00665D1F">
            <w:pPr>
              <w:tabs>
                <w:tab w:val="left" w:pos="2106"/>
              </w:tabs>
              <w:spacing w:before="100" w:after="100"/>
              <w:rPr>
                <w:lang w:val="fr-FR"/>
              </w:rPr>
            </w:pPr>
            <w:r w:rsidRPr="00665D1F">
              <w:rPr>
                <w:lang w:val="fr-FR"/>
              </w:rPr>
              <w:t>__ __/__ __ __/__ __ __ __ </w:t>
            </w:r>
          </w:p>
        </w:tc>
      </w:tr>
      <w:tr w:rsidR="008A4FB2" w:rsidRPr="00EF7112" w14:paraId="3029E380" w14:textId="77777777" w:rsidTr="00D0555B">
        <w:trPr>
          <w:trHeight w:val="288"/>
        </w:trPr>
        <w:tc>
          <w:tcPr>
            <w:tcW w:w="520" w:type="dxa"/>
          </w:tcPr>
          <w:p w14:paraId="5AE947B6" w14:textId="77777777" w:rsidR="008A4FB2" w:rsidRPr="003C6E76" w:rsidRDefault="008A4FB2" w:rsidP="008A4FB2">
            <w:pPr>
              <w:pStyle w:val="Paragraphedeliste"/>
              <w:numPr>
                <w:ilvl w:val="0"/>
                <w:numId w:val="25"/>
              </w:numPr>
              <w:spacing w:before="100" w:after="100"/>
              <w:rPr>
                <w:b/>
                <w:bCs/>
                <w:lang w:val="en-US"/>
              </w:rPr>
            </w:pPr>
          </w:p>
        </w:tc>
        <w:tc>
          <w:tcPr>
            <w:tcW w:w="3586" w:type="dxa"/>
          </w:tcPr>
          <w:p w14:paraId="42710422" w14:textId="555A85FE" w:rsidR="008A4FB2" w:rsidRPr="00C3094C" w:rsidRDefault="00C3094C" w:rsidP="00665D1F">
            <w:pPr>
              <w:tabs>
                <w:tab w:val="left" w:pos="2106"/>
              </w:tabs>
              <w:spacing w:before="100" w:after="100"/>
              <w:rPr>
                <w:lang w:val="fr-FR"/>
              </w:rPr>
            </w:pPr>
            <w:r>
              <w:rPr>
                <w:lang w:val="fr-FR"/>
              </w:rPr>
              <w:t xml:space="preserve">Arrivée </w:t>
            </w:r>
            <w:r w:rsidRPr="00C3094C">
              <w:rPr>
                <w:lang w:val="fr-FR"/>
              </w:rPr>
              <w:t>de l’échantillon au laboratoire de traitement (jj/mm/</w:t>
            </w:r>
            <w:proofErr w:type="spellStart"/>
            <w:r w:rsidRPr="00C3094C">
              <w:rPr>
                <w:lang w:val="fr-FR"/>
              </w:rPr>
              <w:t>aaaa</w:t>
            </w:r>
            <w:proofErr w:type="spellEnd"/>
            <w:r w:rsidRPr="00C3094C">
              <w:rPr>
                <w:lang w:val="fr-FR"/>
              </w:rPr>
              <w:t>) :</w:t>
            </w:r>
          </w:p>
        </w:tc>
        <w:tc>
          <w:tcPr>
            <w:tcW w:w="5911" w:type="dxa"/>
          </w:tcPr>
          <w:p w14:paraId="7852BDAE" w14:textId="18D84487" w:rsidR="00665D1F" w:rsidRPr="00665D1F" w:rsidRDefault="00665D1F" w:rsidP="00665D1F">
            <w:pPr>
              <w:tabs>
                <w:tab w:val="left" w:pos="2106"/>
              </w:tabs>
              <w:spacing w:before="100" w:after="100" w:line="276" w:lineRule="auto"/>
              <w:rPr>
                <w:lang w:val="fr-FR"/>
              </w:rPr>
            </w:pPr>
            <w:r w:rsidRPr="00665D1F">
              <w:rPr>
                <w:lang w:val="fr-FR"/>
              </w:rPr>
              <w:fldChar w:fldCharType="begin">
                <w:ffData>
                  <w:name w:val="Check1"/>
                  <w:enabled/>
                  <w:calcOnExit w:val="0"/>
                  <w:checkBox>
                    <w:sizeAuto/>
                    <w:default w:val="0"/>
                  </w:checkBox>
                </w:ffData>
              </w:fldChar>
            </w:r>
            <w:r w:rsidRPr="00665D1F">
              <w:rPr>
                <w:lang w:val="fr-FR"/>
              </w:rPr>
              <w:instrText xml:space="preserve"> FORMCHECKBOX </w:instrText>
            </w:r>
            <w:r w:rsidR="00000000">
              <w:rPr>
                <w:lang w:val="fr-FR"/>
              </w:rPr>
            </w:r>
            <w:r w:rsidR="00000000">
              <w:rPr>
                <w:lang w:val="fr-FR"/>
              </w:rPr>
              <w:fldChar w:fldCharType="separate"/>
            </w:r>
            <w:r w:rsidRPr="00665D1F">
              <w:rPr>
                <w:lang w:val="fr-FR"/>
              </w:rPr>
              <w:fldChar w:fldCharType="end"/>
            </w:r>
            <w:r w:rsidR="00EF7112" w:rsidRPr="00665D1F">
              <w:rPr>
                <w:lang w:val="fr-FR"/>
              </w:rPr>
              <w:t>Le</w:t>
            </w:r>
            <w:r w:rsidRPr="00665D1F">
              <w:rPr>
                <w:lang w:val="fr-FR"/>
              </w:rPr>
              <w:t xml:space="preserve"> jour même du prélèvement</w:t>
            </w:r>
          </w:p>
          <w:p w14:paraId="04B85F3A" w14:textId="43948128" w:rsidR="008A4FB2" w:rsidRPr="00665D1F" w:rsidRDefault="00665D1F" w:rsidP="00665D1F">
            <w:pPr>
              <w:tabs>
                <w:tab w:val="left" w:pos="2106"/>
              </w:tabs>
              <w:spacing w:before="100" w:after="100"/>
              <w:rPr>
                <w:lang w:val="fr-FR"/>
              </w:rPr>
            </w:pPr>
            <w:r w:rsidRPr="00665D1F">
              <w:rPr>
                <w:lang w:val="fr-FR"/>
              </w:rPr>
              <w:fldChar w:fldCharType="begin">
                <w:ffData>
                  <w:name w:val="Check1"/>
                  <w:enabled/>
                  <w:calcOnExit w:val="0"/>
                  <w:checkBox>
                    <w:sizeAuto/>
                    <w:default w:val="0"/>
                  </w:checkBox>
                </w:ffData>
              </w:fldChar>
            </w:r>
            <w:r w:rsidRPr="00665D1F">
              <w:rPr>
                <w:lang w:val="fr-FR"/>
              </w:rPr>
              <w:instrText xml:space="preserve"> FORMCHECKBOX </w:instrText>
            </w:r>
            <w:r w:rsidR="00000000">
              <w:rPr>
                <w:lang w:val="fr-FR"/>
              </w:rPr>
            </w:r>
            <w:r w:rsidR="00000000">
              <w:rPr>
                <w:lang w:val="fr-FR"/>
              </w:rPr>
              <w:fldChar w:fldCharType="separate"/>
            </w:r>
            <w:r w:rsidRPr="00665D1F">
              <w:rPr>
                <w:lang w:val="fr-FR"/>
              </w:rPr>
              <w:fldChar w:fldCharType="end"/>
            </w:r>
            <w:r w:rsidR="00EF7112" w:rsidRPr="00665D1F">
              <w:rPr>
                <w:lang w:val="fr-FR"/>
              </w:rPr>
              <w:t>Autre</w:t>
            </w:r>
            <w:r w:rsidRPr="00665D1F">
              <w:rPr>
                <w:lang w:val="fr-FR"/>
              </w:rPr>
              <w:t xml:space="preserve"> </w:t>
            </w:r>
            <w:r w:rsidR="00EF7112" w:rsidRPr="00665D1F">
              <w:rPr>
                <w:lang w:val="fr-FR"/>
              </w:rPr>
              <w:t>jour :</w:t>
            </w:r>
            <w:r w:rsidRPr="00665D1F">
              <w:rPr>
                <w:lang w:val="fr-FR"/>
              </w:rPr>
              <w:t xml:space="preserve"> __ __/__ ___ __/__ __ __ __</w:t>
            </w:r>
          </w:p>
        </w:tc>
      </w:tr>
      <w:tr w:rsidR="008A4FB2" w:rsidRPr="009544EC" w14:paraId="401F5EA4" w14:textId="77777777" w:rsidTr="00D0555B">
        <w:trPr>
          <w:trHeight w:val="288"/>
        </w:trPr>
        <w:tc>
          <w:tcPr>
            <w:tcW w:w="520" w:type="dxa"/>
          </w:tcPr>
          <w:p w14:paraId="0E4BF9F8" w14:textId="77777777" w:rsidR="008A4FB2" w:rsidRPr="00665D1F" w:rsidRDefault="008A4FB2" w:rsidP="008A4FB2">
            <w:pPr>
              <w:pStyle w:val="Paragraphedeliste"/>
              <w:numPr>
                <w:ilvl w:val="0"/>
                <w:numId w:val="25"/>
              </w:numPr>
              <w:spacing w:before="100" w:after="100"/>
              <w:rPr>
                <w:b/>
                <w:bCs/>
                <w:lang w:val="fr-FR"/>
              </w:rPr>
            </w:pPr>
          </w:p>
        </w:tc>
        <w:tc>
          <w:tcPr>
            <w:tcW w:w="3586" w:type="dxa"/>
          </w:tcPr>
          <w:p w14:paraId="13C1665B" w14:textId="5279442B" w:rsidR="008A4FB2" w:rsidRPr="0069098D" w:rsidRDefault="0069098D" w:rsidP="008A4FB2">
            <w:pPr>
              <w:spacing w:before="100" w:after="100"/>
              <w:rPr>
                <w:lang w:val="fr-FR"/>
              </w:rPr>
            </w:pPr>
            <w:r w:rsidRPr="0069098D">
              <w:rPr>
                <w:lang w:val="fr-FR"/>
              </w:rPr>
              <w:t>Heure d’arrivée des échantillons au la</w:t>
            </w:r>
            <w:r>
              <w:rPr>
                <w:lang w:val="fr-FR"/>
              </w:rPr>
              <w:t>boratoire</w:t>
            </w:r>
            <w:r w:rsidR="000B5715">
              <w:rPr>
                <w:lang w:val="fr-FR"/>
              </w:rPr>
              <w:t xml:space="preserve"> (24h00</w:t>
            </w:r>
            <w:r w:rsidR="00EF7112">
              <w:rPr>
                <w:lang w:val="fr-FR"/>
              </w:rPr>
              <w:t>) :</w:t>
            </w:r>
          </w:p>
        </w:tc>
        <w:tc>
          <w:tcPr>
            <w:tcW w:w="5911" w:type="dxa"/>
          </w:tcPr>
          <w:p w14:paraId="7D805A91" w14:textId="7653DDA4" w:rsidR="008A4FB2" w:rsidRPr="00010BC7" w:rsidRDefault="008A4FB2" w:rsidP="008A4FB2">
            <w:pPr>
              <w:spacing w:before="100" w:after="100"/>
            </w:pPr>
            <w:r w:rsidRPr="00010BC7">
              <w:t>__ __: __ __</w:t>
            </w:r>
          </w:p>
        </w:tc>
      </w:tr>
      <w:tr w:rsidR="008A4FB2" w:rsidRPr="00EF7112" w14:paraId="16F99991" w14:textId="77777777" w:rsidTr="00D0555B">
        <w:trPr>
          <w:trHeight w:val="288"/>
        </w:trPr>
        <w:tc>
          <w:tcPr>
            <w:tcW w:w="520" w:type="dxa"/>
          </w:tcPr>
          <w:p w14:paraId="420305E4" w14:textId="77777777" w:rsidR="008A4FB2" w:rsidRPr="003C6E76" w:rsidRDefault="008A4FB2" w:rsidP="008A4FB2">
            <w:pPr>
              <w:pStyle w:val="Paragraphedeliste"/>
              <w:numPr>
                <w:ilvl w:val="0"/>
                <w:numId w:val="25"/>
              </w:numPr>
              <w:spacing w:before="100" w:after="100"/>
              <w:rPr>
                <w:b/>
                <w:bCs/>
                <w:lang w:val="en-US"/>
              </w:rPr>
            </w:pPr>
          </w:p>
        </w:tc>
        <w:tc>
          <w:tcPr>
            <w:tcW w:w="3586" w:type="dxa"/>
          </w:tcPr>
          <w:p w14:paraId="0A6AD537" w14:textId="09E38B41" w:rsidR="008A4FB2" w:rsidRPr="00F640D0" w:rsidRDefault="00457218" w:rsidP="008A4FB2">
            <w:pPr>
              <w:spacing w:before="100" w:after="100" w:line="276" w:lineRule="auto"/>
              <w:rPr>
                <w:lang w:val="fr-FR"/>
              </w:rPr>
            </w:pPr>
            <w:r w:rsidRPr="00F640D0">
              <w:rPr>
                <w:lang w:val="fr-FR"/>
              </w:rPr>
              <w:t>Température de transport des échantillons</w:t>
            </w:r>
            <w:r w:rsidR="008A4FB2" w:rsidRPr="00F640D0">
              <w:rPr>
                <w:lang w:val="fr-FR"/>
              </w:rPr>
              <w:t xml:space="preserve"> (°C</w:t>
            </w:r>
            <w:r w:rsidR="00EF7112" w:rsidRPr="00F640D0">
              <w:rPr>
                <w:lang w:val="fr-FR"/>
              </w:rPr>
              <w:t>) :</w:t>
            </w:r>
          </w:p>
          <w:p w14:paraId="0905E315" w14:textId="3F82638A" w:rsidR="008A4FB2" w:rsidRDefault="008A4FB2" w:rsidP="008A4FB2">
            <w:pPr>
              <w:spacing w:before="100" w:after="100"/>
            </w:pPr>
            <w:r w:rsidRPr="00010BC7">
              <w:t>SST</w:t>
            </w:r>
          </w:p>
        </w:tc>
        <w:tc>
          <w:tcPr>
            <w:tcW w:w="5911" w:type="dxa"/>
          </w:tcPr>
          <w:p w14:paraId="41E55BA5" w14:textId="131F959E" w:rsidR="008A4FB2" w:rsidRPr="00141E25" w:rsidRDefault="008A4FB2" w:rsidP="00010BC7">
            <w:pPr>
              <w:spacing w:before="100" w:after="100" w:line="276" w:lineRule="auto"/>
              <w:rPr>
                <w:lang w:val="fr-FR"/>
              </w:rPr>
            </w:pPr>
            <w:r w:rsidRPr="00010BC7">
              <w:fldChar w:fldCharType="begin">
                <w:ffData>
                  <w:name w:val="Check1"/>
                  <w:enabled/>
                  <w:calcOnExit w:val="0"/>
                  <w:checkBox>
                    <w:sizeAuto/>
                    <w:default w:val="0"/>
                  </w:checkBox>
                </w:ffData>
              </w:fldChar>
            </w:r>
            <w:r w:rsidRPr="00141E25">
              <w:rPr>
                <w:lang w:val="fr-FR"/>
              </w:rPr>
              <w:instrText xml:space="preserve"> FORMCHECKBOX </w:instrText>
            </w:r>
            <w:r w:rsidR="00000000">
              <w:fldChar w:fldCharType="separate"/>
            </w:r>
            <w:r w:rsidRPr="00010BC7">
              <w:fldChar w:fldCharType="end"/>
            </w:r>
            <w:r w:rsidR="00F640D0" w:rsidRPr="00141E25">
              <w:rPr>
                <w:lang w:val="fr-FR"/>
              </w:rPr>
              <w:t>Température Ambiante</w:t>
            </w:r>
            <w:r w:rsidRPr="00141E25">
              <w:rPr>
                <w:lang w:val="fr-FR"/>
              </w:rPr>
              <w:t xml:space="preserve"> </w:t>
            </w:r>
            <w:r w:rsidR="00877A1C" w:rsidRPr="00141E25">
              <w:rPr>
                <w:lang w:val="fr-FR"/>
              </w:rPr>
              <w:t xml:space="preserve">   </w:t>
            </w:r>
            <w:r w:rsidR="00084D49">
              <w:rPr>
                <w:lang w:val="fr-FR"/>
              </w:rPr>
              <w:t xml:space="preserve"> </w:t>
            </w:r>
            <w:r w:rsidR="00877A1C" w:rsidRPr="00141E25">
              <w:rPr>
                <w:lang w:val="fr-FR"/>
              </w:rPr>
              <w:t xml:space="preserve"> </w:t>
            </w:r>
            <w:r w:rsidRPr="00010BC7">
              <w:fldChar w:fldCharType="begin">
                <w:ffData>
                  <w:name w:val="Check1"/>
                  <w:enabled/>
                  <w:calcOnExit w:val="0"/>
                  <w:checkBox>
                    <w:sizeAuto/>
                    <w:default w:val="0"/>
                  </w:checkBox>
                </w:ffData>
              </w:fldChar>
            </w:r>
            <w:r w:rsidRPr="00141E25">
              <w:rPr>
                <w:lang w:val="fr-FR"/>
              </w:rPr>
              <w:instrText xml:space="preserve"> FORMCHECKBOX </w:instrText>
            </w:r>
            <w:r w:rsidR="00000000">
              <w:fldChar w:fldCharType="separate"/>
            </w:r>
            <w:r w:rsidRPr="00010BC7">
              <w:fldChar w:fldCharType="end"/>
            </w:r>
            <w:r w:rsidRPr="00141E25">
              <w:rPr>
                <w:lang w:val="fr-FR"/>
              </w:rPr>
              <w:t>2-8°C (</w:t>
            </w:r>
            <w:r w:rsidR="00141E25" w:rsidRPr="00141E25">
              <w:rPr>
                <w:lang w:val="fr-FR"/>
              </w:rPr>
              <w:t>dans une glacière</w:t>
            </w:r>
            <w:r w:rsidRPr="00141E25">
              <w:rPr>
                <w:lang w:val="fr-FR"/>
              </w:rPr>
              <w:t xml:space="preserve">) </w:t>
            </w:r>
          </w:p>
        </w:tc>
      </w:tr>
      <w:tr w:rsidR="008A4FB2" w:rsidRPr="009544EC" w14:paraId="156ED6E1" w14:textId="77777777" w:rsidTr="00D0555B">
        <w:trPr>
          <w:trHeight w:val="288"/>
        </w:trPr>
        <w:tc>
          <w:tcPr>
            <w:tcW w:w="520" w:type="dxa"/>
          </w:tcPr>
          <w:p w14:paraId="431E1BFF" w14:textId="77777777" w:rsidR="008A4FB2" w:rsidRPr="00141E25" w:rsidRDefault="008A4FB2" w:rsidP="008A4FB2">
            <w:pPr>
              <w:pStyle w:val="Paragraphedeliste"/>
              <w:numPr>
                <w:ilvl w:val="0"/>
                <w:numId w:val="25"/>
              </w:numPr>
              <w:spacing w:before="100" w:after="100"/>
              <w:rPr>
                <w:b/>
                <w:bCs/>
                <w:lang w:val="fr-FR"/>
              </w:rPr>
            </w:pPr>
          </w:p>
        </w:tc>
        <w:tc>
          <w:tcPr>
            <w:tcW w:w="3586" w:type="dxa"/>
          </w:tcPr>
          <w:p w14:paraId="7524D0F0" w14:textId="2E078B6B" w:rsidR="008A4FB2" w:rsidRPr="00141E25" w:rsidRDefault="00141E25" w:rsidP="008A4FB2">
            <w:pPr>
              <w:spacing w:before="100" w:after="100"/>
              <w:rPr>
                <w:lang w:val="fr-FR"/>
              </w:rPr>
            </w:pPr>
            <w:r w:rsidRPr="00141E25">
              <w:rPr>
                <w:lang w:val="fr-FR"/>
              </w:rPr>
              <w:t>L’échantillon a-t-il été traité ?</w:t>
            </w:r>
          </w:p>
        </w:tc>
        <w:tc>
          <w:tcPr>
            <w:tcW w:w="5911" w:type="dxa"/>
          </w:tcPr>
          <w:p w14:paraId="7601DD15" w14:textId="6B780683" w:rsidR="008A4FB2" w:rsidRDefault="008A4FB2" w:rsidP="008A4FB2">
            <w:pPr>
              <w:spacing w:before="100" w:after="100"/>
            </w:pPr>
            <w:r>
              <w:fldChar w:fldCharType="begin"/>
            </w:r>
            <w:r>
              <w:instrText xml:space="preserve"> FORMCHECKBOX </w:instrText>
            </w:r>
            <w:r w:rsidR="00000000">
              <w:fldChar w:fldCharType="separate"/>
            </w:r>
            <w:r>
              <w:fldChar w:fldCharType="end"/>
            </w:r>
            <w:r>
              <w:fldChar w:fldCharType="begin">
                <w:ffData>
                  <w:name w:val="Check1"/>
                  <w:enabled/>
                  <w:calcOnExit w:val="0"/>
                  <w:checkBox>
                    <w:sizeAuto/>
                    <w:default w:val="0"/>
                  </w:checkBox>
                </w:ffData>
              </w:fldChar>
            </w:r>
            <w:r>
              <w:instrText xml:space="preserve"> FORMCHECKBOX </w:instrText>
            </w:r>
            <w:r w:rsidR="00000000">
              <w:fldChar w:fldCharType="separate"/>
            </w:r>
            <w:r>
              <w:fldChar w:fldCharType="end"/>
            </w:r>
            <w:r w:rsidR="00EF7112">
              <w:t>OUI</w:t>
            </w:r>
            <w:r w:rsidRPr="005803B2">
              <w:t xml:space="preserve">                   </w:t>
            </w:r>
            <w:r>
              <w:fldChar w:fldCharType="begin">
                <w:ffData>
                  <w:name w:val="Check1"/>
                  <w:enabled/>
                  <w:calcOnExit w:val="0"/>
                  <w:checkBox>
                    <w:sizeAuto/>
                    <w:default w:val="0"/>
                  </w:checkBox>
                </w:ffData>
              </w:fldChar>
            </w:r>
            <w:r>
              <w:instrText xml:space="preserve"> FORMCHECKBOX </w:instrText>
            </w:r>
            <w:r w:rsidR="00000000">
              <w:fldChar w:fldCharType="separate"/>
            </w:r>
            <w:r>
              <w:fldChar w:fldCharType="end"/>
            </w:r>
            <w:r w:rsidRPr="005803B2">
              <w:t xml:space="preserve"> </w:t>
            </w:r>
            <w:r>
              <w:fldChar w:fldCharType="begin"/>
            </w:r>
            <w:r>
              <w:instrText xml:space="preserve"> FORMCHECKBOX </w:instrText>
            </w:r>
            <w:r w:rsidR="00000000">
              <w:fldChar w:fldCharType="separate"/>
            </w:r>
            <w:r>
              <w:fldChar w:fldCharType="end"/>
            </w:r>
            <w:r w:rsidR="00EF7112" w:rsidRPr="005803B2">
              <w:t>NO</w:t>
            </w:r>
            <w:r w:rsidR="00EF7112">
              <w:t>N</w:t>
            </w:r>
            <w:r w:rsidR="00EF7112" w:rsidRPr="005803B2">
              <w:t>:</w:t>
            </w:r>
            <w:r w:rsidRPr="005803B2">
              <w:t xml:space="preserve">             </w:t>
            </w:r>
          </w:p>
          <w:p w14:paraId="20707615" w14:textId="7ABD54D7" w:rsidR="008A4FB2" w:rsidRPr="00A82C16" w:rsidRDefault="008A4FB2" w:rsidP="008A4FB2">
            <w:pPr>
              <w:spacing w:before="100" w:after="100"/>
              <w:rPr>
                <w:rStyle w:val="normaltextrun"/>
                <w:rFonts w:ascii="Calibri" w:hAnsi="Calibri" w:cs="Calibri"/>
                <w:bdr w:val="none" w:sz="0" w:space="0" w:color="auto" w:frame="1"/>
              </w:rPr>
            </w:pPr>
            <w:r>
              <w:fldChar w:fldCharType="begin"/>
            </w:r>
            <w:r>
              <w:instrText xml:space="preserve"> FORMCHECKBOX </w:instrText>
            </w:r>
            <w:r w:rsidR="00000000">
              <w:fldChar w:fldCharType="separate"/>
            </w:r>
            <w:r>
              <w:fldChar w:fldCharType="end"/>
            </w:r>
            <w:r w:rsidR="00625C39" w:rsidRPr="005803B2">
              <w:rPr>
                <w:lang w:val="fr"/>
              </w:rPr>
              <w:t xml:space="preserve"> </w:t>
            </w:r>
            <w:r w:rsidR="00EF7112" w:rsidRPr="005803B2">
              <w:rPr>
                <w:lang w:val="fr"/>
              </w:rPr>
              <w:t>Précisez</w:t>
            </w:r>
            <w:r w:rsidR="00EF7112" w:rsidRPr="005803B2">
              <w:t xml:space="preserve"> :</w:t>
            </w:r>
            <w:r w:rsidRPr="005803B2">
              <w:t xml:space="preserve">   __________________ </w:t>
            </w:r>
          </w:p>
        </w:tc>
      </w:tr>
      <w:tr w:rsidR="008A4FB2" w:rsidRPr="009544EC" w14:paraId="02448AD8" w14:textId="77777777" w:rsidTr="00D0555B">
        <w:trPr>
          <w:trHeight w:val="288"/>
        </w:trPr>
        <w:tc>
          <w:tcPr>
            <w:tcW w:w="520" w:type="dxa"/>
          </w:tcPr>
          <w:p w14:paraId="2BB6329B" w14:textId="77777777" w:rsidR="008A4FB2" w:rsidRPr="008253DC" w:rsidRDefault="008A4FB2" w:rsidP="008A4FB2">
            <w:pPr>
              <w:pStyle w:val="Paragraphedeliste"/>
              <w:numPr>
                <w:ilvl w:val="0"/>
                <w:numId w:val="25"/>
              </w:numPr>
              <w:spacing w:before="100" w:after="100"/>
              <w:rPr>
                <w:b/>
                <w:bCs/>
                <w:lang w:val="en-US"/>
              </w:rPr>
            </w:pPr>
          </w:p>
        </w:tc>
        <w:tc>
          <w:tcPr>
            <w:tcW w:w="3586" w:type="dxa"/>
          </w:tcPr>
          <w:p w14:paraId="07C02C3E" w14:textId="0312C3B5" w:rsidR="008A4FB2" w:rsidRPr="00084D49" w:rsidRDefault="00084D49" w:rsidP="008A4FB2">
            <w:pPr>
              <w:spacing w:before="100" w:after="100"/>
              <w:rPr>
                <w:lang w:val="fr-FR"/>
              </w:rPr>
            </w:pPr>
            <w:r w:rsidRPr="00084D49">
              <w:rPr>
                <w:lang w:val="fr-FR"/>
              </w:rPr>
              <w:t xml:space="preserve">Température de stockage avant centrifugation </w:t>
            </w:r>
            <w:r w:rsidR="008A4FB2" w:rsidRPr="00084D49">
              <w:rPr>
                <w:lang w:val="fr-FR"/>
              </w:rPr>
              <w:t>(°C</w:t>
            </w:r>
            <w:r w:rsidR="00EF7112" w:rsidRPr="00084D49">
              <w:rPr>
                <w:lang w:val="fr-FR"/>
              </w:rPr>
              <w:t>) :</w:t>
            </w:r>
          </w:p>
        </w:tc>
        <w:tc>
          <w:tcPr>
            <w:tcW w:w="5911" w:type="dxa"/>
          </w:tcPr>
          <w:p w14:paraId="726E0862" w14:textId="4F4AD94B" w:rsidR="008A4FB2" w:rsidRPr="005803B2" w:rsidDel="00971B22" w:rsidRDefault="008A4FB2" w:rsidP="008A4FB2">
            <w:pPr>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00084D49" w:rsidRPr="00141E25">
              <w:rPr>
                <w:lang w:val="fr-FR"/>
              </w:rPr>
              <w:t xml:space="preserve"> Température Ambiante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2-8°C                                            </w:t>
            </w:r>
          </w:p>
        </w:tc>
      </w:tr>
      <w:tr w:rsidR="008A4FB2" w:rsidRPr="009544EC" w14:paraId="066B5C2A" w14:textId="77777777" w:rsidTr="00D0555B">
        <w:trPr>
          <w:trHeight w:val="409"/>
        </w:trPr>
        <w:tc>
          <w:tcPr>
            <w:tcW w:w="520" w:type="dxa"/>
          </w:tcPr>
          <w:p w14:paraId="7C26406C"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3586" w:type="dxa"/>
          </w:tcPr>
          <w:p w14:paraId="6282682B" w14:textId="7B43811A" w:rsidR="008A4FB2" w:rsidRPr="00646F6B" w:rsidRDefault="00646F6B" w:rsidP="008A4FB2">
            <w:pPr>
              <w:spacing w:before="100" w:after="100" w:line="276" w:lineRule="auto"/>
              <w:rPr>
                <w:lang w:val="fr-FR"/>
              </w:rPr>
            </w:pPr>
            <w:r w:rsidRPr="005803B2">
              <w:rPr>
                <w:lang w:val="fr"/>
              </w:rPr>
              <w:t>Heure de début de la centrifugation</w:t>
            </w:r>
            <w:r>
              <w:rPr>
                <w:lang w:val="fr"/>
              </w:rPr>
              <w:t> :</w:t>
            </w:r>
          </w:p>
        </w:tc>
        <w:tc>
          <w:tcPr>
            <w:tcW w:w="5911" w:type="dxa"/>
          </w:tcPr>
          <w:p w14:paraId="3FE31A0E" w14:textId="77777777" w:rsidR="008A4FB2" w:rsidRPr="005803B2" w:rsidRDefault="008A4FB2" w:rsidP="008A4FB2">
            <w:pPr>
              <w:spacing w:before="100" w:after="100" w:line="276" w:lineRule="auto"/>
            </w:pPr>
            <w:r w:rsidRPr="005803B2">
              <w:t>__ __: __ __</w:t>
            </w:r>
          </w:p>
        </w:tc>
      </w:tr>
      <w:tr w:rsidR="008A4FB2" w:rsidRPr="009544EC" w14:paraId="583AA103" w14:textId="77777777" w:rsidTr="00D0555B">
        <w:trPr>
          <w:trHeight w:val="409"/>
        </w:trPr>
        <w:tc>
          <w:tcPr>
            <w:tcW w:w="520" w:type="dxa"/>
          </w:tcPr>
          <w:p w14:paraId="5FBB58E6"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3586" w:type="dxa"/>
          </w:tcPr>
          <w:p w14:paraId="314E5EC0" w14:textId="51B28315" w:rsidR="008A4FB2" w:rsidRPr="005803B2" w:rsidRDefault="008A4FB2" w:rsidP="008A4FB2">
            <w:pPr>
              <w:spacing w:before="100" w:after="100" w:line="276" w:lineRule="auto"/>
            </w:pPr>
            <w:r w:rsidRPr="005803B2">
              <w:t xml:space="preserve">Temperature </w:t>
            </w:r>
            <w:r w:rsidR="00646F6B">
              <w:t>de</w:t>
            </w:r>
            <w:r w:rsidRPr="005803B2">
              <w:t xml:space="preserve"> </w:t>
            </w:r>
            <w:r w:rsidR="00646F6B">
              <w:t>c</w:t>
            </w:r>
            <w:r w:rsidRPr="005803B2">
              <w:t>entrifugation (°C):</w:t>
            </w:r>
          </w:p>
        </w:tc>
        <w:tc>
          <w:tcPr>
            <w:tcW w:w="5911" w:type="dxa"/>
          </w:tcPr>
          <w:p w14:paraId="2695B482" w14:textId="5F213A7E" w:rsidR="008A4FB2" w:rsidRPr="005803B2" w:rsidRDefault="008A4FB2" w:rsidP="008A4FB2">
            <w:pPr>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00646F6B">
              <w:t xml:space="preserve"> </w:t>
            </w:r>
            <w:proofErr w:type="spellStart"/>
            <w:r w:rsidR="00646F6B" w:rsidRPr="00646F6B">
              <w:rPr>
                <w:b/>
                <w:bCs/>
              </w:rPr>
              <w:t>Température</w:t>
            </w:r>
            <w:proofErr w:type="spellEnd"/>
            <w:r w:rsidR="00646F6B" w:rsidRPr="00646F6B">
              <w:rPr>
                <w:b/>
                <w:bCs/>
              </w:rPr>
              <w:t xml:space="preserve"> </w:t>
            </w:r>
            <w:proofErr w:type="spellStart"/>
            <w:r w:rsidR="00646F6B" w:rsidRPr="00646F6B">
              <w:rPr>
                <w:b/>
                <w:bCs/>
              </w:rPr>
              <w:t>Ambiante</w:t>
            </w:r>
            <w:proofErr w:type="spellEnd"/>
            <w:r w:rsidR="00646F6B" w:rsidRPr="00646F6B">
              <w:rPr>
                <w:b/>
                <w:bCs/>
              </w:rPr>
              <w:t xml:space="preserve">                </w:t>
            </w:r>
            <w:r w:rsidR="00877A1C" w:rsidRPr="00A1132C">
              <w:fldChar w:fldCharType="begin">
                <w:ffData>
                  <w:name w:val="Check1"/>
                  <w:enabled/>
                  <w:calcOnExit w:val="0"/>
                  <w:checkBox>
                    <w:sizeAuto/>
                    <w:default w:val="0"/>
                  </w:checkBox>
                </w:ffData>
              </w:fldChar>
            </w:r>
            <w:r w:rsidR="00877A1C" w:rsidRPr="00A1132C">
              <w:instrText xml:space="preserve"> FORMCHECKBOX </w:instrText>
            </w:r>
            <w:r w:rsidR="00000000">
              <w:fldChar w:fldCharType="separate"/>
            </w:r>
            <w:r w:rsidR="00877A1C" w:rsidRPr="00A1132C">
              <w:fldChar w:fldCharType="end"/>
            </w:r>
            <w:r>
              <w:fldChar w:fldCharType="begin"/>
            </w:r>
            <w:r>
              <w:instrText xml:space="preserve"> FORMCHECKBOX </w:instrText>
            </w:r>
            <w:r w:rsidR="00000000">
              <w:fldChar w:fldCharType="separate"/>
            </w:r>
            <w:r>
              <w:fldChar w:fldCharType="end"/>
            </w:r>
            <w:r w:rsidRPr="005803B2">
              <w:t xml:space="preserve">2-8°C                                            </w:t>
            </w:r>
          </w:p>
        </w:tc>
      </w:tr>
      <w:tr w:rsidR="00206161" w:rsidRPr="009544EC" w14:paraId="58B5C67C" w14:textId="77777777" w:rsidTr="00D0555B">
        <w:trPr>
          <w:trHeight w:val="409"/>
        </w:trPr>
        <w:tc>
          <w:tcPr>
            <w:tcW w:w="520" w:type="dxa"/>
          </w:tcPr>
          <w:p w14:paraId="5C3FDC5C" w14:textId="77777777" w:rsidR="00206161" w:rsidRPr="005803B2" w:rsidRDefault="00206161" w:rsidP="00206161">
            <w:pPr>
              <w:pStyle w:val="Paragraphedeliste"/>
              <w:numPr>
                <w:ilvl w:val="0"/>
                <w:numId w:val="25"/>
              </w:numPr>
              <w:spacing w:before="100" w:after="100" w:line="276" w:lineRule="auto"/>
              <w:ind w:left="171" w:hanging="201"/>
              <w:contextualSpacing w:val="0"/>
              <w:rPr>
                <w:b/>
              </w:rPr>
            </w:pPr>
          </w:p>
        </w:tc>
        <w:tc>
          <w:tcPr>
            <w:tcW w:w="3586" w:type="dxa"/>
          </w:tcPr>
          <w:p w14:paraId="223A8FD9" w14:textId="17E1C98E" w:rsidR="00206161" w:rsidRPr="005803B2" w:rsidRDefault="00206161" w:rsidP="00206161">
            <w:pPr>
              <w:spacing w:before="100" w:after="100" w:line="276" w:lineRule="auto"/>
            </w:pPr>
            <w:r>
              <w:t>Temps de la</w:t>
            </w:r>
            <w:r w:rsidRPr="005803B2">
              <w:t xml:space="preserve"> centrifugation</w:t>
            </w:r>
          </w:p>
        </w:tc>
        <w:tc>
          <w:tcPr>
            <w:tcW w:w="5911" w:type="dxa"/>
          </w:tcPr>
          <w:p w14:paraId="5CBCF953" w14:textId="4F5E276E" w:rsidR="00206161" w:rsidRPr="005803B2" w:rsidRDefault="00206161" w:rsidP="00206161">
            <w:pPr>
              <w:tabs>
                <w:tab w:val="left" w:pos="972"/>
              </w:tabs>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b/>
              </w:rPr>
              <w:t>10min</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lang w:val="fr"/>
              </w:rPr>
              <w:t xml:space="preserve"> autre </w:t>
            </w:r>
            <w:r w:rsidR="00EF7112" w:rsidRPr="005803B2">
              <w:rPr>
                <w:lang w:val="fr"/>
              </w:rPr>
              <w:t>temps</w:t>
            </w:r>
            <w:r w:rsidR="00EF7112" w:rsidRPr="005803B2">
              <w:t>: _</w:t>
            </w:r>
            <w:r w:rsidRPr="005803B2">
              <w:t>________</w:t>
            </w:r>
          </w:p>
        </w:tc>
      </w:tr>
      <w:tr w:rsidR="00206161" w:rsidRPr="009544EC" w14:paraId="2EEA5696" w14:textId="77777777" w:rsidTr="00D0555B">
        <w:trPr>
          <w:trHeight w:val="409"/>
        </w:trPr>
        <w:tc>
          <w:tcPr>
            <w:tcW w:w="520" w:type="dxa"/>
          </w:tcPr>
          <w:p w14:paraId="6A08B904" w14:textId="77777777" w:rsidR="00206161" w:rsidRPr="005803B2" w:rsidRDefault="00206161" w:rsidP="00206161">
            <w:pPr>
              <w:pStyle w:val="Paragraphedeliste"/>
              <w:numPr>
                <w:ilvl w:val="0"/>
                <w:numId w:val="25"/>
              </w:numPr>
              <w:spacing w:before="100" w:after="100"/>
              <w:ind w:left="171" w:hanging="201"/>
              <w:contextualSpacing w:val="0"/>
              <w:rPr>
                <w:b/>
              </w:rPr>
            </w:pPr>
          </w:p>
        </w:tc>
        <w:tc>
          <w:tcPr>
            <w:tcW w:w="3586" w:type="dxa"/>
          </w:tcPr>
          <w:p w14:paraId="6BAED087" w14:textId="2DAEC5B9" w:rsidR="00206161" w:rsidRPr="005803B2" w:rsidRDefault="00206161" w:rsidP="00206161">
            <w:pPr>
              <w:spacing w:before="100" w:after="100"/>
            </w:pPr>
            <w:r>
              <w:t>Vitesse de la</w:t>
            </w:r>
            <w:r w:rsidRPr="005803B2">
              <w:t xml:space="preserve"> centrifugation</w:t>
            </w:r>
          </w:p>
        </w:tc>
        <w:tc>
          <w:tcPr>
            <w:tcW w:w="5911" w:type="dxa"/>
          </w:tcPr>
          <w:p w14:paraId="2C82BF1C" w14:textId="5BE0B937" w:rsidR="00206161" w:rsidRPr="00A1132C" w:rsidRDefault="00206161" w:rsidP="00206161">
            <w:pPr>
              <w:tabs>
                <w:tab w:val="left" w:pos="972"/>
              </w:tabs>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b/>
              </w:rPr>
              <w:t xml:space="preserve">2000g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t>autre</w:t>
            </w:r>
            <w:proofErr w:type="spellEnd"/>
            <w:r>
              <w:t xml:space="preserve"> </w:t>
            </w:r>
            <w:proofErr w:type="spellStart"/>
            <w:r>
              <w:t>vitesse</w:t>
            </w:r>
            <w:proofErr w:type="spellEnd"/>
            <w:r w:rsidRPr="005803B2">
              <w:t xml:space="preserve"> :_________</w:t>
            </w:r>
          </w:p>
        </w:tc>
      </w:tr>
      <w:tr w:rsidR="00206161" w:rsidRPr="00EF7112" w14:paraId="46225E40" w14:textId="77777777" w:rsidTr="00D0555B">
        <w:trPr>
          <w:trHeight w:val="409"/>
        </w:trPr>
        <w:tc>
          <w:tcPr>
            <w:tcW w:w="520" w:type="dxa"/>
          </w:tcPr>
          <w:p w14:paraId="26E3AE12" w14:textId="77777777" w:rsidR="00206161" w:rsidRPr="005803B2" w:rsidRDefault="00206161" w:rsidP="00206161">
            <w:pPr>
              <w:pStyle w:val="Paragraphedeliste"/>
              <w:numPr>
                <w:ilvl w:val="0"/>
                <w:numId w:val="25"/>
              </w:numPr>
              <w:spacing w:before="100" w:after="100"/>
              <w:ind w:left="171" w:hanging="201"/>
              <w:contextualSpacing w:val="0"/>
              <w:rPr>
                <w:b/>
              </w:rPr>
            </w:pPr>
          </w:p>
        </w:tc>
        <w:tc>
          <w:tcPr>
            <w:tcW w:w="3586" w:type="dxa"/>
          </w:tcPr>
          <w:p w14:paraId="0799A157" w14:textId="295C6266" w:rsidR="00206161" w:rsidRPr="005803B2" w:rsidRDefault="00206161" w:rsidP="00206161">
            <w:pPr>
              <w:spacing w:before="100" w:after="100"/>
            </w:pPr>
            <w:r>
              <w:t>Frein de la</w:t>
            </w:r>
            <w:r w:rsidRPr="005803B2">
              <w:t xml:space="preserve"> centrifugation</w:t>
            </w:r>
          </w:p>
        </w:tc>
        <w:tc>
          <w:tcPr>
            <w:tcW w:w="5911" w:type="dxa"/>
          </w:tcPr>
          <w:p w14:paraId="2BCF2DF2" w14:textId="3CE101DE" w:rsidR="00206161" w:rsidRPr="005D10A5" w:rsidRDefault="00206161" w:rsidP="00206161">
            <w:pPr>
              <w:tabs>
                <w:tab w:val="left" w:pos="972"/>
              </w:tabs>
              <w:spacing w:before="100" w:after="100"/>
              <w:rPr>
                <w:lang w:val="fr-FR"/>
              </w:rPr>
            </w:pPr>
            <w:r w:rsidRPr="00A1132C">
              <w:fldChar w:fldCharType="begin">
                <w:ffData>
                  <w:name w:val="Check1"/>
                  <w:enabled/>
                  <w:calcOnExit w:val="0"/>
                  <w:checkBox>
                    <w:sizeAuto/>
                    <w:default w:val="0"/>
                  </w:checkBox>
                </w:ffData>
              </w:fldChar>
            </w:r>
            <w:r w:rsidRPr="005D10A5">
              <w:rPr>
                <w:lang w:val="fr-FR"/>
              </w:rPr>
              <w:instrText xml:space="preserve"> FORMCHECKBOX </w:instrText>
            </w:r>
            <w:r w:rsidR="00000000">
              <w:fldChar w:fldCharType="separate"/>
            </w:r>
            <w:r w:rsidRPr="00A1132C">
              <w:fldChar w:fldCharType="end"/>
            </w:r>
            <w:r w:rsidR="00EF7112" w:rsidRPr="005D10A5">
              <w:rPr>
                <w:lang w:val="fr-FR"/>
              </w:rPr>
              <w:t>Fort</w:t>
            </w:r>
            <w:r w:rsidRPr="005D10A5">
              <w:rPr>
                <w:lang w:val="fr-FR"/>
              </w:rPr>
              <w:t xml:space="preserve"> frein activé     </w:t>
            </w:r>
            <w:r w:rsidRPr="00C32D63">
              <w:rPr>
                <w:b/>
                <w:bCs/>
              </w:rPr>
              <w:fldChar w:fldCharType="begin">
                <w:ffData>
                  <w:name w:val="Check1"/>
                  <w:enabled/>
                  <w:calcOnExit w:val="0"/>
                  <w:checkBox>
                    <w:sizeAuto/>
                    <w:default w:val="0"/>
                  </w:checkBox>
                </w:ffData>
              </w:fldChar>
            </w:r>
            <w:r w:rsidRPr="005D10A5">
              <w:rPr>
                <w:b/>
                <w:bCs/>
                <w:lang w:val="fr-FR"/>
              </w:rPr>
              <w:instrText xml:space="preserve"> FORMCHECKBOX </w:instrText>
            </w:r>
            <w:r w:rsidR="00000000">
              <w:rPr>
                <w:b/>
                <w:bCs/>
              </w:rPr>
            </w:r>
            <w:r w:rsidR="00000000">
              <w:rPr>
                <w:b/>
                <w:bCs/>
              </w:rPr>
              <w:fldChar w:fldCharType="separate"/>
            </w:r>
            <w:r w:rsidRPr="00C32D63">
              <w:rPr>
                <w:b/>
                <w:bCs/>
              </w:rPr>
              <w:fldChar w:fldCharType="end"/>
            </w:r>
            <w:r w:rsidRPr="005D10A5">
              <w:rPr>
                <w:b/>
                <w:bCs/>
                <w:lang w:val="fr-FR"/>
              </w:rPr>
              <w:t>frein moyen ac</w:t>
            </w:r>
            <w:r>
              <w:rPr>
                <w:b/>
                <w:bCs/>
                <w:lang w:val="fr-FR"/>
              </w:rPr>
              <w:t>tivé</w:t>
            </w:r>
            <w:r w:rsidRPr="005D10A5">
              <w:rPr>
                <w:lang w:val="fr-FR"/>
              </w:rPr>
              <w:t xml:space="preserve">     </w:t>
            </w:r>
            <w:r w:rsidRPr="00A1132C">
              <w:fldChar w:fldCharType="begin">
                <w:ffData>
                  <w:name w:val="Check1"/>
                  <w:enabled/>
                  <w:calcOnExit w:val="0"/>
                  <w:checkBox>
                    <w:sizeAuto/>
                    <w:default w:val="0"/>
                  </w:checkBox>
                </w:ffData>
              </w:fldChar>
            </w:r>
            <w:r w:rsidRPr="005D10A5">
              <w:rPr>
                <w:lang w:val="fr-FR"/>
              </w:rPr>
              <w:instrText xml:space="preserve"> FORMCHECKBOX </w:instrText>
            </w:r>
            <w:r w:rsidR="00000000">
              <w:fldChar w:fldCharType="separate"/>
            </w:r>
            <w:r w:rsidRPr="00A1132C">
              <w:fldChar w:fldCharType="end"/>
            </w:r>
            <w:r w:rsidRPr="005D10A5">
              <w:rPr>
                <w:lang w:val="fr-FR"/>
              </w:rPr>
              <w:t xml:space="preserve"> </w:t>
            </w:r>
            <w:r>
              <w:rPr>
                <w:lang w:val="fr-FR"/>
              </w:rPr>
              <w:t>frein désactivé</w:t>
            </w:r>
          </w:p>
        </w:tc>
      </w:tr>
      <w:tr w:rsidR="008A4FB2" w:rsidRPr="009544EC" w14:paraId="72218EF6" w14:textId="77777777" w:rsidTr="00D0555B">
        <w:trPr>
          <w:trHeight w:val="409"/>
        </w:trPr>
        <w:tc>
          <w:tcPr>
            <w:tcW w:w="520" w:type="dxa"/>
          </w:tcPr>
          <w:p w14:paraId="508C5B03" w14:textId="77777777" w:rsidR="008A4FB2" w:rsidRPr="005D10A5" w:rsidRDefault="008A4FB2" w:rsidP="008A4FB2">
            <w:pPr>
              <w:pStyle w:val="Paragraphedeliste"/>
              <w:numPr>
                <w:ilvl w:val="0"/>
                <w:numId w:val="25"/>
              </w:numPr>
              <w:spacing w:before="100" w:after="100"/>
              <w:ind w:left="171" w:hanging="201"/>
              <w:contextualSpacing w:val="0"/>
              <w:rPr>
                <w:b/>
                <w:lang w:val="fr-FR"/>
              </w:rPr>
            </w:pPr>
          </w:p>
        </w:tc>
        <w:tc>
          <w:tcPr>
            <w:tcW w:w="3586" w:type="dxa"/>
          </w:tcPr>
          <w:p w14:paraId="338C655F" w14:textId="77777777" w:rsidR="008A4FB2" w:rsidRPr="005803B2" w:rsidRDefault="008A4FB2" w:rsidP="008A4FB2">
            <w:pPr>
              <w:spacing w:before="100" w:after="100"/>
            </w:pPr>
            <w:r w:rsidRPr="005803B2">
              <w:t>HEMCHECK</w:t>
            </w:r>
          </w:p>
        </w:tc>
        <w:tc>
          <w:tcPr>
            <w:tcW w:w="5911" w:type="dxa"/>
          </w:tcPr>
          <w:p w14:paraId="2C19BAD7" w14:textId="62B6401F" w:rsidR="008A4FB2" w:rsidRPr="005803B2" w:rsidRDefault="008A4FB2" w:rsidP="008A4FB2">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rsidRPr="005803B2">
              <w:t>positi</w:t>
            </w:r>
            <w:r w:rsidR="00D0555B">
              <w:t>f</w:t>
            </w:r>
            <w:proofErr w:type="spellEnd"/>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rsidRPr="005803B2">
              <w:t>n</w:t>
            </w:r>
            <w:r w:rsidR="00D0555B">
              <w:t>é</w:t>
            </w:r>
            <w:r w:rsidRPr="005803B2">
              <w:t>gati</w:t>
            </w:r>
            <w:r w:rsidR="00D0555B">
              <w:t>f</w:t>
            </w:r>
            <w:proofErr w:type="spellEnd"/>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no</w:t>
            </w:r>
            <w:r w:rsidR="00D0555B">
              <w:t>n disponible</w:t>
            </w:r>
          </w:p>
        </w:tc>
      </w:tr>
      <w:tr w:rsidR="008A4FB2" w:rsidRPr="009544EC" w14:paraId="7221E6A5" w14:textId="77777777" w:rsidTr="00D0555B">
        <w:trPr>
          <w:trHeight w:val="409"/>
        </w:trPr>
        <w:tc>
          <w:tcPr>
            <w:tcW w:w="520" w:type="dxa"/>
          </w:tcPr>
          <w:p w14:paraId="0C7670CD" w14:textId="77777777" w:rsidR="008A4FB2" w:rsidRPr="005803B2" w:rsidRDefault="008A4FB2" w:rsidP="008A4FB2">
            <w:pPr>
              <w:pStyle w:val="Paragraphedeliste"/>
              <w:numPr>
                <w:ilvl w:val="0"/>
                <w:numId w:val="25"/>
              </w:numPr>
              <w:spacing w:before="100" w:after="100"/>
              <w:ind w:left="171" w:hanging="201"/>
              <w:contextualSpacing w:val="0"/>
              <w:rPr>
                <w:b/>
              </w:rPr>
            </w:pPr>
          </w:p>
        </w:tc>
        <w:tc>
          <w:tcPr>
            <w:tcW w:w="3586" w:type="dxa"/>
          </w:tcPr>
          <w:p w14:paraId="36D21EA6" w14:textId="1BA7D8B0" w:rsidR="008A4FB2" w:rsidRPr="005803B2" w:rsidRDefault="003043F1" w:rsidP="008A4FB2">
            <w:pPr>
              <w:spacing w:before="100" w:after="100"/>
            </w:pPr>
            <w:r w:rsidRPr="005803B2">
              <w:rPr>
                <w:lang w:val="fr"/>
              </w:rPr>
              <w:t>Index hémolytique</w:t>
            </w:r>
          </w:p>
        </w:tc>
        <w:tc>
          <w:tcPr>
            <w:tcW w:w="5911" w:type="dxa"/>
          </w:tcPr>
          <w:p w14:paraId="1AA2C9BC" w14:textId="742BEC79" w:rsidR="008A4FB2" w:rsidDel="007F4C0D" w:rsidRDefault="008A4FB2" w:rsidP="008A4FB2">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w:t>
            </w:r>
          </w:p>
        </w:tc>
      </w:tr>
      <w:tr w:rsidR="008A4FB2" w:rsidRPr="009544EC" w14:paraId="10C73077" w14:textId="77777777" w:rsidTr="00D0555B">
        <w:trPr>
          <w:trHeight w:val="409"/>
        </w:trPr>
        <w:tc>
          <w:tcPr>
            <w:tcW w:w="520" w:type="dxa"/>
          </w:tcPr>
          <w:p w14:paraId="199A2E5F" w14:textId="77777777" w:rsidR="008A4FB2" w:rsidRPr="005803B2" w:rsidRDefault="008A4FB2" w:rsidP="008A4FB2">
            <w:pPr>
              <w:pStyle w:val="Paragraphedeliste"/>
              <w:numPr>
                <w:ilvl w:val="0"/>
                <w:numId w:val="25"/>
              </w:numPr>
              <w:spacing w:before="100" w:after="100"/>
              <w:ind w:left="171" w:hanging="201"/>
              <w:contextualSpacing w:val="0"/>
              <w:rPr>
                <w:b/>
              </w:rPr>
            </w:pPr>
          </w:p>
        </w:tc>
        <w:tc>
          <w:tcPr>
            <w:tcW w:w="3586" w:type="dxa"/>
          </w:tcPr>
          <w:p w14:paraId="4AF1B1AD" w14:textId="48BA98B7" w:rsidR="008A4FB2" w:rsidRPr="005803B2" w:rsidRDefault="0056185F" w:rsidP="008A4FB2">
            <w:pPr>
              <w:spacing w:before="100" w:after="100"/>
            </w:pPr>
            <w:r w:rsidRPr="005803B2">
              <w:rPr>
                <w:lang w:val="fr"/>
              </w:rPr>
              <w:t xml:space="preserve">Indice </w:t>
            </w:r>
            <w:proofErr w:type="spellStart"/>
            <w:r w:rsidRPr="005803B2">
              <w:rPr>
                <w:lang w:val="fr"/>
              </w:rPr>
              <w:t>lipémique</w:t>
            </w:r>
            <w:proofErr w:type="spellEnd"/>
          </w:p>
        </w:tc>
        <w:tc>
          <w:tcPr>
            <w:tcW w:w="5911" w:type="dxa"/>
          </w:tcPr>
          <w:p w14:paraId="353A1868" w14:textId="224C7F0C" w:rsidR="008A4FB2" w:rsidRPr="005803B2" w:rsidRDefault="008A4FB2" w:rsidP="008A4FB2">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p>
        </w:tc>
      </w:tr>
      <w:tr w:rsidR="008A4FB2" w:rsidRPr="009544EC" w14:paraId="2D5FE60D" w14:textId="77777777" w:rsidTr="00D0555B">
        <w:trPr>
          <w:trHeight w:val="409"/>
        </w:trPr>
        <w:tc>
          <w:tcPr>
            <w:tcW w:w="520" w:type="dxa"/>
          </w:tcPr>
          <w:p w14:paraId="449B012C" w14:textId="77777777" w:rsidR="008A4FB2" w:rsidRPr="005803B2" w:rsidRDefault="008A4FB2" w:rsidP="008A4FB2">
            <w:pPr>
              <w:pStyle w:val="Paragraphedeliste"/>
              <w:numPr>
                <w:ilvl w:val="0"/>
                <w:numId w:val="25"/>
              </w:numPr>
              <w:spacing w:before="100" w:after="100"/>
              <w:ind w:left="171" w:hanging="201"/>
              <w:contextualSpacing w:val="0"/>
              <w:rPr>
                <w:b/>
              </w:rPr>
            </w:pPr>
          </w:p>
        </w:tc>
        <w:tc>
          <w:tcPr>
            <w:tcW w:w="3586" w:type="dxa"/>
          </w:tcPr>
          <w:p w14:paraId="0988DAD1" w14:textId="4D91764F" w:rsidR="008A4FB2" w:rsidRPr="005803B2" w:rsidRDefault="005F4FC2" w:rsidP="008A4FB2">
            <w:pPr>
              <w:spacing w:before="100" w:after="100"/>
            </w:pPr>
            <w:r w:rsidRPr="005803B2">
              <w:rPr>
                <w:lang w:val="fr"/>
              </w:rPr>
              <w:t>Indice ictérique</w:t>
            </w:r>
          </w:p>
        </w:tc>
        <w:tc>
          <w:tcPr>
            <w:tcW w:w="5911" w:type="dxa"/>
          </w:tcPr>
          <w:p w14:paraId="623F31A1" w14:textId="25859DBF" w:rsidR="008A4FB2" w:rsidRPr="005803B2" w:rsidRDefault="008A4FB2" w:rsidP="008A4FB2">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w:t>
            </w:r>
          </w:p>
        </w:tc>
      </w:tr>
      <w:tr w:rsidR="008A4FB2" w:rsidRPr="009544EC" w14:paraId="46D1C390" w14:textId="77777777" w:rsidTr="00D0555B">
        <w:trPr>
          <w:trHeight w:val="409"/>
        </w:trPr>
        <w:tc>
          <w:tcPr>
            <w:tcW w:w="520" w:type="dxa"/>
          </w:tcPr>
          <w:p w14:paraId="53093E2A"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3586" w:type="dxa"/>
          </w:tcPr>
          <w:p w14:paraId="24A2A900" w14:textId="3D6E909D" w:rsidR="008A4FB2" w:rsidRPr="00660E28" w:rsidRDefault="00660E28" w:rsidP="008A4FB2">
            <w:pPr>
              <w:spacing w:before="100" w:after="100" w:line="276" w:lineRule="auto"/>
              <w:rPr>
                <w:lang w:val="fr-FR"/>
              </w:rPr>
            </w:pPr>
            <w:r w:rsidRPr="005803B2">
              <w:rPr>
                <w:lang w:val="fr"/>
              </w:rPr>
              <w:t xml:space="preserve">Température de stockage du sérum entre la fin de la centrifugation et la congélation </w:t>
            </w:r>
            <w:r>
              <w:rPr>
                <w:lang w:val="fr"/>
              </w:rPr>
              <w:t>de l’</w:t>
            </w:r>
            <w:r w:rsidRPr="005803B2">
              <w:rPr>
                <w:lang w:val="fr"/>
              </w:rPr>
              <w:t>aliquote (°C) :</w:t>
            </w:r>
          </w:p>
        </w:tc>
        <w:tc>
          <w:tcPr>
            <w:tcW w:w="5911" w:type="dxa"/>
          </w:tcPr>
          <w:p w14:paraId="00007E1A" w14:textId="5E5C40FB" w:rsidR="008A4FB2" w:rsidRDefault="008A4FB2" w:rsidP="008A4FB2">
            <w:pPr>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00660E28" w:rsidRPr="00141E25">
              <w:rPr>
                <w:lang w:val="fr-FR"/>
              </w:rPr>
              <w:t xml:space="preserve"> Température Ambiante                </w:t>
            </w:r>
            <w:r>
              <w:fldChar w:fldCharType="begin"/>
            </w:r>
            <w:r>
              <w:instrText xml:space="preserve"> FORMCHECKBOX </w:instrText>
            </w:r>
            <w:r w:rsidR="00000000">
              <w:fldChar w:fldCharType="separate"/>
            </w:r>
            <w:r>
              <w:fldChar w:fldCharType="end"/>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2-8°C                    </w:t>
            </w:r>
          </w:p>
          <w:p w14:paraId="0F3A3361" w14:textId="74FBEEAE" w:rsidR="005F4FC2" w:rsidRPr="005F4FC2" w:rsidRDefault="005F4FC2" w:rsidP="005F4FC2">
            <w:pPr>
              <w:jc w:val="center"/>
            </w:pPr>
          </w:p>
        </w:tc>
      </w:tr>
      <w:tr w:rsidR="008A4FB2" w:rsidRPr="009544EC" w14:paraId="4474E93C" w14:textId="77777777" w:rsidTr="00D0555B">
        <w:trPr>
          <w:trHeight w:val="409"/>
        </w:trPr>
        <w:tc>
          <w:tcPr>
            <w:tcW w:w="520" w:type="dxa"/>
          </w:tcPr>
          <w:p w14:paraId="78485568"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3586" w:type="dxa"/>
          </w:tcPr>
          <w:p w14:paraId="0A017EC8" w14:textId="4922F3BB" w:rsidR="008A4FB2" w:rsidRPr="000F124E" w:rsidRDefault="00F92C60" w:rsidP="008A4FB2">
            <w:pPr>
              <w:spacing w:before="100" w:after="100" w:line="276" w:lineRule="auto"/>
              <w:rPr>
                <w:lang w:val="fr-FR"/>
              </w:rPr>
            </w:pPr>
            <w:r>
              <w:rPr>
                <w:lang w:val="fr"/>
              </w:rPr>
              <w:t>Heure</w:t>
            </w:r>
            <w:r w:rsidR="000F124E" w:rsidRPr="005803B2">
              <w:rPr>
                <w:lang w:val="fr"/>
              </w:rPr>
              <w:t xml:space="preserve"> de congélation </w:t>
            </w:r>
            <w:r w:rsidR="000F124E">
              <w:rPr>
                <w:lang w:val="fr"/>
              </w:rPr>
              <w:t xml:space="preserve">des </w:t>
            </w:r>
            <w:r w:rsidR="000F124E" w:rsidRPr="005803B2">
              <w:rPr>
                <w:lang w:val="fr"/>
              </w:rPr>
              <w:t>aliquote</w:t>
            </w:r>
            <w:r w:rsidR="000F124E">
              <w:rPr>
                <w:lang w:val="fr"/>
              </w:rPr>
              <w:t>s</w:t>
            </w:r>
            <w:r w:rsidR="000F124E" w:rsidRPr="005803B2">
              <w:rPr>
                <w:lang w:val="fr"/>
              </w:rPr>
              <w:t xml:space="preserve"> à -80°C</w:t>
            </w:r>
            <w:r w:rsidR="000F124E" w:rsidRPr="000F124E">
              <w:rPr>
                <w:lang w:val="fr-FR"/>
              </w:rPr>
              <w:t xml:space="preserve"> </w:t>
            </w:r>
            <w:r w:rsidR="008A4FB2" w:rsidRPr="000F124E">
              <w:rPr>
                <w:lang w:val="fr-FR"/>
              </w:rPr>
              <w:t>(24h00</w:t>
            </w:r>
            <w:r w:rsidR="00EF7112" w:rsidRPr="000F124E">
              <w:rPr>
                <w:lang w:val="fr-FR"/>
              </w:rPr>
              <w:t>) :</w:t>
            </w:r>
          </w:p>
        </w:tc>
        <w:tc>
          <w:tcPr>
            <w:tcW w:w="5911" w:type="dxa"/>
          </w:tcPr>
          <w:p w14:paraId="766965D7" w14:textId="77777777" w:rsidR="008A4FB2" w:rsidRPr="005803B2" w:rsidRDefault="008A4FB2" w:rsidP="008A4FB2">
            <w:pPr>
              <w:spacing w:before="100" w:after="100" w:line="276" w:lineRule="auto"/>
            </w:pPr>
            <w:r w:rsidRPr="005803B2">
              <w:t>__ __: __ __</w:t>
            </w:r>
          </w:p>
        </w:tc>
      </w:tr>
      <w:tr w:rsidR="008A4FB2" w:rsidRPr="009544EC" w14:paraId="46FD5A3B" w14:textId="77777777" w:rsidTr="00D0555B">
        <w:trPr>
          <w:trHeight w:val="409"/>
        </w:trPr>
        <w:tc>
          <w:tcPr>
            <w:tcW w:w="520" w:type="dxa"/>
          </w:tcPr>
          <w:p w14:paraId="54246DA6"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3586" w:type="dxa"/>
          </w:tcPr>
          <w:p w14:paraId="148F64C1" w14:textId="5928C110" w:rsidR="008A4FB2" w:rsidRPr="005803B2" w:rsidRDefault="00030DAC" w:rsidP="008A4FB2">
            <w:pPr>
              <w:spacing w:before="100" w:after="100" w:line="276" w:lineRule="auto"/>
            </w:pPr>
            <w:r w:rsidRPr="005803B2">
              <w:rPr>
                <w:lang w:val="fr"/>
              </w:rPr>
              <w:t>Nombre d’aliquotes</w:t>
            </w:r>
            <w:r>
              <w:rPr>
                <w:lang w:val="fr"/>
              </w:rPr>
              <w:t xml:space="preserve"> de sérum</w:t>
            </w:r>
          </w:p>
        </w:tc>
        <w:tc>
          <w:tcPr>
            <w:tcW w:w="5911" w:type="dxa"/>
          </w:tcPr>
          <w:p w14:paraId="5C1905B8" w14:textId="77777777" w:rsidR="008A4FB2" w:rsidRPr="005803B2" w:rsidRDefault="008A4FB2" w:rsidP="008A4FB2">
            <w:pPr>
              <w:spacing w:before="100" w:after="100" w:line="276" w:lineRule="auto"/>
            </w:pPr>
            <w:r w:rsidRPr="005803B2">
              <w:t>__________</w:t>
            </w:r>
          </w:p>
        </w:tc>
      </w:tr>
      <w:tr w:rsidR="008A4FB2" w:rsidRPr="009544EC" w14:paraId="3CA3CF59" w14:textId="77777777" w:rsidTr="5392DBD7">
        <w:trPr>
          <w:trHeight w:val="409"/>
        </w:trPr>
        <w:tc>
          <w:tcPr>
            <w:tcW w:w="520" w:type="dxa"/>
          </w:tcPr>
          <w:p w14:paraId="007B62FA" w14:textId="77777777" w:rsidR="008A4FB2" w:rsidRPr="005803B2" w:rsidRDefault="008A4FB2" w:rsidP="008A4FB2">
            <w:pPr>
              <w:pStyle w:val="Paragraphedeliste"/>
              <w:numPr>
                <w:ilvl w:val="0"/>
                <w:numId w:val="25"/>
              </w:numPr>
              <w:spacing w:before="100" w:after="100" w:line="276" w:lineRule="auto"/>
              <w:ind w:left="171" w:hanging="201"/>
              <w:contextualSpacing w:val="0"/>
              <w:rPr>
                <w:b/>
              </w:rPr>
            </w:pPr>
          </w:p>
        </w:tc>
        <w:tc>
          <w:tcPr>
            <w:tcW w:w="9497" w:type="dxa"/>
            <w:gridSpan w:val="2"/>
          </w:tcPr>
          <w:p w14:paraId="5BD17AB3" w14:textId="77777777" w:rsidR="00DF5DA9" w:rsidRDefault="00DF5DA9" w:rsidP="00DF5DA9">
            <w:pPr>
              <w:spacing w:before="100" w:after="100" w:line="276" w:lineRule="auto"/>
              <w:rPr>
                <w:lang w:val="fr"/>
              </w:rPr>
            </w:pPr>
            <w:r w:rsidRPr="005803B2">
              <w:rPr>
                <w:lang w:val="fr"/>
              </w:rPr>
              <w:t xml:space="preserve">Commentaires/écarts. </w:t>
            </w:r>
          </w:p>
          <w:p w14:paraId="06D7E839" w14:textId="77777777" w:rsidR="002355F2" w:rsidRPr="00364C1E" w:rsidRDefault="002355F2" w:rsidP="002355F2">
            <w:pPr>
              <w:spacing w:before="100" w:after="100" w:line="276" w:lineRule="auto"/>
              <w:rPr>
                <w:lang w:val="fr"/>
              </w:rPr>
            </w:pPr>
            <w:r w:rsidRPr="005803B2">
              <w:rPr>
                <w:lang w:val="fr"/>
              </w:rPr>
              <w:t xml:space="preserve">Documentez ici </w:t>
            </w:r>
          </w:p>
          <w:p w14:paraId="6CBA6E98" w14:textId="17FBFD64" w:rsidR="0035268B" w:rsidRPr="00364C1E" w:rsidRDefault="008A4FB2" w:rsidP="0035268B">
            <w:pPr>
              <w:spacing w:before="100" w:after="100" w:line="276" w:lineRule="auto"/>
              <w:rPr>
                <w:lang w:val="fr-FR"/>
              </w:rPr>
            </w:pPr>
            <w:r w:rsidRPr="00A1132C">
              <w:fldChar w:fldCharType="begin">
                <w:ffData>
                  <w:name w:val="Check1"/>
                  <w:enabled/>
                  <w:calcOnExit w:val="0"/>
                  <w:checkBox>
                    <w:sizeAuto/>
                    <w:default w:val="0"/>
                  </w:checkBox>
                </w:ffData>
              </w:fldChar>
            </w:r>
            <w:r w:rsidRPr="0035268B">
              <w:rPr>
                <w:lang w:val="fr-FR"/>
              </w:rPr>
              <w:instrText xml:space="preserve"> FORMCHECKBOX </w:instrText>
            </w:r>
            <w:r w:rsidR="00000000">
              <w:fldChar w:fldCharType="separate"/>
            </w:r>
            <w:r w:rsidRPr="00A1132C">
              <w:fldChar w:fldCharType="end"/>
            </w:r>
            <w:r w:rsidR="0035268B" w:rsidRPr="005803B2">
              <w:rPr>
                <w:lang w:val="fr"/>
              </w:rPr>
              <w:t xml:space="preserve"> Le tube</w:t>
            </w:r>
            <w:r w:rsidR="0035268B">
              <w:rPr>
                <w:lang w:val="fr"/>
              </w:rPr>
              <w:t xml:space="preserve"> sanguin </w:t>
            </w:r>
            <w:r w:rsidR="0035268B" w:rsidRPr="005803B2">
              <w:rPr>
                <w:lang w:val="fr"/>
              </w:rPr>
              <w:t>était moins qu’à moitié plein</w:t>
            </w:r>
          </w:p>
          <w:p w14:paraId="4731B58E" w14:textId="77777777" w:rsidR="0035268B" w:rsidRPr="00364C1E" w:rsidRDefault="0035268B" w:rsidP="0035268B">
            <w:pPr>
              <w:spacing w:before="100" w:after="100" w:line="276" w:lineRule="auto"/>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Pr="005803B2">
              <w:rPr>
                <w:lang w:val="fr"/>
              </w:rPr>
              <w:t>Formation de fibrine</w:t>
            </w:r>
          </w:p>
          <w:p w14:paraId="590ED7A2" w14:textId="0FD5D88A" w:rsidR="0035268B" w:rsidRPr="00364C1E" w:rsidRDefault="0035268B" w:rsidP="0035268B">
            <w:pPr>
              <w:spacing w:before="100" w:after="100" w:line="276" w:lineRule="auto"/>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00EF7112" w:rsidRPr="005803B2">
              <w:rPr>
                <w:lang w:val="fr"/>
              </w:rPr>
              <w:t>Coagulation</w:t>
            </w:r>
            <w:r w:rsidRPr="005803B2">
              <w:rPr>
                <w:lang w:val="fr"/>
              </w:rPr>
              <w:t xml:space="preserve"> inefficace </w:t>
            </w:r>
          </w:p>
          <w:p w14:paraId="297353E5" w14:textId="77777777" w:rsidR="0035268B" w:rsidRPr="00364C1E" w:rsidRDefault="0035268B" w:rsidP="0035268B">
            <w:pPr>
              <w:spacing w:before="100" w:after="100" w:line="276" w:lineRule="auto"/>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Pr="005803B2">
              <w:rPr>
                <w:lang w:val="fr"/>
              </w:rPr>
              <w:t>L’aliquote</w:t>
            </w:r>
            <w:r>
              <w:rPr>
                <w:lang w:val="fr"/>
              </w:rPr>
              <w:t xml:space="preserve"> du sérum suivant</w:t>
            </w:r>
            <w:r w:rsidRPr="005803B2">
              <w:rPr>
                <w:lang w:val="fr"/>
              </w:rPr>
              <w:t xml:space="preserve"> avait un volume inférieur à celui prévu : </w:t>
            </w:r>
          </w:p>
          <w:p w14:paraId="48663D33" w14:textId="77777777" w:rsidR="0035268B" w:rsidRPr="00364C1E" w:rsidRDefault="0035268B" w:rsidP="0035268B">
            <w:pPr>
              <w:spacing w:before="100" w:after="100" w:line="276" w:lineRule="auto"/>
              <w:rPr>
                <w:lang w:val="fr-FR"/>
              </w:rPr>
            </w:pPr>
            <w:r w:rsidRPr="005803B2">
              <w:rPr>
                <w:lang w:val="fr"/>
              </w:rPr>
              <w:t xml:space="preserve">Nombre </w:t>
            </w:r>
            <w:r>
              <w:rPr>
                <w:lang w:val="fr"/>
              </w:rPr>
              <w:t>d’</w:t>
            </w:r>
            <w:r w:rsidRPr="005803B2">
              <w:rPr>
                <w:lang w:val="fr"/>
              </w:rPr>
              <w:t>aliquote</w:t>
            </w:r>
            <w:r>
              <w:rPr>
                <w:lang w:val="fr"/>
              </w:rPr>
              <w:t>s</w:t>
            </w:r>
            <w:r w:rsidRPr="005803B2">
              <w:rPr>
                <w:lang w:val="fr"/>
              </w:rPr>
              <w:t xml:space="preserve"> ____, volume (</w:t>
            </w:r>
            <w:proofErr w:type="spellStart"/>
            <w:r>
              <w:rPr>
                <w:lang w:val="fr"/>
              </w:rPr>
              <w:t>ul</w:t>
            </w:r>
            <w:proofErr w:type="spellEnd"/>
            <w:r w:rsidRPr="005803B2">
              <w:rPr>
                <w:lang w:val="fr"/>
              </w:rPr>
              <w:t>) : _______</w:t>
            </w:r>
          </w:p>
          <w:p w14:paraId="1546B289" w14:textId="77777777" w:rsidR="0035268B" w:rsidRPr="00364C1E" w:rsidRDefault="0035268B" w:rsidP="0035268B">
            <w:pPr>
              <w:spacing w:before="100" w:after="100"/>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Pr="005803B2">
              <w:rPr>
                <w:lang w:val="fr"/>
              </w:rPr>
              <w:t>Autres écarts :</w:t>
            </w:r>
          </w:p>
          <w:p w14:paraId="1E40F280" w14:textId="543BDF8D" w:rsidR="008A4FB2" w:rsidRPr="005803B2" w:rsidRDefault="008A4FB2" w:rsidP="008A4FB2">
            <w:pPr>
              <w:spacing w:before="100" w:after="100" w:line="276" w:lineRule="auto"/>
            </w:pPr>
            <w:r w:rsidRPr="005803B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14:paraId="74B2D7ED" w14:textId="0C12829B" w:rsidR="00697C61" w:rsidRDefault="00697C61" w:rsidP="00697C61"/>
    <w:p w14:paraId="2675ED89" w14:textId="77777777" w:rsidR="00A84D89" w:rsidRPr="00364C1E" w:rsidRDefault="00A84D89" w:rsidP="00A84D89">
      <w:pPr>
        <w:spacing w:before="240" w:after="240"/>
        <w:jc w:val="both"/>
        <w:rPr>
          <w:b/>
          <w:i/>
          <w:sz w:val="18"/>
          <w:lang w:val="fr-FR"/>
        </w:rPr>
      </w:pPr>
      <w:bookmarkStart w:id="5" w:name="_Hlk128951430"/>
      <w:r>
        <w:rPr>
          <w:b/>
          <w:i/>
          <w:sz w:val="18"/>
          <w:lang w:val="fr"/>
        </w:rPr>
        <w:t>Traité et complété par (initiales) : __ __ __ (___/__/___) (jj/mmm/</w:t>
      </w:r>
      <w:proofErr w:type="spellStart"/>
      <w:r>
        <w:rPr>
          <w:b/>
          <w:i/>
          <w:sz w:val="18"/>
          <w:lang w:val="fr"/>
        </w:rPr>
        <w:t>aaaa</w:t>
      </w:r>
      <w:proofErr w:type="spellEnd"/>
      <w:r>
        <w:rPr>
          <w:b/>
          <w:i/>
          <w:sz w:val="18"/>
          <w:lang w:val="fr"/>
        </w:rPr>
        <w:t>)</w:t>
      </w:r>
    </w:p>
    <w:p w14:paraId="152673CB" w14:textId="77777777" w:rsidR="00A84D89" w:rsidRPr="00364C1E" w:rsidRDefault="00A84D89" w:rsidP="00A84D89">
      <w:pPr>
        <w:spacing w:before="240" w:after="240" w:line="240" w:lineRule="auto"/>
        <w:jc w:val="both"/>
        <w:rPr>
          <w:b/>
          <w:i/>
          <w:sz w:val="18"/>
          <w:lang w:val="fr-FR"/>
        </w:rPr>
      </w:pPr>
      <w:r>
        <w:rPr>
          <w:b/>
          <w:i/>
          <w:sz w:val="18"/>
          <w:lang w:val="fr"/>
        </w:rPr>
        <w:t>Revu par (initiales) : __ __ __ (___/__/____) (jj/mmm/</w:t>
      </w:r>
      <w:proofErr w:type="spellStart"/>
      <w:r>
        <w:rPr>
          <w:b/>
          <w:i/>
          <w:sz w:val="18"/>
          <w:lang w:val="fr"/>
        </w:rPr>
        <w:t>aaaa</w:t>
      </w:r>
      <w:proofErr w:type="spellEnd"/>
      <w:r>
        <w:rPr>
          <w:b/>
          <w:i/>
          <w:sz w:val="18"/>
          <w:lang w:val="fr"/>
        </w:rPr>
        <w:t>)</w:t>
      </w:r>
    </w:p>
    <w:bookmarkEnd w:id="5"/>
    <w:p w14:paraId="02856D2E" w14:textId="59D9C481" w:rsidR="00F4569D" w:rsidRPr="00A84D89" w:rsidRDefault="00F4569D">
      <w:pPr>
        <w:spacing w:after="200"/>
        <w:rPr>
          <w:b/>
          <w:i/>
          <w:sz w:val="18"/>
          <w:lang w:val="fr-FR"/>
        </w:rPr>
      </w:pPr>
      <w:r w:rsidRPr="00A84D89">
        <w:rPr>
          <w:b/>
          <w:i/>
          <w:sz w:val="18"/>
          <w:lang w:val="fr-FR"/>
        </w:rPr>
        <w:br w:type="page"/>
      </w:r>
    </w:p>
    <w:p w14:paraId="28D1A2E5" w14:textId="4C8A8C93" w:rsidR="00C82195" w:rsidRPr="00D02C1D" w:rsidRDefault="001D0AA7" w:rsidP="00D02C1D">
      <w:pPr>
        <w:jc w:val="center"/>
        <w:rPr>
          <w:b/>
          <w:bCs/>
          <w:sz w:val="28"/>
          <w:szCs w:val="28"/>
        </w:rPr>
      </w:pPr>
      <w:bookmarkStart w:id="6" w:name="_Toc101789072"/>
      <w:bookmarkEnd w:id="1"/>
      <w:bookmarkEnd w:id="2"/>
      <w:bookmarkEnd w:id="3"/>
      <w:r>
        <w:rPr>
          <w:b/>
          <w:bCs/>
          <w:sz w:val="28"/>
          <w:szCs w:val="28"/>
        </w:rPr>
        <w:lastRenderedPageBreak/>
        <w:t xml:space="preserve">Sang </w:t>
      </w:r>
      <w:r w:rsidR="00E15276" w:rsidRPr="00D02C1D">
        <w:rPr>
          <w:b/>
          <w:bCs/>
          <w:sz w:val="28"/>
          <w:szCs w:val="28"/>
        </w:rPr>
        <w:t>EDTA</w:t>
      </w:r>
      <w:bookmarkEnd w:id="6"/>
    </w:p>
    <w:tbl>
      <w:tblPr>
        <w:tblStyle w:val="TableGrid2"/>
        <w:tblW w:w="9781" w:type="dxa"/>
        <w:tblLayout w:type="fixed"/>
        <w:tblLook w:val="04A0" w:firstRow="1" w:lastRow="0" w:firstColumn="1" w:lastColumn="0" w:noHBand="0" w:noVBand="1"/>
      </w:tblPr>
      <w:tblGrid>
        <w:gridCol w:w="392"/>
        <w:gridCol w:w="3431"/>
        <w:gridCol w:w="567"/>
        <w:gridCol w:w="5391"/>
      </w:tblGrid>
      <w:tr w:rsidR="00697C61" w:rsidRPr="001333C6" w14:paraId="7BD8F291" w14:textId="77777777" w:rsidTr="5392DBD7">
        <w:trPr>
          <w:trHeight w:val="288"/>
        </w:trPr>
        <w:tc>
          <w:tcPr>
            <w:tcW w:w="9781" w:type="dxa"/>
            <w:gridSpan w:val="4"/>
            <w:shd w:val="clear" w:color="auto" w:fill="D9D9D9" w:themeFill="background1" w:themeFillShade="D9"/>
          </w:tcPr>
          <w:p w14:paraId="53EE6657" w14:textId="5F32BB22" w:rsidR="00697C61" w:rsidRPr="008253DC" w:rsidRDefault="001D0AA7" w:rsidP="5392DBD7">
            <w:pPr>
              <w:tabs>
                <w:tab w:val="left" w:pos="2106"/>
              </w:tabs>
              <w:spacing w:before="100" w:after="100" w:line="276" w:lineRule="auto"/>
              <w:rPr>
                <w:rFonts w:eastAsia="Wingdings"/>
                <w:b/>
                <w:bCs/>
                <w:i/>
                <w:iCs/>
                <w:lang w:val="it-CH"/>
              </w:rPr>
            </w:pPr>
            <w:r>
              <w:rPr>
                <w:rFonts w:eastAsia="Wingdings"/>
                <w:b/>
                <w:bCs/>
                <w:lang w:val="it-CH"/>
              </w:rPr>
              <w:t xml:space="preserve">SANG </w:t>
            </w:r>
            <w:r w:rsidR="00697C61" w:rsidRPr="008253DC">
              <w:rPr>
                <w:rFonts w:eastAsia="Wingdings"/>
                <w:b/>
                <w:bCs/>
                <w:lang w:val="it-CH"/>
              </w:rPr>
              <w:t xml:space="preserve">EDTA </w:t>
            </w:r>
            <w:r w:rsidR="000F047B" w:rsidRPr="00A1132C">
              <w:fldChar w:fldCharType="begin">
                <w:ffData>
                  <w:name w:val="Check1"/>
                  <w:enabled/>
                  <w:calcOnExit w:val="0"/>
                  <w:checkBox>
                    <w:sizeAuto/>
                    <w:default w:val="0"/>
                  </w:checkBox>
                </w:ffData>
              </w:fldChar>
            </w:r>
            <w:r w:rsidR="000F047B" w:rsidRPr="008253DC">
              <w:rPr>
                <w:lang w:val="it-CH"/>
              </w:rPr>
              <w:instrText xml:space="preserve"> FORMCHECKBOX </w:instrText>
            </w:r>
            <w:r w:rsidR="00000000">
              <w:fldChar w:fldCharType="separate"/>
            </w:r>
            <w:r w:rsidR="000F047B" w:rsidRPr="00A1132C">
              <w:fldChar w:fldCharType="end"/>
            </w:r>
            <w:r w:rsidR="000F047B" w:rsidRPr="008253DC">
              <w:rPr>
                <w:lang w:val="it-CH"/>
              </w:rPr>
              <w:t xml:space="preserve">EDTA 6ml  </w:t>
            </w:r>
            <w:r w:rsidR="000F047B" w:rsidRPr="00A1132C">
              <w:fldChar w:fldCharType="begin">
                <w:ffData>
                  <w:name w:val="Check1"/>
                  <w:enabled/>
                  <w:calcOnExit w:val="0"/>
                  <w:checkBox>
                    <w:sizeAuto/>
                    <w:default w:val="0"/>
                  </w:checkBox>
                </w:ffData>
              </w:fldChar>
            </w:r>
            <w:r w:rsidR="000F047B" w:rsidRPr="008253DC">
              <w:rPr>
                <w:lang w:val="it-CH"/>
              </w:rPr>
              <w:instrText xml:space="preserve"> FORMCHECKBOX </w:instrText>
            </w:r>
            <w:r w:rsidR="00000000">
              <w:fldChar w:fldCharType="separate"/>
            </w:r>
            <w:r w:rsidR="000F047B" w:rsidRPr="00A1132C">
              <w:fldChar w:fldCharType="end"/>
            </w:r>
            <w:r w:rsidR="000F047B" w:rsidRPr="008253DC">
              <w:rPr>
                <w:lang w:val="it-CH"/>
              </w:rPr>
              <w:t>EDTA 2ml</w:t>
            </w:r>
          </w:p>
        </w:tc>
      </w:tr>
      <w:tr w:rsidR="00413C76" w:rsidRPr="00206161" w14:paraId="6E895331" w14:textId="77777777" w:rsidTr="00010BC7">
        <w:trPr>
          <w:trHeight w:val="288"/>
        </w:trPr>
        <w:tc>
          <w:tcPr>
            <w:tcW w:w="392" w:type="dxa"/>
          </w:tcPr>
          <w:p w14:paraId="4CDE9225" w14:textId="77777777" w:rsidR="00413C76" w:rsidRPr="008253DC" w:rsidRDefault="00413C76" w:rsidP="5392DBD7">
            <w:pPr>
              <w:pStyle w:val="Paragraphedeliste"/>
              <w:numPr>
                <w:ilvl w:val="0"/>
                <w:numId w:val="35"/>
              </w:numPr>
              <w:spacing w:before="100" w:after="100" w:line="276" w:lineRule="auto"/>
              <w:rPr>
                <w:b/>
                <w:bCs/>
                <w:lang w:val="it-CH"/>
              </w:rPr>
            </w:pPr>
          </w:p>
        </w:tc>
        <w:tc>
          <w:tcPr>
            <w:tcW w:w="3998" w:type="dxa"/>
            <w:gridSpan w:val="2"/>
          </w:tcPr>
          <w:p w14:paraId="11997DD2" w14:textId="61255F75" w:rsidR="00413C76" w:rsidRPr="00D02C1D" w:rsidRDefault="00413C76" w:rsidP="00413C76">
            <w:pPr>
              <w:spacing w:before="100" w:after="100" w:line="276" w:lineRule="auto"/>
            </w:pPr>
            <w:r w:rsidRPr="00010BC7">
              <w:t>Visit timepoint</w:t>
            </w:r>
          </w:p>
        </w:tc>
        <w:tc>
          <w:tcPr>
            <w:tcW w:w="5391" w:type="dxa"/>
          </w:tcPr>
          <w:p w14:paraId="05771691" w14:textId="77777777" w:rsidR="00206161" w:rsidRPr="00877208" w:rsidRDefault="00206161" w:rsidP="00206161">
            <w:pPr>
              <w:tabs>
                <w:tab w:val="left" w:pos="2106"/>
              </w:tabs>
              <w:spacing w:before="100" w:after="100"/>
              <w:rPr>
                <w:lang w:val="fr-FR"/>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Pr="00877208">
              <w:rPr>
                <w:lang w:val="fr-FR"/>
              </w:rPr>
              <w:t>Visite initiale</w:t>
            </w:r>
          </w:p>
          <w:p w14:paraId="44A96183" w14:textId="77777777" w:rsidR="00206161" w:rsidRPr="00877208" w:rsidRDefault="00206161" w:rsidP="00206161">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4 </w:t>
            </w:r>
          </w:p>
          <w:p w14:paraId="310EB835" w14:textId="77777777" w:rsidR="00206161" w:rsidRPr="00877208" w:rsidRDefault="00206161" w:rsidP="00206161">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8</w:t>
            </w:r>
          </w:p>
          <w:p w14:paraId="1CBD8606" w14:textId="77777777" w:rsidR="00206161" w:rsidRPr="00877208" w:rsidRDefault="00206161" w:rsidP="00206161">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14</w:t>
            </w:r>
          </w:p>
          <w:p w14:paraId="2DCB5392" w14:textId="77777777" w:rsidR="00206161" w:rsidRPr="00877208" w:rsidRDefault="00206161" w:rsidP="00206161">
            <w:pPr>
              <w:tabs>
                <w:tab w:val="left" w:pos="2106"/>
              </w:tabs>
              <w:spacing w:before="100" w:after="100"/>
              <w:rPr>
                <w:lang w:val="fr-FR"/>
              </w:rPr>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28</w:t>
            </w:r>
          </w:p>
          <w:p w14:paraId="487C95BD" w14:textId="6C51D523" w:rsidR="00413C76" w:rsidRPr="00B50C01" w:rsidRDefault="00206161" w:rsidP="00206161">
            <w:pPr>
              <w:spacing w:before="100" w:after="100" w:line="276" w:lineRule="auto"/>
            </w:pPr>
            <w:r w:rsidRPr="00877208">
              <w:rPr>
                <w:lang w:val="fr-FR"/>
              </w:rPr>
              <w:fldChar w:fldCharType="begin">
                <w:ffData>
                  <w:name w:val="Check1"/>
                  <w:enabled/>
                  <w:calcOnExit w:val="0"/>
                  <w:checkBox>
                    <w:sizeAuto/>
                    <w:default w:val="0"/>
                  </w:checkBox>
                </w:ffData>
              </w:fldChar>
            </w:r>
            <w:r w:rsidRPr="00877208">
              <w:rPr>
                <w:lang w:val="fr-FR"/>
              </w:rPr>
              <w:instrText xml:space="preserve"> FORMCHECKBOX </w:instrText>
            </w:r>
            <w:r w:rsidR="00000000">
              <w:rPr>
                <w:lang w:val="fr-FR"/>
              </w:rPr>
            </w:r>
            <w:r w:rsidR="00000000">
              <w:rPr>
                <w:lang w:val="fr-FR"/>
              </w:rPr>
              <w:fldChar w:fldCharType="separate"/>
            </w:r>
            <w:r w:rsidRPr="00877208">
              <w:rPr>
                <w:lang w:val="fr-FR"/>
              </w:rPr>
              <w:fldChar w:fldCharType="end"/>
            </w:r>
            <w:r w:rsidRPr="00877208">
              <w:rPr>
                <w:lang w:val="fr-FR"/>
              </w:rPr>
              <w:t xml:space="preserve"> Visite au Jour 56</w:t>
            </w:r>
          </w:p>
        </w:tc>
      </w:tr>
      <w:tr w:rsidR="000E5A95" w:rsidRPr="009544EC" w14:paraId="691BE343" w14:textId="77777777" w:rsidTr="006E0B13">
        <w:trPr>
          <w:trHeight w:val="288"/>
        </w:trPr>
        <w:tc>
          <w:tcPr>
            <w:tcW w:w="392" w:type="dxa"/>
          </w:tcPr>
          <w:p w14:paraId="7CF226E8" w14:textId="77777777" w:rsidR="000E5A95" w:rsidRPr="00206161" w:rsidRDefault="000E5A95" w:rsidP="000E5A95">
            <w:pPr>
              <w:pStyle w:val="Paragraphedeliste"/>
              <w:numPr>
                <w:ilvl w:val="0"/>
                <w:numId w:val="35"/>
              </w:numPr>
              <w:spacing w:before="100" w:after="100"/>
              <w:rPr>
                <w:b/>
                <w:bCs/>
                <w:lang w:val="fr-FR"/>
              </w:rPr>
            </w:pPr>
          </w:p>
        </w:tc>
        <w:tc>
          <w:tcPr>
            <w:tcW w:w="3998" w:type="dxa"/>
            <w:gridSpan w:val="2"/>
          </w:tcPr>
          <w:p w14:paraId="70CB9A0C" w14:textId="6873732A" w:rsidR="000E5A95" w:rsidRPr="00A151D7" w:rsidRDefault="00A151D7" w:rsidP="000E5A95">
            <w:pPr>
              <w:spacing w:before="100" w:after="100"/>
              <w:rPr>
                <w:rFonts w:asciiTheme="minorHAnsi" w:hAnsiTheme="minorHAnsi" w:cstheme="minorHAnsi"/>
                <w:lang w:val="fr-FR"/>
              </w:rPr>
            </w:pPr>
            <w:r w:rsidRPr="00665D1F">
              <w:rPr>
                <w:lang w:val="fr-FR"/>
              </w:rPr>
              <w:t xml:space="preserve">Date </w:t>
            </w:r>
            <w:r>
              <w:rPr>
                <w:lang w:val="fr-FR"/>
              </w:rPr>
              <w:t>du</w:t>
            </w:r>
            <w:r w:rsidRPr="00665D1F">
              <w:rPr>
                <w:lang w:val="fr-FR"/>
              </w:rPr>
              <w:t xml:space="preserve"> prélèvement (jj/mmm/</w:t>
            </w:r>
            <w:proofErr w:type="spellStart"/>
            <w:r w:rsidRPr="00665D1F">
              <w:rPr>
                <w:lang w:val="fr-FR"/>
              </w:rPr>
              <w:t>aaaa</w:t>
            </w:r>
            <w:proofErr w:type="spellEnd"/>
            <w:r w:rsidR="00EF7112" w:rsidRPr="00665D1F">
              <w:rPr>
                <w:lang w:val="fr-FR"/>
              </w:rPr>
              <w:t>) :</w:t>
            </w:r>
          </w:p>
        </w:tc>
        <w:tc>
          <w:tcPr>
            <w:tcW w:w="5391" w:type="dxa"/>
          </w:tcPr>
          <w:p w14:paraId="4DE1C3A8" w14:textId="6437D179" w:rsidR="000E5A95" w:rsidRPr="5392DBD7" w:rsidRDefault="000E5A95" w:rsidP="000E5A95">
            <w:pPr>
              <w:tabs>
                <w:tab w:val="left" w:pos="2106"/>
              </w:tabs>
              <w:spacing w:before="100" w:after="100"/>
              <w:rPr>
                <w:rFonts w:asciiTheme="minorHAnsi" w:hAnsiTheme="minorHAnsi" w:cstheme="minorBidi"/>
                <w:lang w:val="de-CH"/>
              </w:rPr>
            </w:pPr>
            <w:r w:rsidRPr="0011072F">
              <w:t>__ __/__ __ __/__ __ __ __ </w:t>
            </w:r>
          </w:p>
        </w:tc>
      </w:tr>
      <w:tr w:rsidR="00A151D7" w:rsidRPr="00EF7112" w14:paraId="3740CA37" w14:textId="77777777" w:rsidTr="006E0B13">
        <w:trPr>
          <w:trHeight w:val="288"/>
        </w:trPr>
        <w:tc>
          <w:tcPr>
            <w:tcW w:w="392" w:type="dxa"/>
          </w:tcPr>
          <w:p w14:paraId="1102BCA0" w14:textId="77777777" w:rsidR="00A151D7" w:rsidRPr="008253DC" w:rsidRDefault="00A151D7" w:rsidP="00A151D7">
            <w:pPr>
              <w:pStyle w:val="Paragraphedeliste"/>
              <w:numPr>
                <w:ilvl w:val="0"/>
                <w:numId w:val="35"/>
              </w:numPr>
              <w:spacing w:before="100" w:after="100"/>
              <w:rPr>
                <w:b/>
                <w:bCs/>
                <w:lang w:val="it-CH"/>
              </w:rPr>
            </w:pPr>
          </w:p>
        </w:tc>
        <w:tc>
          <w:tcPr>
            <w:tcW w:w="3998" w:type="dxa"/>
            <w:gridSpan w:val="2"/>
          </w:tcPr>
          <w:p w14:paraId="310B0238" w14:textId="5A939FAD" w:rsidR="00A151D7" w:rsidRPr="00A151D7" w:rsidRDefault="00A151D7" w:rsidP="00A151D7">
            <w:pPr>
              <w:spacing w:before="100" w:after="100"/>
              <w:rPr>
                <w:rFonts w:asciiTheme="minorHAnsi" w:hAnsiTheme="minorHAnsi" w:cstheme="minorHAnsi"/>
                <w:lang w:val="fr-FR"/>
              </w:rPr>
            </w:pPr>
            <w:r>
              <w:rPr>
                <w:lang w:val="fr-FR"/>
              </w:rPr>
              <w:t xml:space="preserve">Arrivée </w:t>
            </w:r>
            <w:r w:rsidRPr="00C3094C">
              <w:rPr>
                <w:lang w:val="fr-FR"/>
              </w:rPr>
              <w:t>de l’échantillon au laboratoire de traitement (jj/mm/</w:t>
            </w:r>
            <w:proofErr w:type="spellStart"/>
            <w:r w:rsidRPr="00C3094C">
              <w:rPr>
                <w:lang w:val="fr-FR"/>
              </w:rPr>
              <w:t>aaaa</w:t>
            </w:r>
            <w:proofErr w:type="spellEnd"/>
            <w:r w:rsidRPr="00C3094C">
              <w:rPr>
                <w:lang w:val="fr-FR"/>
              </w:rPr>
              <w:t>) :</w:t>
            </w:r>
          </w:p>
        </w:tc>
        <w:tc>
          <w:tcPr>
            <w:tcW w:w="5391" w:type="dxa"/>
          </w:tcPr>
          <w:p w14:paraId="745F1CF2" w14:textId="607C5930" w:rsidR="00A151D7" w:rsidRPr="00665D1F" w:rsidRDefault="00A151D7" w:rsidP="00A151D7">
            <w:pPr>
              <w:tabs>
                <w:tab w:val="left" w:pos="2106"/>
              </w:tabs>
              <w:spacing w:before="100" w:after="100" w:line="276" w:lineRule="auto"/>
              <w:rPr>
                <w:lang w:val="fr-FR"/>
              </w:rPr>
            </w:pPr>
            <w:r w:rsidRPr="00665D1F">
              <w:rPr>
                <w:lang w:val="fr-FR"/>
              </w:rPr>
              <w:fldChar w:fldCharType="begin">
                <w:ffData>
                  <w:name w:val="Check1"/>
                  <w:enabled/>
                  <w:calcOnExit w:val="0"/>
                  <w:checkBox>
                    <w:sizeAuto/>
                    <w:default w:val="0"/>
                  </w:checkBox>
                </w:ffData>
              </w:fldChar>
            </w:r>
            <w:r w:rsidRPr="00665D1F">
              <w:rPr>
                <w:lang w:val="fr-FR"/>
              </w:rPr>
              <w:instrText xml:space="preserve"> FORMCHECKBOX </w:instrText>
            </w:r>
            <w:r w:rsidR="00000000">
              <w:rPr>
                <w:lang w:val="fr-FR"/>
              </w:rPr>
            </w:r>
            <w:r w:rsidR="00000000">
              <w:rPr>
                <w:lang w:val="fr-FR"/>
              </w:rPr>
              <w:fldChar w:fldCharType="separate"/>
            </w:r>
            <w:r w:rsidRPr="00665D1F">
              <w:rPr>
                <w:lang w:val="fr-FR"/>
              </w:rPr>
              <w:fldChar w:fldCharType="end"/>
            </w:r>
            <w:r w:rsidR="00EF7112" w:rsidRPr="00665D1F">
              <w:rPr>
                <w:lang w:val="fr-FR"/>
              </w:rPr>
              <w:t>Le</w:t>
            </w:r>
            <w:r w:rsidRPr="00665D1F">
              <w:rPr>
                <w:lang w:val="fr-FR"/>
              </w:rPr>
              <w:t xml:space="preserve"> jour même du prélèvement</w:t>
            </w:r>
          </w:p>
          <w:p w14:paraId="0E60EBBF" w14:textId="553A3F4E" w:rsidR="00A151D7" w:rsidRPr="5392DBD7" w:rsidRDefault="00A151D7" w:rsidP="00A151D7">
            <w:pPr>
              <w:tabs>
                <w:tab w:val="left" w:pos="2106"/>
              </w:tabs>
              <w:spacing w:before="100" w:after="100"/>
              <w:rPr>
                <w:rFonts w:asciiTheme="minorHAnsi" w:hAnsiTheme="minorHAnsi" w:cstheme="minorBidi"/>
                <w:lang w:val="de-CH"/>
              </w:rPr>
            </w:pPr>
            <w:r w:rsidRPr="00665D1F">
              <w:rPr>
                <w:lang w:val="fr-FR"/>
              </w:rPr>
              <w:fldChar w:fldCharType="begin">
                <w:ffData>
                  <w:name w:val="Check1"/>
                  <w:enabled/>
                  <w:calcOnExit w:val="0"/>
                  <w:checkBox>
                    <w:sizeAuto/>
                    <w:default w:val="0"/>
                  </w:checkBox>
                </w:ffData>
              </w:fldChar>
            </w:r>
            <w:r w:rsidRPr="00665D1F">
              <w:rPr>
                <w:lang w:val="fr-FR"/>
              </w:rPr>
              <w:instrText xml:space="preserve"> FORMCHECKBOX </w:instrText>
            </w:r>
            <w:r w:rsidR="00000000">
              <w:rPr>
                <w:lang w:val="fr-FR"/>
              </w:rPr>
            </w:r>
            <w:r w:rsidR="00000000">
              <w:rPr>
                <w:lang w:val="fr-FR"/>
              </w:rPr>
              <w:fldChar w:fldCharType="separate"/>
            </w:r>
            <w:r w:rsidRPr="00665D1F">
              <w:rPr>
                <w:lang w:val="fr-FR"/>
              </w:rPr>
              <w:fldChar w:fldCharType="end"/>
            </w:r>
            <w:r w:rsidR="00EF7112" w:rsidRPr="00665D1F">
              <w:rPr>
                <w:lang w:val="fr-FR"/>
              </w:rPr>
              <w:t>Autre</w:t>
            </w:r>
            <w:r w:rsidRPr="00665D1F">
              <w:rPr>
                <w:lang w:val="fr-FR"/>
              </w:rPr>
              <w:t xml:space="preserve"> </w:t>
            </w:r>
            <w:r w:rsidR="00EF7112" w:rsidRPr="00665D1F">
              <w:rPr>
                <w:lang w:val="fr-FR"/>
              </w:rPr>
              <w:t>jour :</w:t>
            </w:r>
            <w:r w:rsidRPr="00665D1F">
              <w:rPr>
                <w:lang w:val="fr-FR"/>
              </w:rPr>
              <w:t xml:space="preserve"> __ __/__ ___ __/__ __ __ __</w:t>
            </w:r>
          </w:p>
        </w:tc>
      </w:tr>
      <w:tr w:rsidR="00F92C60" w:rsidRPr="009544EC" w14:paraId="4D004A48" w14:textId="77777777" w:rsidTr="006E0B13">
        <w:trPr>
          <w:trHeight w:val="288"/>
        </w:trPr>
        <w:tc>
          <w:tcPr>
            <w:tcW w:w="392" w:type="dxa"/>
          </w:tcPr>
          <w:p w14:paraId="36232009" w14:textId="77777777" w:rsidR="00F92C60" w:rsidRPr="008253DC" w:rsidRDefault="00F92C60" w:rsidP="00F92C60">
            <w:pPr>
              <w:pStyle w:val="Paragraphedeliste"/>
              <w:numPr>
                <w:ilvl w:val="0"/>
                <w:numId w:val="35"/>
              </w:numPr>
              <w:spacing w:before="100" w:after="100"/>
              <w:rPr>
                <w:b/>
                <w:bCs/>
                <w:lang w:val="it-CH"/>
              </w:rPr>
            </w:pPr>
          </w:p>
        </w:tc>
        <w:tc>
          <w:tcPr>
            <w:tcW w:w="3998" w:type="dxa"/>
            <w:gridSpan w:val="2"/>
          </w:tcPr>
          <w:p w14:paraId="7C90C10C" w14:textId="1F3CB159" w:rsidR="00F92C60" w:rsidRPr="00F92C60" w:rsidRDefault="00F92C60" w:rsidP="00F92C60">
            <w:pPr>
              <w:spacing w:before="100" w:after="100"/>
              <w:rPr>
                <w:rFonts w:asciiTheme="minorHAnsi" w:hAnsiTheme="minorHAnsi" w:cstheme="minorHAnsi"/>
                <w:lang w:val="fr-FR"/>
              </w:rPr>
            </w:pPr>
            <w:r w:rsidRPr="0069098D">
              <w:rPr>
                <w:lang w:val="fr-FR"/>
              </w:rPr>
              <w:t>Heure d’arrivée des échantillons au la</w:t>
            </w:r>
            <w:r>
              <w:rPr>
                <w:lang w:val="fr-FR"/>
              </w:rPr>
              <w:t>boratoire (24h00</w:t>
            </w:r>
            <w:r w:rsidR="00EF7112">
              <w:rPr>
                <w:lang w:val="fr-FR"/>
              </w:rPr>
              <w:t>) :</w:t>
            </w:r>
          </w:p>
        </w:tc>
        <w:tc>
          <w:tcPr>
            <w:tcW w:w="5391" w:type="dxa"/>
          </w:tcPr>
          <w:p w14:paraId="584AEA03" w14:textId="4348AB79" w:rsidR="00F92C60" w:rsidRPr="5392DBD7" w:rsidRDefault="00F92C60" w:rsidP="00F92C60">
            <w:pPr>
              <w:tabs>
                <w:tab w:val="left" w:pos="2106"/>
              </w:tabs>
              <w:spacing w:before="100" w:after="100"/>
              <w:rPr>
                <w:rFonts w:asciiTheme="minorHAnsi" w:hAnsiTheme="minorHAnsi" w:cstheme="minorBidi"/>
                <w:lang w:val="de-CH"/>
              </w:rPr>
            </w:pPr>
            <w:r w:rsidRPr="00010BC7">
              <w:t>__ __: __ __</w:t>
            </w:r>
          </w:p>
        </w:tc>
      </w:tr>
      <w:tr w:rsidR="00F92C60" w:rsidRPr="00EF7112" w14:paraId="4A0A39BF" w14:textId="77777777" w:rsidTr="006E0B13">
        <w:trPr>
          <w:trHeight w:val="288"/>
        </w:trPr>
        <w:tc>
          <w:tcPr>
            <w:tcW w:w="392" w:type="dxa"/>
          </w:tcPr>
          <w:p w14:paraId="6C06AEE3" w14:textId="77777777" w:rsidR="00F92C60" w:rsidRPr="008253DC" w:rsidRDefault="00F92C60" w:rsidP="00F92C60">
            <w:pPr>
              <w:pStyle w:val="Paragraphedeliste"/>
              <w:numPr>
                <w:ilvl w:val="0"/>
                <w:numId w:val="35"/>
              </w:numPr>
              <w:spacing w:before="100" w:after="100"/>
              <w:rPr>
                <w:b/>
                <w:bCs/>
                <w:lang w:val="it-CH"/>
              </w:rPr>
            </w:pPr>
          </w:p>
        </w:tc>
        <w:tc>
          <w:tcPr>
            <w:tcW w:w="3998" w:type="dxa"/>
            <w:gridSpan w:val="2"/>
          </w:tcPr>
          <w:p w14:paraId="095FDAC4" w14:textId="25EEFCDF" w:rsidR="00F92C60" w:rsidRPr="00F640D0" w:rsidRDefault="00F92C60" w:rsidP="00F92C60">
            <w:pPr>
              <w:spacing w:before="100" w:after="100" w:line="276" w:lineRule="auto"/>
              <w:rPr>
                <w:lang w:val="fr-FR"/>
              </w:rPr>
            </w:pPr>
            <w:r w:rsidRPr="00F640D0">
              <w:rPr>
                <w:lang w:val="fr-FR"/>
              </w:rPr>
              <w:t>Température de transport des échantillons (°C</w:t>
            </w:r>
            <w:r w:rsidR="00EF7112" w:rsidRPr="00F640D0">
              <w:rPr>
                <w:lang w:val="fr-FR"/>
              </w:rPr>
              <w:t>) :</w:t>
            </w:r>
          </w:p>
          <w:p w14:paraId="57702649" w14:textId="5E1D21FA" w:rsidR="00F92C60" w:rsidRPr="00AC5ECD" w:rsidRDefault="00F92C60" w:rsidP="00F92C60">
            <w:pPr>
              <w:spacing w:before="100" w:after="100"/>
              <w:rPr>
                <w:rFonts w:asciiTheme="minorHAnsi" w:hAnsiTheme="minorHAnsi" w:cstheme="minorHAnsi"/>
              </w:rPr>
            </w:pPr>
            <w:r>
              <w:t>EDTA</w:t>
            </w:r>
          </w:p>
        </w:tc>
        <w:tc>
          <w:tcPr>
            <w:tcW w:w="5391" w:type="dxa"/>
          </w:tcPr>
          <w:p w14:paraId="0479A70C" w14:textId="6FB8C337" w:rsidR="00F92C60" w:rsidRPr="00F92C60" w:rsidRDefault="00F92C60" w:rsidP="00F92C60">
            <w:pPr>
              <w:tabs>
                <w:tab w:val="left" w:pos="2106"/>
              </w:tabs>
              <w:spacing w:before="100" w:after="100"/>
              <w:rPr>
                <w:rFonts w:asciiTheme="minorHAnsi" w:hAnsiTheme="minorHAnsi" w:cstheme="minorBidi"/>
                <w:lang w:val="fr-FR"/>
              </w:rPr>
            </w:pPr>
            <w:r w:rsidRPr="00010BC7">
              <w:fldChar w:fldCharType="begin">
                <w:ffData>
                  <w:name w:val="Check1"/>
                  <w:enabled/>
                  <w:calcOnExit w:val="0"/>
                  <w:checkBox>
                    <w:sizeAuto/>
                    <w:default w:val="0"/>
                  </w:checkBox>
                </w:ffData>
              </w:fldChar>
            </w:r>
            <w:r w:rsidRPr="00141E25">
              <w:rPr>
                <w:lang w:val="fr-FR"/>
              </w:rPr>
              <w:instrText xml:space="preserve"> FORMCHECKBOX </w:instrText>
            </w:r>
            <w:r w:rsidR="00000000">
              <w:fldChar w:fldCharType="separate"/>
            </w:r>
            <w:r w:rsidRPr="00010BC7">
              <w:fldChar w:fldCharType="end"/>
            </w:r>
            <w:r w:rsidRPr="00141E25">
              <w:rPr>
                <w:lang w:val="fr-FR"/>
              </w:rPr>
              <w:t xml:space="preserve">Température Ambiante    </w:t>
            </w:r>
            <w:r>
              <w:rPr>
                <w:lang w:val="fr-FR"/>
              </w:rPr>
              <w:t xml:space="preserve"> </w:t>
            </w:r>
            <w:r w:rsidRPr="00141E25">
              <w:rPr>
                <w:lang w:val="fr-FR"/>
              </w:rPr>
              <w:t xml:space="preserve"> </w:t>
            </w:r>
            <w:r w:rsidRPr="00010BC7">
              <w:fldChar w:fldCharType="begin">
                <w:ffData>
                  <w:name w:val="Check1"/>
                  <w:enabled/>
                  <w:calcOnExit w:val="0"/>
                  <w:checkBox>
                    <w:sizeAuto/>
                    <w:default w:val="0"/>
                  </w:checkBox>
                </w:ffData>
              </w:fldChar>
            </w:r>
            <w:r w:rsidRPr="00141E25">
              <w:rPr>
                <w:lang w:val="fr-FR"/>
              </w:rPr>
              <w:instrText xml:space="preserve"> FORMCHECKBOX </w:instrText>
            </w:r>
            <w:r w:rsidR="00000000">
              <w:fldChar w:fldCharType="separate"/>
            </w:r>
            <w:r w:rsidRPr="00010BC7">
              <w:fldChar w:fldCharType="end"/>
            </w:r>
            <w:r w:rsidRPr="00141E25">
              <w:rPr>
                <w:lang w:val="fr-FR"/>
              </w:rPr>
              <w:t xml:space="preserve">2-8°C (dans une glacière) </w:t>
            </w:r>
          </w:p>
        </w:tc>
      </w:tr>
      <w:tr w:rsidR="00F92C60" w:rsidRPr="009544EC" w14:paraId="40DC3711" w14:textId="77777777" w:rsidTr="006E0B13">
        <w:trPr>
          <w:trHeight w:val="288"/>
        </w:trPr>
        <w:tc>
          <w:tcPr>
            <w:tcW w:w="392" w:type="dxa"/>
          </w:tcPr>
          <w:p w14:paraId="5FB18DD2" w14:textId="77777777" w:rsidR="00F92C60" w:rsidRPr="00F92C60" w:rsidRDefault="00F92C60" w:rsidP="00F92C60">
            <w:pPr>
              <w:pStyle w:val="Paragraphedeliste"/>
              <w:numPr>
                <w:ilvl w:val="0"/>
                <w:numId w:val="35"/>
              </w:numPr>
              <w:spacing w:before="100" w:after="100"/>
              <w:rPr>
                <w:b/>
                <w:bCs/>
                <w:lang w:val="fr-FR"/>
              </w:rPr>
            </w:pPr>
          </w:p>
        </w:tc>
        <w:tc>
          <w:tcPr>
            <w:tcW w:w="3998" w:type="dxa"/>
            <w:gridSpan w:val="2"/>
          </w:tcPr>
          <w:p w14:paraId="399A8DAD" w14:textId="7E944F09" w:rsidR="00F92C60" w:rsidRPr="00F92C60" w:rsidRDefault="00F92C60" w:rsidP="00F92C60">
            <w:pPr>
              <w:spacing w:before="100" w:after="100"/>
              <w:rPr>
                <w:rFonts w:asciiTheme="minorHAnsi" w:hAnsiTheme="minorHAnsi" w:cstheme="minorHAnsi"/>
                <w:lang w:val="fr-FR"/>
              </w:rPr>
            </w:pPr>
            <w:r w:rsidRPr="00141E25">
              <w:rPr>
                <w:lang w:val="fr-FR"/>
              </w:rPr>
              <w:t>L’échantillon a-t-il été traité ?</w:t>
            </w:r>
          </w:p>
        </w:tc>
        <w:tc>
          <w:tcPr>
            <w:tcW w:w="5391" w:type="dxa"/>
          </w:tcPr>
          <w:p w14:paraId="63BD5F5A" w14:textId="68537D00" w:rsidR="00F92C60" w:rsidRDefault="00F92C60" w:rsidP="00F92C60">
            <w:pPr>
              <w:spacing w:before="100" w:after="100"/>
            </w:pPr>
            <w:r>
              <w:fldChar w:fldCharType="begin"/>
            </w:r>
            <w:r>
              <w:instrText xml:space="preserve"> FORMCHECKBOX </w:instrText>
            </w:r>
            <w:r w:rsidR="00000000">
              <w:fldChar w:fldCharType="separate"/>
            </w:r>
            <w:r>
              <w:fldChar w:fldCharType="end"/>
            </w:r>
            <w:r>
              <w:fldChar w:fldCharType="begin">
                <w:ffData>
                  <w:name w:val="Check1"/>
                  <w:enabled/>
                  <w:calcOnExit w:val="0"/>
                  <w:checkBox>
                    <w:sizeAuto/>
                    <w:default w:val="0"/>
                  </w:checkBox>
                </w:ffData>
              </w:fldChar>
            </w:r>
            <w:r>
              <w:instrText xml:space="preserve"> FORMCHECKBOX </w:instrText>
            </w:r>
            <w:r w:rsidR="00000000">
              <w:fldChar w:fldCharType="separate"/>
            </w:r>
            <w:r>
              <w:fldChar w:fldCharType="end"/>
            </w:r>
            <w:r w:rsidR="00EF7112">
              <w:t>NON</w:t>
            </w:r>
            <w:r w:rsidRPr="005803B2">
              <w:t xml:space="preserve">                   </w:t>
            </w:r>
            <w:r>
              <w:fldChar w:fldCharType="begin">
                <w:ffData>
                  <w:name w:val="Check1"/>
                  <w:enabled/>
                  <w:calcOnExit w:val="0"/>
                  <w:checkBox>
                    <w:sizeAuto/>
                    <w:default w:val="0"/>
                  </w:checkBox>
                </w:ffData>
              </w:fldChar>
            </w:r>
            <w:r>
              <w:instrText xml:space="preserve"> FORMCHECKBOX </w:instrText>
            </w:r>
            <w:r w:rsidR="00000000">
              <w:fldChar w:fldCharType="separate"/>
            </w:r>
            <w:r>
              <w:fldChar w:fldCharType="end"/>
            </w:r>
            <w:r w:rsidRPr="005803B2">
              <w:t xml:space="preserve"> </w:t>
            </w:r>
            <w:r>
              <w:fldChar w:fldCharType="begin"/>
            </w:r>
            <w:r>
              <w:instrText xml:space="preserve"> FORMCHECKBOX </w:instrText>
            </w:r>
            <w:r w:rsidR="00000000">
              <w:fldChar w:fldCharType="separate"/>
            </w:r>
            <w:r>
              <w:fldChar w:fldCharType="end"/>
            </w:r>
            <w:proofErr w:type="spellStart"/>
            <w:r w:rsidR="00EF7112" w:rsidRPr="005803B2">
              <w:t>NO</w:t>
            </w:r>
            <w:r w:rsidR="00EF7112">
              <w:t>N</w:t>
            </w:r>
            <w:proofErr w:type="spellEnd"/>
            <w:r w:rsidR="00EF7112" w:rsidRPr="005803B2">
              <w:t>:</w:t>
            </w:r>
            <w:r w:rsidRPr="005803B2">
              <w:t xml:space="preserve">             </w:t>
            </w:r>
          </w:p>
          <w:p w14:paraId="7939FE43" w14:textId="6C0DD3E5" w:rsidR="00F92C60" w:rsidRPr="5392DBD7" w:rsidRDefault="00F92C60" w:rsidP="00F92C60">
            <w:pPr>
              <w:tabs>
                <w:tab w:val="left" w:pos="2106"/>
              </w:tabs>
              <w:spacing w:before="100" w:after="100"/>
              <w:rPr>
                <w:rFonts w:asciiTheme="minorHAnsi" w:hAnsiTheme="minorHAnsi" w:cstheme="minorBidi"/>
                <w:lang w:val="de-CH"/>
              </w:rPr>
            </w:pPr>
            <w:r>
              <w:fldChar w:fldCharType="begin"/>
            </w:r>
            <w:r>
              <w:instrText xml:space="preserve"> FORMCHECKBOX </w:instrText>
            </w:r>
            <w:r w:rsidR="00000000">
              <w:fldChar w:fldCharType="separate"/>
            </w:r>
            <w:r>
              <w:fldChar w:fldCharType="end"/>
            </w:r>
            <w:r w:rsidRPr="005803B2">
              <w:rPr>
                <w:lang w:val="fr"/>
              </w:rPr>
              <w:t xml:space="preserve"> </w:t>
            </w:r>
            <w:r w:rsidR="00EF7112" w:rsidRPr="005803B2">
              <w:rPr>
                <w:lang w:val="fr"/>
              </w:rPr>
              <w:t>Précisez</w:t>
            </w:r>
            <w:r w:rsidR="00EF7112" w:rsidRPr="005803B2">
              <w:t xml:space="preserve"> :</w:t>
            </w:r>
            <w:r w:rsidRPr="005803B2">
              <w:t xml:space="preserve">   __________________ </w:t>
            </w:r>
          </w:p>
        </w:tc>
      </w:tr>
      <w:tr w:rsidR="00EA1FE8" w:rsidRPr="009544EC" w14:paraId="4277F96F" w14:textId="77777777" w:rsidTr="00010BC7">
        <w:trPr>
          <w:trHeight w:val="288"/>
        </w:trPr>
        <w:tc>
          <w:tcPr>
            <w:tcW w:w="392" w:type="dxa"/>
          </w:tcPr>
          <w:p w14:paraId="155DC311" w14:textId="77777777" w:rsidR="00EA1FE8" w:rsidRPr="008253DC" w:rsidRDefault="00EA1FE8" w:rsidP="00EA1FE8">
            <w:pPr>
              <w:pStyle w:val="Paragraphedeliste"/>
              <w:numPr>
                <w:ilvl w:val="0"/>
                <w:numId w:val="35"/>
              </w:numPr>
              <w:spacing w:before="100" w:after="100"/>
              <w:rPr>
                <w:b/>
                <w:bCs/>
                <w:lang w:val="en-US"/>
              </w:rPr>
            </w:pPr>
          </w:p>
        </w:tc>
        <w:tc>
          <w:tcPr>
            <w:tcW w:w="3998" w:type="dxa"/>
            <w:gridSpan w:val="2"/>
          </w:tcPr>
          <w:p w14:paraId="4911165A" w14:textId="3BA543E6" w:rsidR="00EA1FE8" w:rsidRPr="00EA1FE8" w:rsidRDefault="00EA1FE8" w:rsidP="00EA1FE8">
            <w:pPr>
              <w:spacing w:before="100" w:after="100"/>
              <w:rPr>
                <w:lang w:val="fr-FR"/>
              </w:rPr>
            </w:pPr>
            <w:r w:rsidRPr="00084D49">
              <w:rPr>
                <w:lang w:val="fr-FR"/>
              </w:rPr>
              <w:t>Température de stockage avant centrifugation (°C</w:t>
            </w:r>
            <w:r w:rsidR="00EF7112" w:rsidRPr="00084D49">
              <w:rPr>
                <w:lang w:val="fr-FR"/>
              </w:rPr>
              <w:t>) :</w:t>
            </w:r>
          </w:p>
        </w:tc>
        <w:tc>
          <w:tcPr>
            <w:tcW w:w="5391" w:type="dxa"/>
          </w:tcPr>
          <w:p w14:paraId="2F9356DC" w14:textId="057B7299" w:rsidR="00EA1FE8" w:rsidRPr="00B50C01" w:rsidRDefault="00EA1FE8" w:rsidP="00EA1FE8">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141E25">
              <w:rPr>
                <w:lang w:val="fr-FR"/>
              </w:rPr>
              <w:t xml:space="preserve"> Température Ambiante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2-8°C                                            </w:t>
            </w:r>
          </w:p>
        </w:tc>
      </w:tr>
      <w:tr w:rsidR="00EA1FE8" w:rsidRPr="009544EC" w14:paraId="6F063ADE" w14:textId="77777777" w:rsidTr="00010BC7">
        <w:trPr>
          <w:trHeight w:val="409"/>
        </w:trPr>
        <w:tc>
          <w:tcPr>
            <w:tcW w:w="392" w:type="dxa"/>
          </w:tcPr>
          <w:p w14:paraId="395731CD" w14:textId="77777777" w:rsidR="00EA1FE8" w:rsidRPr="00B50C01" w:rsidRDefault="00EA1FE8" w:rsidP="00EA1FE8">
            <w:pPr>
              <w:pStyle w:val="Paragraphedeliste"/>
              <w:numPr>
                <w:ilvl w:val="0"/>
                <w:numId w:val="35"/>
              </w:numPr>
              <w:spacing w:before="100" w:after="100" w:line="276" w:lineRule="auto"/>
              <w:ind w:left="340"/>
              <w:contextualSpacing w:val="0"/>
              <w:rPr>
                <w:b/>
              </w:rPr>
            </w:pPr>
          </w:p>
        </w:tc>
        <w:tc>
          <w:tcPr>
            <w:tcW w:w="3998" w:type="dxa"/>
            <w:gridSpan w:val="2"/>
          </w:tcPr>
          <w:p w14:paraId="611E5438" w14:textId="3FD7B1CD" w:rsidR="00EA1FE8" w:rsidRPr="00EA1FE8" w:rsidRDefault="00EA1FE8" w:rsidP="00EA1FE8">
            <w:pPr>
              <w:spacing w:before="100" w:after="100" w:line="276" w:lineRule="auto"/>
              <w:rPr>
                <w:lang w:val="fr-FR"/>
              </w:rPr>
            </w:pPr>
            <w:r w:rsidRPr="005803B2">
              <w:rPr>
                <w:lang w:val="fr"/>
              </w:rPr>
              <w:t>Heure de début de la centrifugation</w:t>
            </w:r>
            <w:r>
              <w:rPr>
                <w:lang w:val="fr"/>
              </w:rPr>
              <w:t> :</w:t>
            </w:r>
          </w:p>
        </w:tc>
        <w:tc>
          <w:tcPr>
            <w:tcW w:w="5391" w:type="dxa"/>
          </w:tcPr>
          <w:p w14:paraId="6391E4DF" w14:textId="60D8F820" w:rsidR="00EA1FE8" w:rsidRPr="00B50C01" w:rsidRDefault="00EA1FE8" w:rsidP="00EA1FE8">
            <w:pPr>
              <w:spacing w:before="100" w:after="100" w:line="276" w:lineRule="auto"/>
            </w:pPr>
            <w:r w:rsidRPr="005803B2">
              <w:t>__ __: __ __</w:t>
            </w:r>
          </w:p>
        </w:tc>
      </w:tr>
      <w:tr w:rsidR="00EA1FE8" w:rsidRPr="009544EC" w14:paraId="71CC4032" w14:textId="77777777" w:rsidTr="00010BC7">
        <w:trPr>
          <w:trHeight w:val="409"/>
        </w:trPr>
        <w:tc>
          <w:tcPr>
            <w:tcW w:w="392" w:type="dxa"/>
          </w:tcPr>
          <w:p w14:paraId="5D0D3A27" w14:textId="77777777" w:rsidR="00EA1FE8" w:rsidRPr="00B50C01" w:rsidRDefault="00EA1FE8" w:rsidP="00EA1FE8">
            <w:pPr>
              <w:pStyle w:val="Paragraphedeliste"/>
              <w:numPr>
                <w:ilvl w:val="0"/>
                <w:numId w:val="35"/>
              </w:numPr>
              <w:spacing w:before="100" w:after="100" w:line="276" w:lineRule="auto"/>
              <w:ind w:left="340"/>
              <w:contextualSpacing w:val="0"/>
              <w:rPr>
                <w:b/>
              </w:rPr>
            </w:pPr>
          </w:p>
        </w:tc>
        <w:tc>
          <w:tcPr>
            <w:tcW w:w="3998" w:type="dxa"/>
            <w:gridSpan w:val="2"/>
          </w:tcPr>
          <w:p w14:paraId="5F7CCC66" w14:textId="549A204F" w:rsidR="00EA1FE8" w:rsidRPr="00B50C01" w:rsidRDefault="00EA1FE8" w:rsidP="00EA1FE8">
            <w:pPr>
              <w:spacing w:before="100" w:after="100" w:line="276" w:lineRule="auto"/>
            </w:pPr>
            <w:r w:rsidRPr="005803B2">
              <w:t xml:space="preserve">Temperature </w:t>
            </w:r>
            <w:r>
              <w:t>de</w:t>
            </w:r>
            <w:r w:rsidRPr="005803B2">
              <w:t xml:space="preserve"> </w:t>
            </w:r>
            <w:r>
              <w:t>c</w:t>
            </w:r>
            <w:r w:rsidRPr="005803B2">
              <w:t>entrifugation (°C):</w:t>
            </w:r>
          </w:p>
        </w:tc>
        <w:tc>
          <w:tcPr>
            <w:tcW w:w="5391" w:type="dxa"/>
          </w:tcPr>
          <w:p w14:paraId="51BA43EA" w14:textId="3682F149" w:rsidR="00EA1FE8" w:rsidRPr="00B50C01" w:rsidRDefault="00EA1FE8" w:rsidP="00EA1FE8">
            <w:pPr>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proofErr w:type="spellStart"/>
            <w:r w:rsidRPr="00646F6B">
              <w:rPr>
                <w:b/>
                <w:bCs/>
              </w:rPr>
              <w:t>Température</w:t>
            </w:r>
            <w:proofErr w:type="spellEnd"/>
            <w:r w:rsidRPr="00646F6B">
              <w:rPr>
                <w:b/>
                <w:bCs/>
              </w:rPr>
              <w:t xml:space="preserve"> </w:t>
            </w:r>
            <w:proofErr w:type="spellStart"/>
            <w:r w:rsidRPr="00646F6B">
              <w:rPr>
                <w:b/>
                <w:bCs/>
              </w:rPr>
              <w:t>Ambiante</w:t>
            </w:r>
            <w:proofErr w:type="spellEnd"/>
            <w:r w:rsidRPr="00646F6B">
              <w:rPr>
                <w:b/>
                <w:bCs/>
              </w:rPr>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fldChar w:fldCharType="begin"/>
            </w:r>
            <w:r>
              <w:instrText xml:space="preserve"> FORMCHECKBOX </w:instrText>
            </w:r>
            <w:r w:rsidR="00000000">
              <w:fldChar w:fldCharType="separate"/>
            </w:r>
            <w:r>
              <w:fldChar w:fldCharType="end"/>
            </w:r>
            <w:r w:rsidRPr="005803B2">
              <w:t xml:space="preserve">2-8°C                                            </w:t>
            </w:r>
          </w:p>
        </w:tc>
      </w:tr>
      <w:tr w:rsidR="00206161" w:rsidRPr="009544EC" w14:paraId="4C3A430A" w14:textId="77777777" w:rsidTr="00010BC7">
        <w:trPr>
          <w:trHeight w:val="409"/>
        </w:trPr>
        <w:tc>
          <w:tcPr>
            <w:tcW w:w="392" w:type="dxa"/>
          </w:tcPr>
          <w:p w14:paraId="43C7B659" w14:textId="77777777" w:rsidR="00206161" w:rsidRPr="00B50C01" w:rsidRDefault="00206161" w:rsidP="00206161">
            <w:pPr>
              <w:pStyle w:val="Paragraphedeliste"/>
              <w:numPr>
                <w:ilvl w:val="0"/>
                <w:numId w:val="35"/>
              </w:numPr>
              <w:spacing w:before="100" w:after="100" w:line="276" w:lineRule="auto"/>
              <w:ind w:left="340"/>
              <w:contextualSpacing w:val="0"/>
              <w:rPr>
                <w:b/>
              </w:rPr>
            </w:pPr>
          </w:p>
        </w:tc>
        <w:tc>
          <w:tcPr>
            <w:tcW w:w="3431" w:type="dxa"/>
          </w:tcPr>
          <w:p w14:paraId="5FAB5BA8" w14:textId="7E4B93BC" w:rsidR="00206161" w:rsidRPr="00B50C01" w:rsidRDefault="00206161" w:rsidP="00206161">
            <w:pPr>
              <w:spacing w:before="100" w:after="100" w:line="276" w:lineRule="auto"/>
            </w:pPr>
            <w:r>
              <w:t>Temps de la</w:t>
            </w:r>
            <w:r w:rsidRPr="005803B2">
              <w:t xml:space="preserve"> centrifugation</w:t>
            </w:r>
          </w:p>
        </w:tc>
        <w:tc>
          <w:tcPr>
            <w:tcW w:w="5958" w:type="dxa"/>
            <w:gridSpan w:val="2"/>
          </w:tcPr>
          <w:p w14:paraId="598486F5" w14:textId="0A35C372" w:rsidR="00206161" w:rsidRPr="00B50C01" w:rsidRDefault="00206161" w:rsidP="00206161">
            <w:pPr>
              <w:tabs>
                <w:tab w:val="left" w:pos="972"/>
              </w:tabs>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b/>
              </w:rPr>
              <w:t>10min</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lang w:val="fr"/>
              </w:rPr>
              <w:t xml:space="preserve"> autre </w:t>
            </w:r>
            <w:r w:rsidR="00EF7112" w:rsidRPr="005803B2">
              <w:rPr>
                <w:lang w:val="fr"/>
              </w:rPr>
              <w:t>temps</w:t>
            </w:r>
            <w:r w:rsidR="00EF7112" w:rsidRPr="005803B2">
              <w:t>: _</w:t>
            </w:r>
            <w:r w:rsidRPr="005803B2">
              <w:t>________</w:t>
            </w:r>
          </w:p>
        </w:tc>
      </w:tr>
      <w:tr w:rsidR="00206161" w:rsidRPr="009544EC" w14:paraId="6AB7EFCB" w14:textId="77777777" w:rsidTr="00010BC7">
        <w:trPr>
          <w:trHeight w:val="409"/>
        </w:trPr>
        <w:tc>
          <w:tcPr>
            <w:tcW w:w="392" w:type="dxa"/>
          </w:tcPr>
          <w:p w14:paraId="3612FBAC" w14:textId="77777777" w:rsidR="00206161" w:rsidRPr="00B50C01" w:rsidRDefault="00206161" w:rsidP="00206161">
            <w:pPr>
              <w:pStyle w:val="Paragraphedeliste"/>
              <w:numPr>
                <w:ilvl w:val="0"/>
                <w:numId w:val="35"/>
              </w:numPr>
              <w:spacing w:before="100" w:after="100"/>
              <w:ind w:left="340"/>
              <w:contextualSpacing w:val="0"/>
              <w:rPr>
                <w:b/>
              </w:rPr>
            </w:pPr>
          </w:p>
        </w:tc>
        <w:tc>
          <w:tcPr>
            <w:tcW w:w="3431" w:type="dxa"/>
          </w:tcPr>
          <w:p w14:paraId="114DD7B8" w14:textId="36F90D24" w:rsidR="00206161" w:rsidRPr="00B50C01" w:rsidRDefault="00206161" w:rsidP="00206161">
            <w:pPr>
              <w:spacing w:before="100" w:after="100"/>
            </w:pPr>
            <w:r>
              <w:t>Vitesse de la</w:t>
            </w:r>
            <w:r w:rsidRPr="005803B2">
              <w:t xml:space="preserve"> centrifugation</w:t>
            </w:r>
          </w:p>
        </w:tc>
        <w:tc>
          <w:tcPr>
            <w:tcW w:w="5958" w:type="dxa"/>
            <w:gridSpan w:val="2"/>
          </w:tcPr>
          <w:p w14:paraId="72596656" w14:textId="0F4F3711" w:rsidR="00206161" w:rsidRPr="00A1132C" w:rsidRDefault="00206161" w:rsidP="00206161">
            <w:pPr>
              <w:tabs>
                <w:tab w:val="left" w:pos="972"/>
              </w:tabs>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rPr>
                <w:b/>
              </w:rPr>
              <w:t xml:space="preserve">2000g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t>autre</w:t>
            </w:r>
            <w:proofErr w:type="spellEnd"/>
            <w:r>
              <w:t xml:space="preserve"> </w:t>
            </w:r>
            <w:proofErr w:type="spellStart"/>
            <w:r w:rsidR="00EF7112">
              <w:t>vitesse</w:t>
            </w:r>
            <w:proofErr w:type="spellEnd"/>
            <w:r w:rsidR="00EF7112" w:rsidRPr="005803B2">
              <w:t>: _</w:t>
            </w:r>
            <w:r w:rsidRPr="005803B2">
              <w:t>________</w:t>
            </w:r>
          </w:p>
        </w:tc>
      </w:tr>
      <w:tr w:rsidR="00206161" w:rsidRPr="00EF7112" w14:paraId="3C414F1D" w14:textId="77777777" w:rsidTr="00010BC7">
        <w:trPr>
          <w:trHeight w:val="409"/>
        </w:trPr>
        <w:tc>
          <w:tcPr>
            <w:tcW w:w="392" w:type="dxa"/>
          </w:tcPr>
          <w:p w14:paraId="1675C8ED" w14:textId="77777777" w:rsidR="00206161" w:rsidRPr="00B50C01" w:rsidRDefault="00206161" w:rsidP="00206161">
            <w:pPr>
              <w:pStyle w:val="Paragraphedeliste"/>
              <w:numPr>
                <w:ilvl w:val="0"/>
                <w:numId w:val="35"/>
              </w:numPr>
              <w:spacing w:before="100" w:after="100"/>
              <w:ind w:left="340"/>
              <w:contextualSpacing w:val="0"/>
              <w:rPr>
                <w:b/>
              </w:rPr>
            </w:pPr>
          </w:p>
        </w:tc>
        <w:tc>
          <w:tcPr>
            <w:tcW w:w="3431" w:type="dxa"/>
          </w:tcPr>
          <w:p w14:paraId="3FA9EF75" w14:textId="6239D7C1" w:rsidR="00206161" w:rsidRPr="00B50C01" w:rsidRDefault="00206161" w:rsidP="00206161">
            <w:pPr>
              <w:spacing w:before="100" w:after="100"/>
            </w:pPr>
            <w:r>
              <w:t>Frein de la</w:t>
            </w:r>
            <w:r w:rsidRPr="005803B2">
              <w:t xml:space="preserve"> centrifugation</w:t>
            </w:r>
          </w:p>
        </w:tc>
        <w:tc>
          <w:tcPr>
            <w:tcW w:w="5958" w:type="dxa"/>
            <w:gridSpan w:val="2"/>
          </w:tcPr>
          <w:p w14:paraId="755440A7" w14:textId="10D576E9" w:rsidR="00206161" w:rsidRPr="00206161" w:rsidRDefault="00206161" w:rsidP="00206161">
            <w:pPr>
              <w:tabs>
                <w:tab w:val="left" w:pos="972"/>
              </w:tabs>
              <w:spacing w:before="100" w:after="100"/>
              <w:rPr>
                <w:lang w:val="fr-FR"/>
              </w:rPr>
            </w:pPr>
            <w:r w:rsidRPr="00A1132C">
              <w:fldChar w:fldCharType="begin">
                <w:ffData>
                  <w:name w:val="Check1"/>
                  <w:enabled/>
                  <w:calcOnExit w:val="0"/>
                  <w:checkBox>
                    <w:sizeAuto/>
                    <w:default w:val="0"/>
                  </w:checkBox>
                </w:ffData>
              </w:fldChar>
            </w:r>
            <w:r w:rsidRPr="005D10A5">
              <w:rPr>
                <w:lang w:val="fr-FR"/>
              </w:rPr>
              <w:instrText xml:space="preserve"> FORMCHECKBOX </w:instrText>
            </w:r>
            <w:r w:rsidR="00000000">
              <w:fldChar w:fldCharType="separate"/>
            </w:r>
            <w:r w:rsidRPr="00A1132C">
              <w:fldChar w:fldCharType="end"/>
            </w:r>
            <w:r w:rsidR="00EF7112" w:rsidRPr="005D10A5">
              <w:rPr>
                <w:lang w:val="fr-FR"/>
              </w:rPr>
              <w:t>Fort</w:t>
            </w:r>
            <w:r w:rsidRPr="005D10A5">
              <w:rPr>
                <w:lang w:val="fr-FR"/>
              </w:rPr>
              <w:t xml:space="preserve"> frein activé     </w:t>
            </w:r>
            <w:r w:rsidRPr="00C32D63">
              <w:rPr>
                <w:b/>
                <w:bCs/>
              </w:rPr>
              <w:fldChar w:fldCharType="begin">
                <w:ffData>
                  <w:name w:val="Check1"/>
                  <w:enabled/>
                  <w:calcOnExit w:val="0"/>
                  <w:checkBox>
                    <w:sizeAuto/>
                    <w:default w:val="0"/>
                  </w:checkBox>
                </w:ffData>
              </w:fldChar>
            </w:r>
            <w:r w:rsidRPr="005D10A5">
              <w:rPr>
                <w:b/>
                <w:bCs/>
                <w:lang w:val="fr-FR"/>
              </w:rPr>
              <w:instrText xml:space="preserve"> FORMCHECKBOX </w:instrText>
            </w:r>
            <w:r w:rsidR="00000000">
              <w:rPr>
                <w:b/>
                <w:bCs/>
              </w:rPr>
            </w:r>
            <w:r w:rsidR="00000000">
              <w:rPr>
                <w:b/>
                <w:bCs/>
              </w:rPr>
              <w:fldChar w:fldCharType="separate"/>
            </w:r>
            <w:r w:rsidRPr="00C32D63">
              <w:rPr>
                <w:b/>
                <w:bCs/>
              </w:rPr>
              <w:fldChar w:fldCharType="end"/>
            </w:r>
            <w:r w:rsidRPr="005D10A5">
              <w:rPr>
                <w:b/>
                <w:bCs/>
                <w:lang w:val="fr-FR"/>
              </w:rPr>
              <w:t>frein moyen ac</w:t>
            </w:r>
            <w:r>
              <w:rPr>
                <w:b/>
                <w:bCs/>
                <w:lang w:val="fr-FR"/>
              </w:rPr>
              <w:t>tivé</w:t>
            </w:r>
            <w:r w:rsidRPr="005D10A5">
              <w:rPr>
                <w:lang w:val="fr-FR"/>
              </w:rPr>
              <w:t xml:space="preserve">     </w:t>
            </w:r>
            <w:r w:rsidRPr="00A1132C">
              <w:fldChar w:fldCharType="begin">
                <w:ffData>
                  <w:name w:val="Check1"/>
                  <w:enabled/>
                  <w:calcOnExit w:val="0"/>
                  <w:checkBox>
                    <w:sizeAuto/>
                    <w:default w:val="0"/>
                  </w:checkBox>
                </w:ffData>
              </w:fldChar>
            </w:r>
            <w:r w:rsidRPr="005D10A5">
              <w:rPr>
                <w:lang w:val="fr-FR"/>
              </w:rPr>
              <w:instrText xml:space="preserve"> FORMCHECKBOX </w:instrText>
            </w:r>
            <w:r w:rsidR="00000000">
              <w:fldChar w:fldCharType="separate"/>
            </w:r>
            <w:r w:rsidRPr="00A1132C">
              <w:fldChar w:fldCharType="end"/>
            </w:r>
            <w:r w:rsidRPr="005D10A5">
              <w:rPr>
                <w:lang w:val="fr-FR"/>
              </w:rPr>
              <w:t xml:space="preserve"> </w:t>
            </w:r>
            <w:r>
              <w:rPr>
                <w:lang w:val="fr-FR"/>
              </w:rPr>
              <w:t>frein désactivé</w:t>
            </w:r>
          </w:p>
        </w:tc>
      </w:tr>
      <w:tr w:rsidR="000E5A95" w:rsidRPr="009544EC" w14:paraId="455C8193" w14:textId="77777777" w:rsidTr="00010BC7">
        <w:trPr>
          <w:trHeight w:val="409"/>
        </w:trPr>
        <w:tc>
          <w:tcPr>
            <w:tcW w:w="392" w:type="dxa"/>
          </w:tcPr>
          <w:p w14:paraId="722AAEE5" w14:textId="77777777" w:rsidR="000E5A95" w:rsidRPr="00206161" w:rsidRDefault="000E5A95" w:rsidP="000E5A95">
            <w:pPr>
              <w:pStyle w:val="Paragraphedeliste"/>
              <w:numPr>
                <w:ilvl w:val="0"/>
                <w:numId w:val="35"/>
              </w:numPr>
              <w:spacing w:before="100" w:after="100"/>
              <w:ind w:left="340"/>
              <w:contextualSpacing w:val="0"/>
              <w:rPr>
                <w:b/>
                <w:lang w:val="fr-FR"/>
              </w:rPr>
            </w:pPr>
          </w:p>
        </w:tc>
        <w:tc>
          <w:tcPr>
            <w:tcW w:w="3998" w:type="dxa"/>
            <w:gridSpan w:val="2"/>
          </w:tcPr>
          <w:p w14:paraId="6A848658" w14:textId="77777777" w:rsidR="000E5A95" w:rsidRPr="00B50C01" w:rsidRDefault="000E5A95" w:rsidP="000E5A95">
            <w:pPr>
              <w:spacing w:before="100" w:after="100"/>
            </w:pPr>
            <w:r w:rsidRPr="00B50C01">
              <w:t>HEMCHECK</w:t>
            </w:r>
          </w:p>
        </w:tc>
        <w:tc>
          <w:tcPr>
            <w:tcW w:w="5391" w:type="dxa"/>
          </w:tcPr>
          <w:p w14:paraId="7922C13F" w14:textId="021E499A" w:rsidR="000E5A95" w:rsidRPr="00B50C01" w:rsidRDefault="000E5A95" w:rsidP="000E5A95">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rsidRPr="00B50C01">
              <w:t>positi</w:t>
            </w:r>
            <w:r w:rsidR="00EA1FE8">
              <w:t>f</w:t>
            </w:r>
            <w:proofErr w:type="spellEnd"/>
            <w:r w:rsidRPr="00B50C01">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proofErr w:type="spellStart"/>
            <w:r w:rsidRPr="00B50C01">
              <w:t>n</w:t>
            </w:r>
            <w:r w:rsidR="00EA1FE8">
              <w:t>é</w:t>
            </w:r>
            <w:r w:rsidRPr="00B50C01">
              <w:t>gati</w:t>
            </w:r>
            <w:r w:rsidR="00EA1FE8">
              <w:t>f</w:t>
            </w:r>
            <w:proofErr w:type="spellEnd"/>
            <w:r w:rsidRPr="00B50C01">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B50C01">
              <w:t>no</w:t>
            </w:r>
            <w:r w:rsidR="00EA1FE8">
              <w:t>n disponible</w:t>
            </w:r>
          </w:p>
        </w:tc>
      </w:tr>
      <w:tr w:rsidR="00EA1FE8" w:rsidRPr="009544EC" w14:paraId="218311DB" w14:textId="77777777" w:rsidTr="00010BC7">
        <w:trPr>
          <w:trHeight w:val="409"/>
        </w:trPr>
        <w:tc>
          <w:tcPr>
            <w:tcW w:w="392" w:type="dxa"/>
          </w:tcPr>
          <w:p w14:paraId="08E3CFA1" w14:textId="77777777" w:rsidR="00EA1FE8" w:rsidRPr="00B50C01" w:rsidRDefault="00EA1FE8" w:rsidP="00EA1FE8">
            <w:pPr>
              <w:pStyle w:val="Paragraphedeliste"/>
              <w:numPr>
                <w:ilvl w:val="0"/>
                <w:numId w:val="35"/>
              </w:numPr>
              <w:spacing w:before="100" w:after="100"/>
              <w:ind w:left="340"/>
              <w:contextualSpacing w:val="0"/>
              <w:rPr>
                <w:b/>
              </w:rPr>
            </w:pPr>
          </w:p>
        </w:tc>
        <w:tc>
          <w:tcPr>
            <w:tcW w:w="3998" w:type="dxa"/>
            <w:gridSpan w:val="2"/>
          </w:tcPr>
          <w:p w14:paraId="26A10432" w14:textId="3E44A53D" w:rsidR="00EA1FE8" w:rsidRPr="00B50C01" w:rsidRDefault="00EA1FE8" w:rsidP="00EA1FE8">
            <w:pPr>
              <w:spacing w:before="100" w:after="100"/>
            </w:pPr>
            <w:r w:rsidRPr="005803B2">
              <w:rPr>
                <w:lang w:val="fr"/>
              </w:rPr>
              <w:t>Index hémolytique</w:t>
            </w:r>
          </w:p>
        </w:tc>
        <w:tc>
          <w:tcPr>
            <w:tcW w:w="5391" w:type="dxa"/>
          </w:tcPr>
          <w:p w14:paraId="0A2AA831" w14:textId="4B48F7B7" w:rsidR="00EA1FE8" w:rsidRPr="00B50C01" w:rsidRDefault="00EA1FE8" w:rsidP="00EA1FE8">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w:t>
            </w:r>
          </w:p>
        </w:tc>
      </w:tr>
      <w:tr w:rsidR="00EA1FE8" w:rsidRPr="009544EC" w14:paraId="6F88A0A6" w14:textId="77777777" w:rsidTr="00010BC7">
        <w:trPr>
          <w:trHeight w:val="409"/>
        </w:trPr>
        <w:tc>
          <w:tcPr>
            <w:tcW w:w="392" w:type="dxa"/>
          </w:tcPr>
          <w:p w14:paraId="3C50BEEC" w14:textId="77777777" w:rsidR="00EA1FE8" w:rsidRPr="00B50C01" w:rsidRDefault="00EA1FE8" w:rsidP="00EA1FE8">
            <w:pPr>
              <w:pStyle w:val="Paragraphedeliste"/>
              <w:numPr>
                <w:ilvl w:val="0"/>
                <w:numId w:val="35"/>
              </w:numPr>
              <w:spacing w:before="100" w:after="100"/>
              <w:ind w:left="340"/>
              <w:contextualSpacing w:val="0"/>
              <w:rPr>
                <w:b/>
              </w:rPr>
            </w:pPr>
          </w:p>
        </w:tc>
        <w:tc>
          <w:tcPr>
            <w:tcW w:w="3998" w:type="dxa"/>
            <w:gridSpan w:val="2"/>
          </w:tcPr>
          <w:p w14:paraId="00B93EB4" w14:textId="61974EA1" w:rsidR="00EA1FE8" w:rsidRPr="00B50C01" w:rsidRDefault="00EA1FE8" w:rsidP="00EA1FE8">
            <w:pPr>
              <w:spacing w:before="100" w:after="100"/>
            </w:pPr>
            <w:r w:rsidRPr="005803B2">
              <w:rPr>
                <w:lang w:val="fr"/>
              </w:rPr>
              <w:t xml:space="preserve">Indice </w:t>
            </w:r>
            <w:proofErr w:type="spellStart"/>
            <w:r w:rsidRPr="005803B2">
              <w:rPr>
                <w:lang w:val="fr"/>
              </w:rPr>
              <w:t>lipémique</w:t>
            </w:r>
            <w:proofErr w:type="spellEnd"/>
          </w:p>
        </w:tc>
        <w:tc>
          <w:tcPr>
            <w:tcW w:w="5391" w:type="dxa"/>
          </w:tcPr>
          <w:p w14:paraId="5DA72022" w14:textId="7EC33866" w:rsidR="00EA1FE8" w:rsidRPr="00B50C01" w:rsidRDefault="00EA1FE8" w:rsidP="00EA1FE8">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w:t>
            </w:r>
          </w:p>
        </w:tc>
      </w:tr>
      <w:tr w:rsidR="00EA1FE8" w:rsidRPr="009544EC" w14:paraId="1023ACF2" w14:textId="77777777" w:rsidTr="00010BC7">
        <w:trPr>
          <w:trHeight w:val="409"/>
        </w:trPr>
        <w:tc>
          <w:tcPr>
            <w:tcW w:w="392" w:type="dxa"/>
          </w:tcPr>
          <w:p w14:paraId="678805FA" w14:textId="77777777" w:rsidR="00EA1FE8" w:rsidRPr="00B50C01" w:rsidRDefault="00EA1FE8" w:rsidP="00EA1FE8">
            <w:pPr>
              <w:pStyle w:val="Paragraphedeliste"/>
              <w:numPr>
                <w:ilvl w:val="0"/>
                <w:numId w:val="35"/>
              </w:numPr>
              <w:spacing w:before="100" w:after="100"/>
              <w:ind w:left="340"/>
              <w:contextualSpacing w:val="0"/>
              <w:rPr>
                <w:b/>
              </w:rPr>
            </w:pPr>
          </w:p>
        </w:tc>
        <w:tc>
          <w:tcPr>
            <w:tcW w:w="3998" w:type="dxa"/>
            <w:gridSpan w:val="2"/>
          </w:tcPr>
          <w:p w14:paraId="685A2375" w14:textId="7C84C6FC" w:rsidR="00EA1FE8" w:rsidRPr="00B50C01" w:rsidRDefault="00EA1FE8" w:rsidP="00EA1FE8">
            <w:pPr>
              <w:spacing w:before="100" w:after="100"/>
            </w:pPr>
            <w:r w:rsidRPr="005803B2">
              <w:rPr>
                <w:lang w:val="fr"/>
              </w:rPr>
              <w:t>Indice ictérique</w:t>
            </w:r>
          </w:p>
        </w:tc>
        <w:tc>
          <w:tcPr>
            <w:tcW w:w="5391" w:type="dxa"/>
          </w:tcPr>
          <w:p w14:paraId="650F1EF6" w14:textId="6EBC51E5" w:rsidR="00EA1FE8" w:rsidRPr="00B50C01" w:rsidRDefault="00EA1FE8" w:rsidP="00EA1FE8">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     </w:t>
            </w:r>
            <w:r>
              <w:t xml:space="preserve">       </w:t>
            </w:r>
            <w:r w:rsidRPr="005803B2">
              <w:t xml:space="preserve">  </w:t>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w:t>
            </w:r>
          </w:p>
        </w:tc>
      </w:tr>
      <w:tr w:rsidR="00BF2CE3" w:rsidRPr="009544EC" w14:paraId="4AB8A575" w14:textId="77777777" w:rsidTr="00010BC7">
        <w:trPr>
          <w:trHeight w:val="409"/>
        </w:trPr>
        <w:tc>
          <w:tcPr>
            <w:tcW w:w="392" w:type="dxa"/>
          </w:tcPr>
          <w:p w14:paraId="43AE70C4" w14:textId="77777777" w:rsidR="00BF2CE3" w:rsidRPr="00B50C01" w:rsidRDefault="00BF2CE3" w:rsidP="00BF2CE3">
            <w:pPr>
              <w:pStyle w:val="Paragraphedeliste"/>
              <w:numPr>
                <w:ilvl w:val="0"/>
                <w:numId w:val="35"/>
              </w:numPr>
              <w:spacing w:before="100" w:after="100" w:line="276" w:lineRule="auto"/>
              <w:ind w:left="340"/>
              <w:contextualSpacing w:val="0"/>
              <w:rPr>
                <w:b/>
              </w:rPr>
            </w:pPr>
          </w:p>
        </w:tc>
        <w:tc>
          <w:tcPr>
            <w:tcW w:w="3998" w:type="dxa"/>
            <w:gridSpan w:val="2"/>
          </w:tcPr>
          <w:p w14:paraId="1628F987" w14:textId="667A8A63" w:rsidR="00BF2CE3" w:rsidRPr="00BF2CE3" w:rsidRDefault="00BF2CE3" w:rsidP="00BF2CE3">
            <w:pPr>
              <w:spacing w:before="100" w:after="100" w:line="276" w:lineRule="auto"/>
              <w:rPr>
                <w:lang w:val="fr-FR"/>
              </w:rPr>
            </w:pPr>
            <w:r w:rsidRPr="005803B2">
              <w:rPr>
                <w:lang w:val="fr"/>
              </w:rPr>
              <w:t xml:space="preserve">Température de stockage du sérum entre la fin de la centrifugation et la congélation </w:t>
            </w:r>
            <w:r>
              <w:rPr>
                <w:lang w:val="fr"/>
              </w:rPr>
              <w:t>de l’</w:t>
            </w:r>
            <w:r w:rsidRPr="005803B2">
              <w:rPr>
                <w:lang w:val="fr"/>
              </w:rPr>
              <w:t>aliquote (°C) :</w:t>
            </w:r>
          </w:p>
        </w:tc>
        <w:tc>
          <w:tcPr>
            <w:tcW w:w="5391" w:type="dxa"/>
          </w:tcPr>
          <w:p w14:paraId="7615A8F1" w14:textId="77777777" w:rsidR="00BF2CE3" w:rsidRDefault="00BF2CE3" w:rsidP="00BF2CE3">
            <w:pPr>
              <w:spacing w:before="100" w:after="100" w:line="276" w:lineRule="auto"/>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141E25">
              <w:rPr>
                <w:lang w:val="fr-FR"/>
              </w:rPr>
              <w:t xml:space="preserve"> Température Ambiante                </w:t>
            </w:r>
            <w:r>
              <w:fldChar w:fldCharType="begin"/>
            </w:r>
            <w:r>
              <w:instrText xml:space="preserve"> FORMCHECKBOX </w:instrText>
            </w:r>
            <w:r w:rsidR="00000000">
              <w:fldChar w:fldCharType="separate"/>
            </w:r>
            <w:r>
              <w:fldChar w:fldCharType="end"/>
            </w: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Pr="005803B2">
              <w:t xml:space="preserve">2-8°C                    </w:t>
            </w:r>
          </w:p>
          <w:p w14:paraId="3CF98037" w14:textId="061BDDB9" w:rsidR="00BF2CE3" w:rsidRPr="00B50C01" w:rsidRDefault="00BF2CE3" w:rsidP="00BF2CE3">
            <w:pPr>
              <w:spacing w:before="100" w:after="100" w:line="276" w:lineRule="auto"/>
            </w:pPr>
          </w:p>
        </w:tc>
      </w:tr>
      <w:tr w:rsidR="00BF2CE3" w:rsidRPr="009544EC" w14:paraId="2FB6DC4D" w14:textId="77777777" w:rsidTr="00010BC7">
        <w:trPr>
          <w:trHeight w:val="409"/>
        </w:trPr>
        <w:tc>
          <w:tcPr>
            <w:tcW w:w="392" w:type="dxa"/>
          </w:tcPr>
          <w:p w14:paraId="28B04D6D" w14:textId="77777777" w:rsidR="00BF2CE3" w:rsidRPr="00B50C01" w:rsidRDefault="00BF2CE3" w:rsidP="00BF2CE3">
            <w:pPr>
              <w:pStyle w:val="Paragraphedeliste"/>
              <w:numPr>
                <w:ilvl w:val="0"/>
                <w:numId w:val="35"/>
              </w:numPr>
              <w:spacing w:before="100" w:after="100" w:line="276" w:lineRule="auto"/>
              <w:ind w:left="340"/>
              <w:contextualSpacing w:val="0"/>
              <w:rPr>
                <w:b/>
              </w:rPr>
            </w:pPr>
          </w:p>
        </w:tc>
        <w:tc>
          <w:tcPr>
            <w:tcW w:w="3998" w:type="dxa"/>
            <w:gridSpan w:val="2"/>
          </w:tcPr>
          <w:p w14:paraId="0E9712DC" w14:textId="149FFC36" w:rsidR="00BF2CE3" w:rsidRPr="00BF2CE3" w:rsidRDefault="00BF2CE3" w:rsidP="00BF2CE3">
            <w:pPr>
              <w:spacing w:before="100" w:after="100" w:line="276" w:lineRule="auto"/>
              <w:rPr>
                <w:lang w:val="fr-FR"/>
              </w:rPr>
            </w:pPr>
            <w:r>
              <w:rPr>
                <w:lang w:val="fr"/>
              </w:rPr>
              <w:t>Heure</w:t>
            </w:r>
            <w:r w:rsidRPr="005803B2">
              <w:rPr>
                <w:lang w:val="fr"/>
              </w:rPr>
              <w:t xml:space="preserve"> de congélation </w:t>
            </w:r>
            <w:r>
              <w:rPr>
                <w:lang w:val="fr"/>
              </w:rPr>
              <w:t xml:space="preserve">des </w:t>
            </w:r>
            <w:r w:rsidRPr="005803B2">
              <w:rPr>
                <w:lang w:val="fr"/>
              </w:rPr>
              <w:t>aliquote</w:t>
            </w:r>
            <w:r>
              <w:rPr>
                <w:lang w:val="fr"/>
              </w:rPr>
              <w:t>s</w:t>
            </w:r>
            <w:r w:rsidRPr="005803B2">
              <w:rPr>
                <w:lang w:val="fr"/>
              </w:rPr>
              <w:t xml:space="preserve"> à -80°C</w:t>
            </w:r>
            <w:r w:rsidRPr="000F124E">
              <w:rPr>
                <w:lang w:val="fr-FR"/>
              </w:rPr>
              <w:t xml:space="preserve"> (24h00</w:t>
            </w:r>
            <w:r w:rsidR="00EF7112" w:rsidRPr="000F124E">
              <w:rPr>
                <w:lang w:val="fr-FR"/>
              </w:rPr>
              <w:t>) :</w:t>
            </w:r>
          </w:p>
        </w:tc>
        <w:tc>
          <w:tcPr>
            <w:tcW w:w="5391" w:type="dxa"/>
          </w:tcPr>
          <w:p w14:paraId="54BB479B" w14:textId="52B806D7" w:rsidR="00BF2CE3" w:rsidRPr="00B50C01" w:rsidRDefault="00BF2CE3" w:rsidP="00BF2CE3">
            <w:pPr>
              <w:spacing w:before="100" w:after="100" w:line="276" w:lineRule="auto"/>
            </w:pPr>
            <w:r w:rsidRPr="005803B2">
              <w:t>__ __: __ __</w:t>
            </w:r>
          </w:p>
        </w:tc>
      </w:tr>
      <w:tr w:rsidR="00BF2CE3" w:rsidRPr="009544EC" w14:paraId="3448CEB3" w14:textId="77777777" w:rsidTr="00010BC7">
        <w:trPr>
          <w:trHeight w:val="409"/>
        </w:trPr>
        <w:tc>
          <w:tcPr>
            <w:tcW w:w="392" w:type="dxa"/>
          </w:tcPr>
          <w:p w14:paraId="152E4B65" w14:textId="77777777" w:rsidR="00BF2CE3" w:rsidRPr="00B50C01" w:rsidRDefault="00BF2CE3" w:rsidP="00BF2CE3">
            <w:pPr>
              <w:pStyle w:val="Paragraphedeliste"/>
              <w:numPr>
                <w:ilvl w:val="0"/>
                <w:numId w:val="35"/>
              </w:numPr>
              <w:spacing w:before="100" w:after="100" w:line="276" w:lineRule="auto"/>
              <w:ind w:left="340"/>
              <w:contextualSpacing w:val="0"/>
              <w:rPr>
                <w:b/>
              </w:rPr>
            </w:pPr>
          </w:p>
        </w:tc>
        <w:tc>
          <w:tcPr>
            <w:tcW w:w="3998" w:type="dxa"/>
            <w:gridSpan w:val="2"/>
          </w:tcPr>
          <w:p w14:paraId="2C0F17DE" w14:textId="2DD7D4BC" w:rsidR="00BF2CE3" w:rsidRPr="00B50C01" w:rsidRDefault="00BF2CE3" w:rsidP="00BF2CE3">
            <w:pPr>
              <w:spacing w:before="100" w:after="100" w:line="276" w:lineRule="auto"/>
            </w:pPr>
            <w:r w:rsidRPr="005803B2">
              <w:rPr>
                <w:lang w:val="fr"/>
              </w:rPr>
              <w:t>Nombre d’aliquotes</w:t>
            </w:r>
            <w:r>
              <w:rPr>
                <w:lang w:val="fr"/>
              </w:rPr>
              <w:t xml:space="preserve"> de </w:t>
            </w:r>
            <w:r w:rsidR="00F1530A">
              <w:rPr>
                <w:lang w:val="fr"/>
              </w:rPr>
              <w:t>plas</w:t>
            </w:r>
            <w:r w:rsidR="00062C3C">
              <w:rPr>
                <w:lang w:val="fr"/>
              </w:rPr>
              <w:t>ma</w:t>
            </w:r>
          </w:p>
        </w:tc>
        <w:tc>
          <w:tcPr>
            <w:tcW w:w="5391" w:type="dxa"/>
          </w:tcPr>
          <w:p w14:paraId="5A135FA3" w14:textId="3026F5CD" w:rsidR="00BF2CE3" w:rsidRPr="00B50C01" w:rsidRDefault="00BF2CE3" w:rsidP="00BF2CE3">
            <w:pPr>
              <w:spacing w:before="100" w:after="100" w:line="276" w:lineRule="auto"/>
            </w:pPr>
            <w:r w:rsidRPr="005803B2">
              <w:t>__________</w:t>
            </w:r>
          </w:p>
        </w:tc>
      </w:tr>
      <w:tr w:rsidR="004D1C3B" w:rsidRPr="009544EC" w14:paraId="4CC10F01" w14:textId="77777777" w:rsidTr="00010BC7">
        <w:trPr>
          <w:trHeight w:val="409"/>
        </w:trPr>
        <w:tc>
          <w:tcPr>
            <w:tcW w:w="392" w:type="dxa"/>
          </w:tcPr>
          <w:p w14:paraId="682E84BD" w14:textId="77777777" w:rsidR="004D1C3B" w:rsidRPr="00B50C01" w:rsidRDefault="004D1C3B" w:rsidP="004D1C3B">
            <w:pPr>
              <w:pStyle w:val="Paragraphedeliste"/>
              <w:numPr>
                <w:ilvl w:val="0"/>
                <w:numId w:val="35"/>
              </w:numPr>
              <w:spacing w:before="100" w:after="100"/>
              <w:ind w:left="340"/>
              <w:contextualSpacing w:val="0"/>
              <w:rPr>
                <w:b/>
              </w:rPr>
            </w:pPr>
          </w:p>
        </w:tc>
        <w:tc>
          <w:tcPr>
            <w:tcW w:w="3998" w:type="dxa"/>
            <w:gridSpan w:val="2"/>
          </w:tcPr>
          <w:p w14:paraId="5BA72D16" w14:textId="1BB494CE" w:rsidR="004D1C3B" w:rsidRPr="004D1C3B" w:rsidRDefault="004D1C3B" w:rsidP="004D1C3B">
            <w:pPr>
              <w:spacing w:before="100" w:after="100"/>
              <w:rPr>
                <w:lang w:val="fr-FR"/>
              </w:rPr>
            </w:pPr>
            <w:r w:rsidRPr="00B50C01">
              <w:rPr>
                <w:lang w:val="fr"/>
              </w:rPr>
              <w:t>Nombre d’aliquotes de sang total</w:t>
            </w:r>
          </w:p>
        </w:tc>
        <w:tc>
          <w:tcPr>
            <w:tcW w:w="5391" w:type="dxa"/>
          </w:tcPr>
          <w:p w14:paraId="37798A72" w14:textId="77777777" w:rsidR="004D1C3B" w:rsidRPr="00B50C01" w:rsidRDefault="004D1C3B" w:rsidP="004D1C3B">
            <w:pPr>
              <w:spacing w:before="100" w:after="100"/>
            </w:pPr>
            <w:r w:rsidRPr="00B50C01">
              <w:t>__________</w:t>
            </w:r>
          </w:p>
        </w:tc>
      </w:tr>
      <w:tr w:rsidR="004D1C3B" w:rsidRPr="009544EC" w14:paraId="1DBE683E" w14:textId="77777777" w:rsidTr="00010BC7">
        <w:trPr>
          <w:trHeight w:val="409"/>
        </w:trPr>
        <w:tc>
          <w:tcPr>
            <w:tcW w:w="392" w:type="dxa"/>
          </w:tcPr>
          <w:p w14:paraId="73F6D2FC" w14:textId="77777777" w:rsidR="004D1C3B" w:rsidRPr="00B50C01" w:rsidRDefault="004D1C3B" w:rsidP="004D1C3B">
            <w:pPr>
              <w:pStyle w:val="Paragraphedeliste"/>
              <w:numPr>
                <w:ilvl w:val="0"/>
                <w:numId w:val="35"/>
              </w:numPr>
              <w:spacing w:before="100" w:after="100"/>
              <w:ind w:left="340"/>
              <w:contextualSpacing w:val="0"/>
              <w:rPr>
                <w:b/>
              </w:rPr>
            </w:pPr>
          </w:p>
        </w:tc>
        <w:tc>
          <w:tcPr>
            <w:tcW w:w="3998" w:type="dxa"/>
            <w:gridSpan w:val="2"/>
          </w:tcPr>
          <w:p w14:paraId="5F0902F5" w14:textId="705D0474" w:rsidR="004D1C3B" w:rsidRPr="004D1C3B" w:rsidRDefault="004D1C3B" w:rsidP="004D1C3B">
            <w:pPr>
              <w:spacing w:before="100" w:after="100"/>
              <w:rPr>
                <w:lang w:val="fr-FR"/>
              </w:rPr>
            </w:pPr>
            <w:r w:rsidRPr="00B50C01">
              <w:rPr>
                <w:lang w:val="fr"/>
              </w:rPr>
              <w:t>Nombre d</w:t>
            </w:r>
            <w:r>
              <w:rPr>
                <w:lang w:val="fr"/>
              </w:rPr>
              <w:t xml:space="preserve">’aliquotes </w:t>
            </w:r>
            <w:r w:rsidRPr="00B50C01">
              <w:rPr>
                <w:lang w:val="fr"/>
              </w:rPr>
              <w:t>(taches)</w:t>
            </w:r>
            <w:r>
              <w:rPr>
                <w:lang w:val="fr"/>
              </w:rPr>
              <w:t xml:space="preserve"> de </w:t>
            </w:r>
            <w:r w:rsidRPr="00B50C01">
              <w:rPr>
                <w:lang w:val="fr"/>
              </w:rPr>
              <w:t>DBS</w:t>
            </w:r>
          </w:p>
        </w:tc>
        <w:tc>
          <w:tcPr>
            <w:tcW w:w="5391" w:type="dxa"/>
          </w:tcPr>
          <w:p w14:paraId="77C3631E" w14:textId="77777777" w:rsidR="004D1C3B" w:rsidRPr="00B50C01" w:rsidRDefault="004D1C3B" w:rsidP="004D1C3B">
            <w:pPr>
              <w:spacing w:before="100" w:after="100"/>
            </w:pPr>
            <w:r w:rsidRPr="00B50C01">
              <w:t>__________</w:t>
            </w:r>
          </w:p>
        </w:tc>
      </w:tr>
      <w:tr w:rsidR="000E5A95" w:rsidRPr="009544EC" w14:paraId="099506CF" w14:textId="77777777" w:rsidTr="5392DBD7">
        <w:trPr>
          <w:trHeight w:val="409"/>
        </w:trPr>
        <w:tc>
          <w:tcPr>
            <w:tcW w:w="392" w:type="dxa"/>
          </w:tcPr>
          <w:p w14:paraId="6071B81F" w14:textId="77777777" w:rsidR="000E5A95" w:rsidRPr="00B50C01" w:rsidRDefault="000E5A95" w:rsidP="000E5A95">
            <w:pPr>
              <w:pStyle w:val="Paragraphedeliste"/>
              <w:numPr>
                <w:ilvl w:val="0"/>
                <w:numId w:val="35"/>
              </w:numPr>
              <w:spacing w:before="100" w:after="100" w:line="276" w:lineRule="auto"/>
              <w:ind w:left="340"/>
              <w:contextualSpacing w:val="0"/>
              <w:rPr>
                <w:b/>
              </w:rPr>
            </w:pPr>
          </w:p>
        </w:tc>
        <w:tc>
          <w:tcPr>
            <w:tcW w:w="9389" w:type="dxa"/>
            <w:gridSpan w:val="3"/>
          </w:tcPr>
          <w:p w14:paraId="79B2C8CD" w14:textId="77777777" w:rsidR="0067299A" w:rsidRDefault="0067299A" w:rsidP="0067299A">
            <w:pPr>
              <w:spacing w:before="100" w:after="100" w:line="276" w:lineRule="auto"/>
              <w:rPr>
                <w:lang w:val="fr"/>
              </w:rPr>
            </w:pPr>
            <w:r w:rsidRPr="00B50C01">
              <w:rPr>
                <w:lang w:val="fr"/>
              </w:rPr>
              <w:t>Commentaires/écarts</w:t>
            </w:r>
          </w:p>
          <w:p w14:paraId="5ACE4F71" w14:textId="77777777" w:rsidR="0067299A" w:rsidRPr="00364C1E" w:rsidRDefault="0067299A" w:rsidP="0067299A">
            <w:pPr>
              <w:spacing w:before="100" w:after="100" w:line="276" w:lineRule="auto"/>
              <w:rPr>
                <w:lang w:val="fr-FR"/>
              </w:rPr>
            </w:pPr>
            <w:r w:rsidRPr="00B50C01">
              <w:rPr>
                <w:lang w:val="fr"/>
              </w:rPr>
              <w:t xml:space="preserve">Documentez ici </w:t>
            </w:r>
          </w:p>
          <w:p w14:paraId="37CA7C57" w14:textId="77777777" w:rsidR="0067299A" w:rsidRPr="00364C1E" w:rsidRDefault="0067299A" w:rsidP="0067299A">
            <w:pPr>
              <w:spacing w:before="100" w:after="100" w:line="276" w:lineRule="auto"/>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Pr="00B50C01">
              <w:rPr>
                <w:lang w:val="fr"/>
              </w:rPr>
              <w:t>Le tube</w:t>
            </w:r>
            <w:r>
              <w:rPr>
                <w:lang w:val="fr"/>
              </w:rPr>
              <w:t xml:space="preserve"> </w:t>
            </w:r>
            <w:r w:rsidRPr="00B50C01">
              <w:rPr>
                <w:lang w:val="fr"/>
              </w:rPr>
              <w:t>sang</w:t>
            </w:r>
            <w:r>
              <w:rPr>
                <w:lang w:val="fr"/>
              </w:rPr>
              <w:t>uin</w:t>
            </w:r>
            <w:r w:rsidRPr="00B50C01">
              <w:rPr>
                <w:lang w:val="fr"/>
              </w:rPr>
              <w:t xml:space="preserve"> était moins qu’à moitié plein</w:t>
            </w:r>
          </w:p>
          <w:p w14:paraId="6E10EAB9" w14:textId="77777777" w:rsidR="0067299A" w:rsidRPr="00364C1E" w:rsidRDefault="0067299A" w:rsidP="0067299A">
            <w:pPr>
              <w:spacing w:before="100" w:after="100" w:line="276" w:lineRule="auto"/>
              <w:rPr>
                <w:lang w:val="fr-FR"/>
              </w:rPr>
            </w:pPr>
            <w:r w:rsidRPr="00A1132C">
              <w:rPr>
                <w:lang w:val="fr"/>
              </w:rPr>
              <w:fldChar w:fldCharType="begin">
                <w:ffData>
                  <w:name w:val="Check1"/>
                  <w:enabled/>
                  <w:calcOnExit w:val="0"/>
                  <w:checkBox>
                    <w:sizeAuto/>
                    <w:default w:val="0"/>
                  </w:checkBox>
                </w:ffData>
              </w:fldChar>
            </w:r>
            <w:r w:rsidRPr="00A1132C">
              <w:rPr>
                <w:lang w:val="fr"/>
              </w:rPr>
              <w:instrText xml:space="preserve"> FORMCHECKBOX </w:instrText>
            </w:r>
            <w:r w:rsidR="00000000">
              <w:rPr>
                <w:lang w:val="fr"/>
              </w:rPr>
            </w:r>
            <w:r w:rsidR="00000000">
              <w:rPr>
                <w:lang w:val="fr"/>
              </w:rPr>
              <w:fldChar w:fldCharType="separate"/>
            </w:r>
            <w:r w:rsidRPr="00A1132C">
              <w:rPr>
                <w:lang w:val="fr"/>
              </w:rPr>
              <w:fldChar w:fldCharType="end"/>
            </w:r>
            <w:r w:rsidRPr="00B50C01">
              <w:rPr>
                <w:lang w:val="fr"/>
              </w:rPr>
              <w:t xml:space="preserve">L’aliquote </w:t>
            </w:r>
            <w:r>
              <w:rPr>
                <w:lang w:val="fr"/>
              </w:rPr>
              <w:t xml:space="preserve">de </w:t>
            </w:r>
            <w:r w:rsidRPr="00B50C01">
              <w:rPr>
                <w:lang w:val="fr"/>
              </w:rPr>
              <w:t>plasma</w:t>
            </w:r>
            <w:r>
              <w:rPr>
                <w:lang w:val="fr"/>
              </w:rPr>
              <w:t xml:space="preserve"> </w:t>
            </w:r>
            <w:r w:rsidRPr="00B50C01">
              <w:rPr>
                <w:lang w:val="fr"/>
              </w:rPr>
              <w:t xml:space="preserve">suivant avait un volume inférieur à celui prévu : </w:t>
            </w:r>
          </w:p>
          <w:p w14:paraId="1A09A23C" w14:textId="77777777" w:rsidR="0067299A" w:rsidRPr="00EF7112" w:rsidRDefault="0067299A" w:rsidP="0067299A">
            <w:pPr>
              <w:spacing w:before="100" w:after="100" w:line="276" w:lineRule="auto"/>
              <w:rPr>
                <w:lang w:val="fr-FR"/>
              </w:rPr>
            </w:pPr>
            <w:r w:rsidRPr="00EF7112">
              <w:rPr>
                <w:lang w:val="fr-FR"/>
              </w:rPr>
              <w:t>Nombre aliquote ____, volume (</w:t>
            </w:r>
            <w:proofErr w:type="spellStart"/>
            <w:r w:rsidRPr="00EF7112">
              <w:rPr>
                <w:lang w:val="fr-FR"/>
              </w:rPr>
              <w:t>ul</w:t>
            </w:r>
            <w:proofErr w:type="spellEnd"/>
            <w:r w:rsidRPr="00EF7112">
              <w:rPr>
                <w:lang w:val="fr-FR"/>
              </w:rPr>
              <w:t>) : _______</w:t>
            </w:r>
          </w:p>
          <w:p w14:paraId="5A14ACC1" w14:textId="589B6A33" w:rsidR="000E5A95" w:rsidRPr="00F1530A" w:rsidRDefault="000E5A95" w:rsidP="000E5A95">
            <w:pPr>
              <w:spacing w:before="100" w:after="100" w:line="276" w:lineRule="auto"/>
              <w:rPr>
                <w:lang w:val="fr-FR"/>
              </w:rPr>
            </w:pPr>
            <w:r w:rsidRPr="00A1132C">
              <w:fldChar w:fldCharType="begin">
                <w:ffData>
                  <w:name w:val="Check1"/>
                  <w:enabled/>
                  <w:calcOnExit w:val="0"/>
                  <w:checkBox>
                    <w:sizeAuto/>
                    <w:default w:val="0"/>
                  </w:checkBox>
                </w:ffData>
              </w:fldChar>
            </w:r>
            <w:r w:rsidRPr="00F1530A">
              <w:rPr>
                <w:lang w:val="fr-FR"/>
              </w:rPr>
              <w:instrText xml:space="preserve"> FORMCHECKBOX </w:instrText>
            </w:r>
            <w:r w:rsidR="00000000">
              <w:fldChar w:fldCharType="separate"/>
            </w:r>
            <w:r w:rsidRPr="00A1132C">
              <w:fldChar w:fldCharType="end"/>
            </w:r>
            <w:r w:rsidR="00F1530A" w:rsidRPr="00B50C01">
              <w:rPr>
                <w:lang w:val="fr"/>
              </w:rPr>
              <w:t xml:space="preserve">L’aliquote </w:t>
            </w:r>
            <w:r w:rsidR="00F1530A">
              <w:rPr>
                <w:lang w:val="fr"/>
              </w:rPr>
              <w:t xml:space="preserve">de sang </w:t>
            </w:r>
            <w:r w:rsidR="00062C3C">
              <w:rPr>
                <w:lang w:val="fr"/>
              </w:rPr>
              <w:t>total</w:t>
            </w:r>
            <w:r w:rsidR="00F1530A">
              <w:rPr>
                <w:lang w:val="fr"/>
              </w:rPr>
              <w:t xml:space="preserve"> </w:t>
            </w:r>
            <w:r w:rsidR="00F1530A" w:rsidRPr="00B50C01">
              <w:rPr>
                <w:lang w:val="fr"/>
              </w:rPr>
              <w:t>suivant avait un volume inférieur à celui prévu :</w:t>
            </w:r>
          </w:p>
          <w:p w14:paraId="59D49C7C" w14:textId="63C8CFE6" w:rsidR="00062C3C" w:rsidRPr="00EF7112" w:rsidRDefault="00062C3C" w:rsidP="00062C3C">
            <w:pPr>
              <w:spacing w:before="100" w:after="100" w:line="276" w:lineRule="auto"/>
              <w:rPr>
                <w:lang w:val="fr-FR"/>
              </w:rPr>
            </w:pPr>
            <w:r w:rsidRPr="00EF7112">
              <w:rPr>
                <w:lang w:val="fr-FR"/>
              </w:rPr>
              <w:t xml:space="preserve">Nombre </w:t>
            </w:r>
            <w:r w:rsidR="00EF7112" w:rsidRPr="00EF7112">
              <w:rPr>
                <w:lang w:val="fr-FR"/>
              </w:rPr>
              <w:t>d’</w:t>
            </w:r>
            <w:r w:rsidRPr="00EF7112">
              <w:rPr>
                <w:lang w:val="fr-FR"/>
              </w:rPr>
              <w:t>aliquote</w:t>
            </w:r>
            <w:r w:rsidR="00EF7112" w:rsidRPr="00EF7112">
              <w:rPr>
                <w:lang w:val="fr-FR"/>
              </w:rPr>
              <w:t>s</w:t>
            </w:r>
            <w:r w:rsidRPr="00EF7112">
              <w:rPr>
                <w:lang w:val="fr-FR"/>
              </w:rPr>
              <w:t xml:space="preserve"> ____, volume (</w:t>
            </w:r>
            <w:proofErr w:type="spellStart"/>
            <w:r w:rsidRPr="00EF7112">
              <w:rPr>
                <w:lang w:val="fr-FR"/>
              </w:rPr>
              <w:t>ul</w:t>
            </w:r>
            <w:proofErr w:type="spellEnd"/>
            <w:r w:rsidR="00EF7112" w:rsidRPr="00EF7112">
              <w:rPr>
                <w:lang w:val="fr-FR"/>
              </w:rPr>
              <w:t>):</w:t>
            </w:r>
            <w:r w:rsidRPr="00EF7112">
              <w:rPr>
                <w:lang w:val="fr-FR"/>
              </w:rPr>
              <w:t xml:space="preserve"> _______</w:t>
            </w:r>
          </w:p>
          <w:p w14:paraId="7751EF1C" w14:textId="0B74D40C" w:rsidR="00EF7112" w:rsidRDefault="000E5A95" w:rsidP="00062C3C">
            <w:pPr>
              <w:spacing w:before="100" w:after="100" w:line="276" w:lineRule="auto"/>
              <w:rPr>
                <w:lang w:val="fr-FR"/>
              </w:rPr>
            </w:pPr>
            <w:r w:rsidRPr="00A1132C">
              <w:fldChar w:fldCharType="begin">
                <w:ffData>
                  <w:name w:val="Check1"/>
                  <w:enabled/>
                  <w:calcOnExit w:val="0"/>
                  <w:checkBox>
                    <w:sizeAuto/>
                    <w:default w:val="0"/>
                  </w:checkBox>
                </w:ffData>
              </w:fldChar>
            </w:r>
            <w:r w:rsidRPr="00EF7112">
              <w:rPr>
                <w:lang w:val="fr-FR"/>
              </w:rPr>
              <w:instrText xml:space="preserve"> FORMCHECKBOX </w:instrText>
            </w:r>
            <w:r w:rsidR="00000000">
              <w:fldChar w:fldCharType="separate"/>
            </w:r>
            <w:r w:rsidRPr="00A1132C">
              <w:fldChar w:fldCharType="end"/>
            </w:r>
            <w:r w:rsidR="00EF7112" w:rsidRPr="00EF7112">
              <w:rPr>
                <w:lang w:val="fr-FR"/>
              </w:rPr>
              <w:t xml:space="preserve"> </w:t>
            </w:r>
            <w:r w:rsidR="00EF7112" w:rsidRPr="00EF7112">
              <w:rPr>
                <w:lang w:val="fr-FR"/>
              </w:rPr>
              <w:t>la carte DBS suivante présentait des taches inférieures aux prévisions :</w:t>
            </w:r>
          </w:p>
          <w:p w14:paraId="458BEE74" w14:textId="19589B7E" w:rsidR="00062C3C" w:rsidRPr="00A02A59" w:rsidRDefault="00062C3C" w:rsidP="00062C3C">
            <w:pPr>
              <w:spacing w:before="100" w:after="100" w:line="276" w:lineRule="auto"/>
              <w:rPr>
                <w:lang w:val="fr-FR"/>
              </w:rPr>
            </w:pPr>
            <w:r w:rsidRPr="00A02A59">
              <w:rPr>
                <w:lang w:val="fr-FR"/>
              </w:rPr>
              <w:t>Nombre carte D</w:t>
            </w:r>
            <w:r w:rsidR="00F822EA" w:rsidRPr="00A02A59">
              <w:rPr>
                <w:lang w:val="fr-FR"/>
              </w:rPr>
              <w:t>BS</w:t>
            </w:r>
            <w:r w:rsidRPr="00A02A59">
              <w:rPr>
                <w:lang w:val="fr-FR"/>
              </w:rPr>
              <w:t xml:space="preserve"> ______________, </w:t>
            </w:r>
            <w:r w:rsidR="00F822EA" w:rsidRPr="00A02A59">
              <w:rPr>
                <w:lang w:val="fr-FR"/>
              </w:rPr>
              <w:t xml:space="preserve">Nombre de </w:t>
            </w:r>
            <w:r w:rsidR="00EF7112" w:rsidRPr="00A02A59">
              <w:rPr>
                <w:lang w:val="fr-FR"/>
              </w:rPr>
              <w:t>taches : _</w:t>
            </w:r>
            <w:r w:rsidRPr="00A02A59">
              <w:rPr>
                <w:lang w:val="fr-FR"/>
              </w:rPr>
              <w:t>_____</w:t>
            </w:r>
          </w:p>
          <w:p w14:paraId="02E8B052" w14:textId="43E00D91" w:rsidR="000E5A95" w:rsidRPr="00B50C01" w:rsidRDefault="000E5A95" w:rsidP="000E5A95">
            <w:pPr>
              <w:spacing w:before="100" w:after="100"/>
            </w:pPr>
            <w:r w:rsidRPr="00A1132C">
              <w:fldChar w:fldCharType="begin">
                <w:ffData>
                  <w:name w:val="Check1"/>
                  <w:enabled/>
                  <w:calcOnExit w:val="0"/>
                  <w:checkBox>
                    <w:sizeAuto/>
                    <w:default w:val="0"/>
                  </w:checkBox>
                </w:ffData>
              </w:fldChar>
            </w:r>
            <w:r w:rsidRPr="00A1132C">
              <w:instrText xml:space="preserve"> FORMCHECKBOX </w:instrText>
            </w:r>
            <w:r w:rsidR="00000000">
              <w:fldChar w:fldCharType="separate"/>
            </w:r>
            <w:r w:rsidRPr="00A1132C">
              <w:fldChar w:fldCharType="end"/>
            </w:r>
            <w:r w:rsidR="00A02A59" w:rsidRPr="00B50C01">
              <w:rPr>
                <w:lang w:val="fr"/>
              </w:rPr>
              <w:t xml:space="preserve"> Autres écarts :</w:t>
            </w:r>
          </w:p>
          <w:p w14:paraId="33C0E16E" w14:textId="77777777" w:rsidR="000E5A95" w:rsidRPr="00B50C01" w:rsidRDefault="000E5A95" w:rsidP="000E5A95">
            <w:pPr>
              <w:spacing w:before="100" w:after="100" w:line="276" w:lineRule="auto"/>
            </w:pPr>
            <w:r w:rsidRPr="00B50C01">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14:paraId="46E48850" w14:textId="77777777" w:rsidR="00E9164E" w:rsidRPr="00364C1E" w:rsidRDefault="00E9164E" w:rsidP="00E9164E">
      <w:pPr>
        <w:spacing w:before="240" w:after="240"/>
        <w:jc w:val="both"/>
        <w:rPr>
          <w:b/>
          <w:i/>
          <w:sz w:val="18"/>
          <w:lang w:val="fr-FR"/>
        </w:rPr>
      </w:pPr>
      <w:r>
        <w:rPr>
          <w:b/>
          <w:i/>
          <w:sz w:val="18"/>
          <w:lang w:val="fr"/>
        </w:rPr>
        <w:t>Traitées et complétées par (initiales) : __ __ __ (___/__/___) (jj/mmm/</w:t>
      </w:r>
      <w:proofErr w:type="spellStart"/>
      <w:r>
        <w:rPr>
          <w:b/>
          <w:i/>
          <w:sz w:val="18"/>
          <w:lang w:val="fr"/>
        </w:rPr>
        <w:t>aaaa</w:t>
      </w:r>
      <w:proofErr w:type="spellEnd"/>
      <w:r>
        <w:rPr>
          <w:b/>
          <w:i/>
          <w:sz w:val="18"/>
          <w:lang w:val="fr"/>
        </w:rPr>
        <w:t>)</w:t>
      </w:r>
    </w:p>
    <w:p w14:paraId="484E498B" w14:textId="77777777" w:rsidR="00E9164E" w:rsidRPr="00364C1E" w:rsidRDefault="00E9164E" w:rsidP="00E9164E">
      <w:pPr>
        <w:spacing w:before="240" w:after="240" w:line="240" w:lineRule="auto"/>
        <w:jc w:val="both"/>
        <w:rPr>
          <w:b/>
          <w:i/>
          <w:sz w:val="18"/>
          <w:lang w:val="fr-FR"/>
        </w:rPr>
      </w:pPr>
      <w:r>
        <w:rPr>
          <w:b/>
          <w:i/>
          <w:sz w:val="18"/>
          <w:lang w:val="fr"/>
        </w:rPr>
        <w:t>Revu par (initiales) : __ __ __ (___/__/____) (jj/mmm/</w:t>
      </w:r>
      <w:proofErr w:type="spellStart"/>
      <w:r>
        <w:rPr>
          <w:b/>
          <w:i/>
          <w:sz w:val="18"/>
          <w:lang w:val="fr"/>
        </w:rPr>
        <w:t>aaaa</w:t>
      </w:r>
      <w:proofErr w:type="spellEnd"/>
      <w:r>
        <w:rPr>
          <w:b/>
          <w:i/>
          <w:sz w:val="18"/>
          <w:lang w:val="fr"/>
        </w:rPr>
        <w:t>)</w:t>
      </w:r>
    </w:p>
    <w:p w14:paraId="2B52320D" w14:textId="286FDCFF" w:rsidR="00EE4CE6" w:rsidRPr="00E9164E" w:rsidRDefault="00EE4CE6" w:rsidP="00EE4CE6">
      <w:pPr>
        <w:spacing w:after="200"/>
        <w:rPr>
          <w:b/>
          <w:i/>
          <w:sz w:val="18"/>
          <w:lang w:val="fr-FR"/>
        </w:rPr>
      </w:pPr>
    </w:p>
    <w:p w14:paraId="4B46531E" w14:textId="776219C1" w:rsidR="00F950AF" w:rsidRPr="00E9164E" w:rsidRDefault="00F950AF" w:rsidP="00F950AF">
      <w:pPr>
        <w:tabs>
          <w:tab w:val="left" w:pos="5265"/>
        </w:tabs>
        <w:rPr>
          <w:lang w:val="fr-FR"/>
        </w:rPr>
      </w:pPr>
    </w:p>
    <w:sectPr w:rsidR="00F950AF" w:rsidRPr="00E9164E"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81EBA" w14:textId="77777777" w:rsidR="006B6236" w:rsidRDefault="006B6236" w:rsidP="001F1010">
      <w:r>
        <w:separator/>
      </w:r>
    </w:p>
  </w:endnote>
  <w:endnote w:type="continuationSeparator" w:id="0">
    <w:p w14:paraId="4A8C9851" w14:textId="77777777" w:rsidR="006B6236" w:rsidRDefault="006B6236" w:rsidP="001F1010">
      <w:r>
        <w:continuationSeparator/>
      </w:r>
    </w:p>
  </w:endnote>
  <w:endnote w:type="continuationNotice" w:id="1">
    <w:p w14:paraId="669634E3" w14:textId="77777777" w:rsidR="006B6236" w:rsidRDefault="006B62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192CFE77"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F950AF">
            <w:rPr>
              <w:sz w:val="18"/>
              <w:szCs w:val="18"/>
            </w:rPr>
            <w:t>1</w:t>
          </w:r>
          <w:r w:rsidR="00A37A1A" w:rsidRPr="00FC6773">
            <w:rPr>
              <w:sz w:val="18"/>
              <w:szCs w:val="18"/>
            </w:rPr>
            <w:t>-</w:t>
          </w:r>
          <w:r w:rsidR="00F950AF">
            <w:rPr>
              <w:sz w:val="18"/>
              <w:szCs w:val="18"/>
            </w:rPr>
            <w:t>15</w:t>
          </w:r>
          <w:r w:rsidR="00F23EEA">
            <w:rPr>
              <w:sz w:val="18"/>
              <w:szCs w:val="18"/>
            </w:rPr>
            <w:t>/</w:t>
          </w:r>
          <w:r w:rsidR="005D5B4F">
            <w:rPr>
              <w:sz w:val="18"/>
              <w:szCs w:val="18"/>
            </w:rPr>
            <w:t>v</w:t>
          </w:r>
          <w:r w:rsidR="00F950AF">
            <w:rPr>
              <w:sz w:val="18"/>
              <w:szCs w:val="18"/>
            </w:rPr>
            <w:t>2</w:t>
          </w:r>
          <w:r w:rsidR="00A37A1A" w:rsidRPr="00FC6773">
            <w:rPr>
              <w:sz w:val="18"/>
              <w:szCs w:val="18"/>
            </w:rPr>
            <w:t>.</w:t>
          </w:r>
          <w:r w:rsidR="0097418D">
            <w:rPr>
              <w:sz w:val="18"/>
              <w:szCs w:val="18"/>
            </w:rPr>
            <w:t>0</w:t>
          </w:r>
        </w:p>
      </w:tc>
      <w:tc>
        <w:tcPr>
          <w:tcW w:w="3118" w:type="dxa"/>
        </w:tcPr>
        <w:p w14:paraId="3107E6A2" w14:textId="2700586D" w:rsidR="001D0F15" w:rsidRPr="00BF7B90" w:rsidRDefault="001D0F15" w:rsidP="001D0F15">
          <w:pPr>
            <w:tabs>
              <w:tab w:val="right" w:pos="9639"/>
            </w:tabs>
            <w:jc w:val="center"/>
            <w:rPr>
              <w:sz w:val="18"/>
              <w:szCs w:val="18"/>
              <w:lang w:val="fr-CH"/>
            </w:rPr>
          </w:pPr>
          <w:r w:rsidRPr="008C37DE">
            <w:rPr>
              <w:b/>
              <w:sz w:val="18"/>
              <w:szCs w:val="18"/>
            </w:rPr>
            <w:t>CONFIDENTI</w:t>
          </w:r>
          <w:r w:rsidR="00E9164E">
            <w:rPr>
              <w:b/>
              <w:sz w:val="18"/>
              <w:szCs w:val="18"/>
            </w:rPr>
            <w:t>E</w:t>
          </w:r>
          <w:r w:rsidRPr="008C37DE">
            <w:rPr>
              <w:b/>
              <w:sz w:val="18"/>
              <w:szCs w:val="18"/>
            </w:rPr>
            <w:t>L</w:t>
          </w:r>
        </w:p>
      </w:tc>
      <w:tc>
        <w:tcPr>
          <w:tcW w:w="3226" w:type="dxa"/>
        </w:tcPr>
        <w:p w14:paraId="17279C43" w14:textId="5B7FFB94" w:rsidR="001D0F15" w:rsidRDefault="001D0F15" w:rsidP="001D0F15">
          <w:pPr>
            <w:tabs>
              <w:tab w:val="right" w:pos="9639"/>
            </w:tabs>
            <w:jc w:val="right"/>
            <w:rPr>
              <w:sz w:val="18"/>
              <w:szCs w:val="18"/>
            </w:rPr>
          </w:pPr>
          <w:r w:rsidRPr="008C000E">
            <w:rPr>
              <w:sz w:val="18"/>
              <w:szCs w:val="18"/>
            </w:rPr>
            <w:t xml:space="preserve">Page </w:t>
          </w:r>
          <w:r w:rsidRPr="008C000E">
            <w:rPr>
              <w:sz w:val="18"/>
              <w:szCs w:val="18"/>
            </w:rPr>
            <w:fldChar w:fldCharType="begin"/>
          </w:r>
          <w:r w:rsidRPr="008C000E">
            <w:rPr>
              <w:sz w:val="18"/>
              <w:szCs w:val="18"/>
            </w:rPr>
            <w:instrText xml:space="preserve"> PAGE </w:instrText>
          </w:r>
          <w:r w:rsidRPr="008C000E">
            <w:rPr>
              <w:sz w:val="18"/>
              <w:szCs w:val="18"/>
            </w:rPr>
            <w:fldChar w:fldCharType="separate"/>
          </w:r>
          <w:r w:rsidR="00817AAA">
            <w:rPr>
              <w:noProof/>
              <w:sz w:val="18"/>
              <w:szCs w:val="18"/>
            </w:rPr>
            <w:t>10</w:t>
          </w:r>
          <w:r w:rsidRPr="008C000E">
            <w:rPr>
              <w:sz w:val="18"/>
              <w:szCs w:val="18"/>
            </w:rPr>
            <w:fldChar w:fldCharType="end"/>
          </w:r>
          <w:r w:rsidRPr="008C000E">
            <w:rPr>
              <w:sz w:val="18"/>
              <w:szCs w:val="18"/>
            </w:rPr>
            <w:t xml:space="preserve"> </w:t>
          </w:r>
          <w:r w:rsidR="00E9164E">
            <w:rPr>
              <w:sz w:val="18"/>
              <w:szCs w:val="18"/>
            </w:rPr>
            <w:t>sur</w:t>
          </w:r>
          <w:r w:rsidRPr="008C000E">
            <w:rPr>
              <w:sz w:val="18"/>
              <w:szCs w:val="18"/>
            </w:rPr>
            <w:t xml:space="preserve"> </w:t>
          </w:r>
          <w:r w:rsidRPr="008C000E">
            <w:rPr>
              <w:sz w:val="18"/>
              <w:szCs w:val="18"/>
            </w:rPr>
            <w:fldChar w:fldCharType="begin"/>
          </w:r>
          <w:r w:rsidRPr="008C000E">
            <w:rPr>
              <w:sz w:val="18"/>
              <w:szCs w:val="18"/>
            </w:rPr>
            <w:instrText xml:space="preserve"> NUMPAGES  </w:instrText>
          </w:r>
          <w:r w:rsidRPr="008C000E">
            <w:rPr>
              <w:sz w:val="18"/>
              <w:szCs w:val="18"/>
            </w:rPr>
            <w:fldChar w:fldCharType="separate"/>
          </w:r>
          <w:r w:rsidR="00817AAA">
            <w:rPr>
              <w:noProof/>
              <w:sz w:val="18"/>
              <w:szCs w:val="18"/>
            </w:rPr>
            <w:t>10</w:t>
          </w:r>
          <w:r w:rsidRPr="008C000E">
            <w:rPr>
              <w:sz w:val="18"/>
              <w:szCs w:val="18"/>
            </w:rPr>
            <w:fldChar w:fldCharType="end"/>
          </w:r>
        </w:p>
      </w:tc>
    </w:tr>
  </w:tbl>
  <w:p w14:paraId="3AA2CA69" w14:textId="4ED09250" w:rsidR="005C7C3D" w:rsidRPr="000A7A7A" w:rsidRDefault="005C7C3D" w:rsidP="000A7A7A">
    <w:pPr>
      <w:pStyle w:val="Pieddepage"/>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Pieddepage"/>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Pieddepage"/>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sz w:val="18"/>
        <w:szCs w:val="18"/>
      </w:rPr>
      <w:fldChar w:fldCharType="begin"/>
    </w:r>
    <w:r w:rsidRPr="008C732D">
      <w:rPr>
        <w:sz w:val="18"/>
        <w:szCs w:val="18"/>
      </w:rPr>
      <w:instrText xml:space="preserve"> PAGE  \* Arabic  \* MERGEFORMAT </w:instrText>
    </w:r>
    <w:r w:rsidRPr="008C732D">
      <w:rPr>
        <w:sz w:val="18"/>
        <w:szCs w:val="18"/>
      </w:rPr>
      <w:fldChar w:fldCharType="separate"/>
    </w:r>
    <w:r>
      <w:rPr>
        <w:noProof/>
        <w:sz w:val="18"/>
        <w:szCs w:val="18"/>
      </w:rPr>
      <w:t>1</w:t>
    </w:r>
    <w:r w:rsidRPr="008C732D">
      <w:rPr>
        <w:sz w:val="18"/>
        <w:szCs w:val="18"/>
      </w:rPr>
      <w:fldChar w:fldCharType="end"/>
    </w:r>
    <w:r w:rsidRPr="008C732D">
      <w:rPr>
        <w:sz w:val="18"/>
        <w:szCs w:val="18"/>
      </w:rPr>
      <w:t xml:space="preserve"> of </w:t>
    </w:r>
    <w:r w:rsidRPr="008C732D">
      <w:rPr>
        <w:sz w:val="18"/>
        <w:szCs w:val="18"/>
      </w:rPr>
      <w:fldChar w:fldCharType="begin"/>
    </w:r>
    <w:r w:rsidRPr="008C732D">
      <w:rPr>
        <w:sz w:val="18"/>
        <w:szCs w:val="18"/>
      </w:rPr>
      <w:instrText xml:space="preserve"> NUMPAGES  \* Arabic  \* MERGEFORMAT </w:instrText>
    </w:r>
    <w:r w:rsidRPr="008C732D">
      <w:rPr>
        <w:sz w:val="18"/>
        <w:szCs w:val="18"/>
      </w:rPr>
      <w:fldChar w:fldCharType="separate"/>
    </w:r>
    <w:r w:rsidR="00CB7EF7">
      <w:rPr>
        <w:noProof/>
        <w:sz w:val="18"/>
        <w:szCs w:val="18"/>
      </w:rPr>
      <w:t>2</w:t>
    </w:r>
    <w:r w:rsidRPr="008C732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41558" w14:textId="77777777" w:rsidR="006B6236" w:rsidRDefault="006B6236" w:rsidP="001F1010">
      <w:r>
        <w:separator/>
      </w:r>
    </w:p>
  </w:footnote>
  <w:footnote w:type="continuationSeparator" w:id="0">
    <w:p w14:paraId="7B0DF773" w14:textId="77777777" w:rsidR="006B6236" w:rsidRDefault="006B6236" w:rsidP="001F1010">
      <w:r>
        <w:continuationSeparator/>
      </w:r>
    </w:p>
  </w:footnote>
  <w:footnote w:type="continuationNotice" w:id="1">
    <w:p w14:paraId="279DF461" w14:textId="77777777" w:rsidR="006B6236" w:rsidRDefault="006B62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DAF3" w14:textId="77777777" w:rsidR="007B25D6" w:rsidRDefault="007B25D6" w:rsidP="007B25D6">
    <w:pPr>
      <w:pStyle w:val="En-tte"/>
      <w:jc w:val="center"/>
      <w:rPr>
        <w:i/>
        <w:color w:val="808080" w:themeColor="background1" w:themeShade="80"/>
      </w:rPr>
    </w:pPr>
    <w:r>
      <w:rPr>
        <w:i/>
        <w:color w:val="808080" w:themeColor="background1" w:themeShade="80"/>
      </w:rPr>
      <w:t>MPXRM – INRB</w:t>
    </w:r>
  </w:p>
  <w:p w14:paraId="19267033" w14:textId="7D87E114" w:rsidR="007B25D6" w:rsidRDefault="007B25D6" w:rsidP="007B25D6">
    <w:pPr>
      <w:pStyle w:val="En-tte"/>
      <w:jc w:val="center"/>
      <w:rPr>
        <w:i/>
        <w:color w:val="808080" w:themeColor="background1" w:themeShade="80"/>
      </w:rPr>
    </w:pPr>
    <w:r>
      <w:rPr>
        <w:i/>
        <w:color w:val="808080" w:themeColor="background1" w:themeShade="80"/>
      </w:rPr>
      <w:t>Blood_QC_CRF_Lab_V1.0_07FEB23</w:t>
    </w:r>
  </w:p>
  <w:p w14:paraId="6DC00DA5" w14:textId="00A2FB1C" w:rsidR="005C7C3D" w:rsidRDefault="005C7C3D" w:rsidP="008C732D">
    <w:pPr>
      <w:pStyle w:val="En-tte"/>
      <w:tabs>
        <w:tab w:val="clear" w:pos="9406"/>
        <w:tab w:val="left" w:pos="5710"/>
      </w:tabs>
      <w:jc w:val="right"/>
      <w:rPr>
        <w:sz w:val="16"/>
        <w:szCs w:val="16"/>
      </w:rPr>
    </w:pPr>
  </w:p>
  <w:p w14:paraId="5C0F76B7" w14:textId="737F7790" w:rsidR="002B7245" w:rsidRDefault="002B7245" w:rsidP="00F91E96">
    <w:pPr>
      <w:pStyle w:val="En-tte"/>
      <w:tabs>
        <w:tab w:val="clear" w:pos="9406"/>
        <w:tab w:val="left" w:pos="5710"/>
      </w:tabs>
      <w:jc w:val="right"/>
      <w:rPr>
        <w:sz w:val="16"/>
        <w:szCs w:val="16"/>
      </w:rPr>
    </w:pPr>
  </w:p>
  <w:p w14:paraId="29519519" w14:textId="7FA855E6" w:rsidR="005C7C3D" w:rsidRPr="00410F83" w:rsidRDefault="00410F83" w:rsidP="00B0056E">
    <w:pPr>
      <w:tabs>
        <w:tab w:val="center" w:pos="4680"/>
        <w:tab w:val="right" w:pos="9360"/>
      </w:tabs>
      <w:spacing w:line="240" w:lineRule="auto"/>
      <w:rPr>
        <w:i/>
        <w:lang w:val="fr-FR"/>
      </w:rPr>
    </w:pPr>
    <w:r w:rsidRPr="006A4BF2">
      <w:rPr>
        <w:i/>
        <w:lang w:val="fr"/>
      </w:rPr>
      <w:t xml:space="preserve">Nom de la </w:t>
    </w:r>
    <w:r w:rsidR="00EF7112" w:rsidRPr="006A4BF2">
      <w:rPr>
        <w:i/>
        <w:lang w:val="fr"/>
      </w:rPr>
      <w:t>clinique</w:t>
    </w:r>
    <w:r w:rsidR="00EF7112" w:rsidRPr="00410F83">
      <w:rPr>
        <w:i/>
        <w:lang w:val="fr-FR"/>
      </w:rPr>
      <w:t xml:space="preserve"> :</w:t>
    </w:r>
    <w:r w:rsidR="003556DB" w:rsidRPr="00410F83">
      <w:rPr>
        <w:i/>
        <w:lang w:val="fr-FR"/>
      </w:rPr>
      <w:t xml:space="preserve"> ________________         </w:t>
    </w:r>
    <w:r w:rsidR="003556DB" w:rsidRPr="00410F83">
      <w:rPr>
        <w:i/>
        <w:lang w:val="fr-FR"/>
      </w:rPr>
      <w:tab/>
    </w:r>
    <w:r w:rsidR="003556DB" w:rsidRPr="00410F83">
      <w:rPr>
        <w:i/>
        <w:lang w:val="fr-FR"/>
      </w:rPr>
      <w:tab/>
      <w:t>ID</w:t>
    </w:r>
    <w:r>
      <w:rPr>
        <w:i/>
        <w:lang w:val="fr-FR"/>
      </w:rPr>
      <w:t xml:space="preserve"> du </w:t>
    </w:r>
    <w:r w:rsidR="00EF7112" w:rsidRPr="00410F83">
      <w:rPr>
        <w:i/>
        <w:lang w:val="fr-FR"/>
      </w:rPr>
      <w:t>Participant :</w:t>
    </w:r>
    <w:r w:rsidR="003556DB" w:rsidRPr="00410F83">
      <w:rPr>
        <w:i/>
        <w:lang w:val="fr-FR"/>
      </w:rPr>
      <w:t xml:space="preserve"> FIND </w:t>
    </w:r>
    <w:r w:rsidR="006A4BF2" w:rsidRPr="00410F83">
      <w:rPr>
        <w:i/>
        <w:lang w:val="fr-FR"/>
      </w:rPr>
      <w:t>PP</w:t>
    </w:r>
    <w:r w:rsidR="008253DC" w:rsidRPr="00410F83">
      <w:rPr>
        <w:i/>
        <w:lang w:val="fr-FR"/>
      </w:rPr>
      <w:t>0</w:t>
    </w:r>
    <w:r w:rsidR="006A4BF2" w:rsidRPr="00410F83">
      <w:rPr>
        <w:i/>
        <w:lang w:val="fr-FR"/>
      </w:rPr>
      <w:t>0701</w:t>
    </w:r>
    <w:r w:rsidR="003556DB" w:rsidRPr="00410F83">
      <w:rPr>
        <w:i/>
        <w:lang w:val="fr-FR"/>
      </w:rPr>
      <w:t>/__ __ __ 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Titre4"/>
      <w:lvlText w:val="%1.%2.%3.%4"/>
      <w:lvlJc w:val="left"/>
      <w:pPr>
        <w:ind w:left="864" w:hanging="864"/>
      </w:pPr>
      <w:rPr>
        <w:rFonts w:hint="default"/>
        <w:color w:val="auto"/>
        <w:sz w:val="20"/>
        <w:szCs w:val="20"/>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3"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0230A65"/>
    <w:multiLevelType w:val="hybridMultilevel"/>
    <w:tmpl w:val="D6ECD6BE"/>
    <w:lvl w:ilvl="0" w:tplc="F8E635CC">
      <w:start w:val="1"/>
      <w:numFmt w:val="decimal"/>
      <w:lvlText w:val="%1."/>
      <w:lvlJc w:val="left"/>
      <w:pPr>
        <w:ind w:left="502"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7"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9"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0"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5ED71CC"/>
    <w:multiLevelType w:val="multilevel"/>
    <w:tmpl w:val="B8E84234"/>
    <w:lvl w:ilvl="0">
      <w:start w:val="1"/>
      <w:numFmt w:val="decimal"/>
      <w:pStyle w:val="Titre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4"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5"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3"/>
  </w:num>
  <w:num w:numId="2" w16cid:durableId="285237999">
    <w:abstractNumId w:val="22"/>
  </w:num>
  <w:num w:numId="3" w16cid:durableId="1211770646">
    <w:abstractNumId w:val="15"/>
  </w:num>
  <w:num w:numId="4" w16cid:durableId="1894733953">
    <w:abstractNumId w:val="21"/>
  </w:num>
  <w:num w:numId="5" w16cid:durableId="1813520346">
    <w:abstractNumId w:val="21"/>
    <w:lvlOverride w:ilvl="0">
      <w:startOverride w:val="3"/>
    </w:lvlOverride>
  </w:num>
  <w:num w:numId="6" w16cid:durableId="1313679282">
    <w:abstractNumId w:val="17"/>
  </w:num>
  <w:num w:numId="7" w16cid:durableId="59254587">
    <w:abstractNumId w:val="3"/>
  </w:num>
  <w:num w:numId="8" w16cid:durableId="26685768">
    <w:abstractNumId w:val="11"/>
  </w:num>
  <w:num w:numId="9" w16cid:durableId="208156109">
    <w:abstractNumId w:val="2"/>
  </w:num>
  <w:num w:numId="10" w16cid:durableId="148057737">
    <w:abstractNumId w:val="1"/>
  </w:num>
  <w:num w:numId="11" w16cid:durableId="346685659">
    <w:abstractNumId w:val="0"/>
  </w:num>
  <w:num w:numId="12" w16cid:durableId="2064403801">
    <w:abstractNumId w:val="4"/>
  </w:num>
  <w:num w:numId="13" w16cid:durableId="864487904">
    <w:abstractNumId w:val="10"/>
  </w:num>
  <w:num w:numId="14" w16cid:durableId="1807969909">
    <w:abstractNumId w:val="25"/>
  </w:num>
  <w:num w:numId="15" w16cid:durableId="1334189928">
    <w:abstractNumId w:val="14"/>
  </w:num>
  <w:num w:numId="16" w16cid:durableId="214121820">
    <w:abstractNumId w:val="8"/>
  </w:num>
  <w:num w:numId="17" w16cid:durableId="243691476">
    <w:abstractNumId w:val="20"/>
  </w:num>
  <w:num w:numId="18" w16cid:durableId="1927224531">
    <w:abstractNumId w:val="5"/>
  </w:num>
  <w:num w:numId="19" w16cid:durableId="1798647189">
    <w:abstractNumId w:val="22"/>
  </w:num>
  <w:num w:numId="20" w16cid:durableId="1688020892">
    <w:abstractNumId w:val="22"/>
  </w:num>
  <w:num w:numId="21" w16cid:durableId="2035886021">
    <w:abstractNumId w:val="7"/>
  </w:num>
  <w:num w:numId="22" w16cid:durableId="268123626">
    <w:abstractNumId w:val="6"/>
  </w:num>
  <w:num w:numId="23" w16cid:durableId="1888637701">
    <w:abstractNumId w:val="22"/>
  </w:num>
  <w:num w:numId="24" w16cid:durableId="1675494768">
    <w:abstractNumId w:val="16"/>
  </w:num>
  <w:num w:numId="25" w16cid:durableId="261571537">
    <w:abstractNumId w:val="24"/>
  </w:num>
  <w:num w:numId="26" w16cid:durableId="9622735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18"/>
  </w:num>
  <w:num w:numId="31" w16cid:durableId="1537886073">
    <w:abstractNumId w:val="9"/>
  </w:num>
  <w:num w:numId="32" w16cid:durableId="714543148">
    <w:abstractNumId w:val="26"/>
  </w:num>
  <w:num w:numId="33" w16cid:durableId="2084066574">
    <w:abstractNumId w:val="19"/>
  </w:num>
  <w:num w:numId="34" w16cid:durableId="833837104">
    <w:abstractNumId w:val="23"/>
  </w:num>
  <w:num w:numId="35" w16cid:durableId="1795253284">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19CC"/>
    <w:rsid w:val="00002360"/>
    <w:rsid w:val="00002B96"/>
    <w:rsid w:val="000057B7"/>
    <w:rsid w:val="00006576"/>
    <w:rsid w:val="0000680F"/>
    <w:rsid w:val="000071FC"/>
    <w:rsid w:val="000107C4"/>
    <w:rsid w:val="000108C3"/>
    <w:rsid w:val="00010BC7"/>
    <w:rsid w:val="00013516"/>
    <w:rsid w:val="00013F0F"/>
    <w:rsid w:val="00015731"/>
    <w:rsid w:val="00016287"/>
    <w:rsid w:val="00016351"/>
    <w:rsid w:val="0001668C"/>
    <w:rsid w:val="00022E65"/>
    <w:rsid w:val="00023486"/>
    <w:rsid w:val="00023B4E"/>
    <w:rsid w:val="00025872"/>
    <w:rsid w:val="00025C8A"/>
    <w:rsid w:val="00030DAC"/>
    <w:rsid w:val="00032762"/>
    <w:rsid w:val="00032A7E"/>
    <w:rsid w:val="00033AC4"/>
    <w:rsid w:val="00034F90"/>
    <w:rsid w:val="000370D2"/>
    <w:rsid w:val="000379C2"/>
    <w:rsid w:val="00037B0D"/>
    <w:rsid w:val="00041B9D"/>
    <w:rsid w:val="00043878"/>
    <w:rsid w:val="00043CB6"/>
    <w:rsid w:val="000440F9"/>
    <w:rsid w:val="0004448B"/>
    <w:rsid w:val="0004484E"/>
    <w:rsid w:val="00046F89"/>
    <w:rsid w:val="00051D78"/>
    <w:rsid w:val="00052089"/>
    <w:rsid w:val="00053400"/>
    <w:rsid w:val="00054B6A"/>
    <w:rsid w:val="000564D9"/>
    <w:rsid w:val="0005657C"/>
    <w:rsid w:val="0005789B"/>
    <w:rsid w:val="0006020B"/>
    <w:rsid w:val="00060270"/>
    <w:rsid w:val="00062630"/>
    <w:rsid w:val="000629AA"/>
    <w:rsid w:val="00062C3C"/>
    <w:rsid w:val="00063A9D"/>
    <w:rsid w:val="00073705"/>
    <w:rsid w:val="00074BEE"/>
    <w:rsid w:val="00074FFB"/>
    <w:rsid w:val="00076143"/>
    <w:rsid w:val="00077CC0"/>
    <w:rsid w:val="00083142"/>
    <w:rsid w:val="000848D5"/>
    <w:rsid w:val="00084D49"/>
    <w:rsid w:val="000854AA"/>
    <w:rsid w:val="00086266"/>
    <w:rsid w:val="000862D9"/>
    <w:rsid w:val="00090BB2"/>
    <w:rsid w:val="00090D25"/>
    <w:rsid w:val="000929A6"/>
    <w:rsid w:val="00092DE7"/>
    <w:rsid w:val="0009340A"/>
    <w:rsid w:val="00093426"/>
    <w:rsid w:val="0009366A"/>
    <w:rsid w:val="00093AA0"/>
    <w:rsid w:val="00093EAF"/>
    <w:rsid w:val="0009456A"/>
    <w:rsid w:val="000953DF"/>
    <w:rsid w:val="00095BCA"/>
    <w:rsid w:val="00095F15"/>
    <w:rsid w:val="00096046"/>
    <w:rsid w:val="00096AD7"/>
    <w:rsid w:val="00097EF7"/>
    <w:rsid w:val="000A0956"/>
    <w:rsid w:val="000A17C9"/>
    <w:rsid w:val="000A1AAF"/>
    <w:rsid w:val="000A292D"/>
    <w:rsid w:val="000A3AE7"/>
    <w:rsid w:val="000A6C99"/>
    <w:rsid w:val="000A7A7A"/>
    <w:rsid w:val="000B348A"/>
    <w:rsid w:val="000B3B74"/>
    <w:rsid w:val="000B4958"/>
    <w:rsid w:val="000B5411"/>
    <w:rsid w:val="000B5715"/>
    <w:rsid w:val="000B5989"/>
    <w:rsid w:val="000B5DB7"/>
    <w:rsid w:val="000B692A"/>
    <w:rsid w:val="000B7639"/>
    <w:rsid w:val="000C179B"/>
    <w:rsid w:val="000C311F"/>
    <w:rsid w:val="000C3E4D"/>
    <w:rsid w:val="000C4633"/>
    <w:rsid w:val="000C539A"/>
    <w:rsid w:val="000D09EA"/>
    <w:rsid w:val="000D0A3D"/>
    <w:rsid w:val="000D0B0B"/>
    <w:rsid w:val="000D1952"/>
    <w:rsid w:val="000D2843"/>
    <w:rsid w:val="000D4EB6"/>
    <w:rsid w:val="000D5E6A"/>
    <w:rsid w:val="000D622C"/>
    <w:rsid w:val="000D7A0F"/>
    <w:rsid w:val="000E0B2A"/>
    <w:rsid w:val="000E1175"/>
    <w:rsid w:val="000E1931"/>
    <w:rsid w:val="000E2991"/>
    <w:rsid w:val="000E2CF1"/>
    <w:rsid w:val="000E3215"/>
    <w:rsid w:val="000E3681"/>
    <w:rsid w:val="000E36E7"/>
    <w:rsid w:val="000E5A95"/>
    <w:rsid w:val="000E6841"/>
    <w:rsid w:val="000F047B"/>
    <w:rsid w:val="000F124E"/>
    <w:rsid w:val="000F27AD"/>
    <w:rsid w:val="000F3E7E"/>
    <w:rsid w:val="000F4309"/>
    <w:rsid w:val="000F6420"/>
    <w:rsid w:val="00100660"/>
    <w:rsid w:val="0010256C"/>
    <w:rsid w:val="00103A24"/>
    <w:rsid w:val="0010770E"/>
    <w:rsid w:val="00107F5B"/>
    <w:rsid w:val="001105F2"/>
    <w:rsid w:val="00110FA7"/>
    <w:rsid w:val="00110FB5"/>
    <w:rsid w:val="00114577"/>
    <w:rsid w:val="00115064"/>
    <w:rsid w:val="00116A21"/>
    <w:rsid w:val="00117456"/>
    <w:rsid w:val="0012052C"/>
    <w:rsid w:val="001240DD"/>
    <w:rsid w:val="00125055"/>
    <w:rsid w:val="001333C6"/>
    <w:rsid w:val="00135A27"/>
    <w:rsid w:val="00135CFE"/>
    <w:rsid w:val="00136C88"/>
    <w:rsid w:val="001374DD"/>
    <w:rsid w:val="00141012"/>
    <w:rsid w:val="00141151"/>
    <w:rsid w:val="00141E25"/>
    <w:rsid w:val="00141F75"/>
    <w:rsid w:val="00143EC7"/>
    <w:rsid w:val="0014477D"/>
    <w:rsid w:val="00145519"/>
    <w:rsid w:val="00145961"/>
    <w:rsid w:val="0015097C"/>
    <w:rsid w:val="00150BF5"/>
    <w:rsid w:val="001512A5"/>
    <w:rsid w:val="00153362"/>
    <w:rsid w:val="0015384A"/>
    <w:rsid w:val="0015449C"/>
    <w:rsid w:val="00155BE0"/>
    <w:rsid w:val="00156DBD"/>
    <w:rsid w:val="0015708B"/>
    <w:rsid w:val="00161711"/>
    <w:rsid w:val="00165475"/>
    <w:rsid w:val="00166A52"/>
    <w:rsid w:val="00172F99"/>
    <w:rsid w:val="00173BB3"/>
    <w:rsid w:val="00174CEC"/>
    <w:rsid w:val="00176BF5"/>
    <w:rsid w:val="0017723C"/>
    <w:rsid w:val="00180432"/>
    <w:rsid w:val="001804F6"/>
    <w:rsid w:val="001831FE"/>
    <w:rsid w:val="00184882"/>
    <w:rsid w:val="00184E92"/>
    <w:rsid w:val="001861A4"/>
    <w:rsid w:val="00187782"/>
    <w:rsid w:val="00191986"/>
    <w:rsid w:val="00192644"/>
    <w:rsid w:val="00192FB5"/>
    <w:rsid w:val="001940E4"/>
    <w:rsid w:val="001976D4"/>
    <w:rsid w:val="001A18BB"/>
    <w:rsid w:val="001B3D17"/>
    <w:rsid w:val="001B4B56"/>
    <w:rsid w:val="001B532A"/>
    <w:rsid w:val="001B5CFE"/>
    <w:rsid w:val="001B67C3"/>
    <w:rsid w:val="001C0E3F"/>
    <w:rsid w:val="001C1A0F"/>
    <w:rsid w:val="001C2738"/>
    <w:rsid w:val="001C28DB"/>
    <w:rsid w:val="001C29DB"/>
    <w:rsid w:val="001C3AB4"/>
    <w:rsid w:val="001C6D30"/>
    <w:rsid w:val="001D07D7"/>
    <w:rsid w:val="001D0AA7"/>
    <w:rsid w:val="001D0F15"/>
    <w:rsid w:val="001D19E1"/>
    <w:rsid w:val="001D232F"/>
    <w:rsid w:val="001D484A"/>
    <w:rsid w:val="001E36CC"/>
    <w:rsid w:val="001E3F69"/>
    <w:rsid w:val="001E4C1B"/>
    <w:rsid w:val="001E4DB4"/>
    <w:rsid w:val="001E5273"/>
    <w:rsid w:val="001F1010"/>
    <w:rsid w:val="001F19F4"/>
    <w:rsid w:val="001F6BC8"/>
    <w:rsid w:val="001F72B0"/>
    <w:rsid w:val="001F74BF"/>
    <w:rsid w:val="002009F2"/>
    <w:rsid w:val="00204560"/>
    <w:rsid w:val="002050B1"/>
    <w:rsid w:val="0020585C"/>
    <w:rsid w:val="00206161"/>
    <w:rsid w:val="00210DC3"/>
    <w:rsid w:val="00211D81"/>
    <w:rsid w:val="002161A1"/>
    <w:rsid w:val="002169C3"/>
    <w:rsid w:val="00217957"/>
    <w:rsid w:val="00220516"/>
    <w:rsid w:val="00223DE9"/>
    <w:rsid w:val="00225A4C"/>
    <w:rsid w:val="002353F8"/>
    <w:rsid w:val="002355F2"/>
    <w:rsid w:val="0024156D"/>
    <w:rsid w:val="00243904"/>
    <w:rsid w:val="00243CD3"/>
    <w:rsid w:val="0024709F"/>
    <w:rsid w:val="00253318"/>
    <w:rsid w:val="0025376F"/>
    <w:rsid w:val="00253D45"/>
    <w:rsid w:val="00253E0F"/>
    <w:rsid w:val="00254195"/>
    <w:rsid w:val="00254AFA"/>
    <w:rsid w:val="00254DBF"/>
    <w:rsid w:val="00256334"/>
    <w:rsid w:val="00256907"/>
    <w:rsid w:val="00257065"/>
    <w:rsid w:val="002613A3"/>
    <w:rsid w:val="00262E3C"/>
    <w:rsid w:val="002656C2"/>
    <w:rsid w:val="00265D08"/>
    <w:rsid w:val="0026749B"/>
    <w:rsid w:val="00271511"/>
    <w:rsid w:val="00273584"/>
    <w:rsid w:val="00275D14"/>
    <w:rsid w:val="00277D07"/>
    <w:rsid w:val="002804C1"/>
    <w:rsid w:val="0028377C"/>
    <w:rsid w:val="00286D21"/>
    <w:rsid w:val="00286D55"/>
    <w:rsid w:val="0028759A"/>
    <w:rsid w:val="00291E22"/>
    <w:rsid w:val="00294AB4"/>
    <w:rsid w:val="00295B90"/>
    <w:rsid w:val="002A0599"/>
    <w:rsid w:val="002A3553"/>
    <w:rsid w:val="002B139D"/>
    <w:rsid w:val="002B1BC7"/>
    <w:rsid w:val="002B3914"/>
    <w:rsid w:val="002B4DD9"/>
    <w:rsid w:val="002B6298"/>
    <w:rsid w:val="002B6B2B"/>
    <w:rsid w:val="002B6D47"/>
    <w:rsid w:val="002B7245"/>
    <w:rsid w:val="002B7756"/>
    <w:rsid w:val="002C27F6"/>
    <w:rsid w:val="002C3D48"/>
    <w:rsid w:val="002C45D3"/>
    <w:rsid w:val="002C601F"/>
    <w:rsid w:val="002C6481"/>
    <w:rsid w:val="002D02F5"/>
    <w:rsid w:val="002D1EE6"/>
    <w:rsid w:val="002D2E4B"/>
    <w:rsid w:val="002D34A6"/>
    <w:rsid w:val="002D52A8"/>
    <w:rsid w:val="002D6574"/>
    <w:rsid w:val="002D71AC"/>
    <w:rsid w:val="002E007A"/>
    <w:rsid w:val="002E00B7"/>
    <w:rsid w:val="002E1699"/>
    <w:rsid w:val="002E1EB2"/>
    <w:rsid w:val="002E213E"/>
    <w:rsid w:val="002E4797"/>
    <w:rsid w:val="002E4A8D"/>
    <w:rsid w:val="002E4DE0"/>
    <w:rsid w:val="002F0844"/>
    <w:rsid w:val="002F170D"/>
    <w:rsid w:val="002F170E"/>
    <w:rsid w:val="002F17D7"/>
    <w:rsid w:val="002F2D7C"/>
    <w:rsid w:val="002F5584"/>
    <w:rsid w:val="002F6FB0"/>
    <w:rsid w:val="002F7488"/>
    <w:rsid w:val="002F7564"/>
    <w:rsid w:val="00302492"/>
    <w:rsid w:val="00302774"/>
    <w:rsid w:val="00302976"/>
    <w:rsid w:val="003033F9"/>
    <w:rsid w:val="00303416"/>
    <w:rsid w:val="0030344F"/>
    <w:rsid w:val="003043F1"/>
    <w:rsid w:val="00305AA4"/>
    <w:rsid w:val="00306256"/>
    <w:rsid w:val="003068CA"/>
    <w:rsid w:val="0031247C"/>
    <w:rsid w:val="003126EE"/>
    <w:rsid w:val="00313AA6"/>
    <w:rsid w:val="003145E5"/>
    <w:rsid w:val="0031777D"/>
    <w:rsid w:val="00320FF1"/>
    <w:rsid w:val="00323E73"/>
    <w:rsid w:val="003262BB"/>
    <w:rsid w:val="00326943"/>
    <w:rsid w:val="00326949"/>
    <w:rsid w:val="003310AA"/>
    <w:rsid w:val="0033190D"/>
    <w:rsid w:val="00332C7B"/>
    <w:rsid w:val="003401F4"/>
    <w:rsid w:val="003424F8"/>
    <w:rsid w:val="0034480B"/>
    <w:rsid w:val="003466E1"/>
    <w:rsid w:val="00350212"/>
    <w:rsid w:val="0035268B"/>
    <w:rsid w:val="003556DB"/>
    <w:rsid w:val="00356ACB"/>
    <w:rsid w:val="00360875"/>
    <w:rsid w:val="0036659D"/>
    <w:rsid w:val="003667B0"/>
    <w:rsid w:val="003721DB"/>
    <w:rsid w:val="00376FD4"/>
    <w:rsid w:val="003818CF"/>
    <w:rsid w:val="00384B18"/>
    <w:rsid w:val="003917F5"/>
    <w:rsid w:val="00391FB4"/>
    <w:rsid w:val="0039222E"/>
    <w:rsid w:val="0039294F"/>
    <w:rsid w:val="0039298D"/>
    <w:rsid w:val="003932E4"/>
    <w:rsid w:val="00393E1E"/>
    <w:rsid w:val="003942E2"/>
    <w:rsid w:val="00396283"/>
    <w:rsid w:val="00396542"/>
    <w:rsid w:val="003A0A4C"/>
    <w:rsid w:val="003A23D6"/>
    <w:rsid w:val="003A26EE"/>
    <w:rsid w:val="003A2D3D"/>
    <w:rsid w:val="003A31DD"/>
    <w:rsid w:val="003A33B8"/>
    <w:rsid w:val="003A3498"/>
    <w:rsid w:val="003A3CD9"/>
    <w:rsid w:val="003A3D69"/>
    <w:rsid w:val="003A4F40"/>
    <w:rsid w:val="003A57F7"/>
    <w:rsid w:val="003A6366"/>
    <w:rsid w:val="003A77AC"/>
    <w:rsid w:val="003B0377"/>
    <w:rsid w:val="003B24DC"/>
    <w:rsid w:val="003B6F30"/>
    <w:rsid w:val="003B76AD"/>
    <w:rsid w:val="003C019A"/>
    <w:rsid w:val="003C0D1D"/>
    <w:rsid w:val="003C2F8D"/>
    <w:rsid w:val="003C3384"/>
    <w:rsid w:val="003C4416"/>
    <w:rsid w:val="003C461E"/>
    <w:rsid w:val="003C55BC"/>
    <w:rsid w:val="003C651A"/>
    <w:rsid w:val="003C6C82"/>
    <w:rsid w:val="003C6E76"/>
    <w:rsid w:val="003D50DD"/>
    <w:rsid w:val="003D68FE"/>
    <w:rsid w:val="003E07C0"/>
    <w:rsid w:val="003E1E90"/>
    <w:rsid w:val="003E24F7"/>
    <w:rsid w:val="003E25E3"/>
    <w:rsid w:val="003E39CF"/>
    <w:rsid w:val="003E4D90"/>
    <w:rsid w:val="003E55C2"/>
    <w:rsid w:val="003E6117"/>
    <w:rsid w:val="003E7A70"/>
    <w:rsid w:val="003F0673"/>
    <w:rsid w:val="003F0C67"/>
    <w:rsid w:val="003F0F0B"/>
    <w:rsid w:val="003F534F"/>
    <w:rsid w:val="003F674C"/>
    <w:rsid w:val="003F7BDE"/>
    <w:rsid w:val="004054E5"/>
    <w:rsid w:val="00406869"/>
    <w:rsid w:val="00410F83"/>
    <w:rsid w:val="00413C76"/>
    <w:rsid w:val="004145DE"/>
    <w:rsid w:val="004156AE"/>
    <w:rsid w:val="004159AF"/>
    <w:rsid w:val="004171D8"/>
    <w:rsid w:val="0041784D"/>
    <w:rsid w:val="0041789B"/>
    <w:rsid w:val="004204E1"/>
    <w:rsid w:val="004213A9"/>
    <w:rsid w:val="004226F0"/>
    <w:rsid w:val="00422C8F"/>
    <w:rsid w:val="00422E80"/>
    <w:rsid w:val="00425B8A"/>
    <w:rsid w:val="0042620C"/>
    <w:rsid w:val="00430135"/>
    <w:rsid w:val="00432715"/>
    <w:rsid w:val="00432B90"/>
    <w:rsid w:val="0043434A"/>
    <w:rsid w:val="00440CAF"/>
    <w:rsid w:val="004422BA"/>
    <w:rsid w:val="004433B7"/>
    <w:rsid w:val="00445177"/>
    <w:rsid w:val="004469C2"/>
    <w:rsid w:val="00453BAB"/>
    <w:rsid w:val="00454B94"/>
    <w:rsid w:val="0045572A"/>
    <w:rsid w:val="00456518"/>
    <w:rsid w:val="00456F69"/>
    <w:rsid w:val="00457218"/>
    <w:rsid w:val="0046008A"/>
    <w:rsid w:val="0046045F"/>
    <w:rsid w:val="00461D21"/>
    <w:rsid w:val="00461D23"/>
    <w:rsid w:val="004677F9"/>
    <w:rsid w:val="00471E83"/>
    <w:rsid w:val="00472D6B"/>
    <w:rsid w:val="0047385D"/>
    <w:rsid w:val="00474469"/>
    <w:rsid w:val="004771EC"/>
    <w:rsid w:val="0047769A"/>
    <w:rsid w:val="004831D0"/>
    <w:rsid w:val="00485F1A"/>
    <w:rsid w:val="00490823"/>
    <w:rsid w:val="00491A4D"/>
    <w:rsid w:val="0049216D"/>
    <w:rsid w:val="00492D84"/>
    <w:rsid w:val="00492DE6"/>
    <w:rsid w:val="0049386F"/>
    <w:rsid w:val="00493C06"/>
    <w:rsid w:val="00494097"/>
    <w:rsid w:val="00495C73"/>
    <w:rsid w:val="004965D1"/>
    <w:rsid w:val="004A350B"/>
    <w:rsid w:val="004A5015"/>
    <w:rsid w:val="004A573E"/>
    <w:rsid w:val="004A7D23"/>
    <w:rsid w:val="004B0A47"/>
    <w:rsid w:val="004B0DD3"/>
    <w:rsid w:val="004B1E97"/>
    <w:rsid w:val="004B4E67"/>
    <w:rsid w:val="004B59E0"/>
    <w:rsid w:val="004B7783"/>
    <w:rsid w:val="004C04FB"/>
    <w:rsid w:val="004C1C52"/>
    <w:rsid w:val="004C4613"/>
    <w:rsid w:val="004C4E41"/>
    <w:rsid w:val="004C5E59"/>
    <w:rsid w:val="004C66DD"/>
    <w:rsid w:val="004C6F78"/>
    <w:rsid w:val="004D1C3B"/>
    <w:rsid w:val="004D407D"/>
    <w:rsid w:val="004D58D8"/>
    <w:rsid w:val="004D5AC3"/>
    <w:rsid w:val="004D5F81"/>
    <w:rsid w:val="004D7567"/>
    <w:rsid w:val="004D7FD1"/>
    <w:rsid w:val="004E0451"/>
    <w:rsid w:val="004E19F8"/>
    <w:rsid w:val="004E203E"/>
    <w:rsid w:val="004E3AD3"/>
    <w:rsid w:val="004E5FD9"/>
    <w:rsid w:val="004E6A21"/>
    <w:rsid w:val="004E75D3"/>
    <w:rsid w:val="004F1F52"/>
    <w:rsid w:val="004F3A39"/>
    <w:rsid w:val="004F4A51"/>
    <w:rsid w:val="005003F2"/>
    <w:rsid w:val="00501279"/>
    <w:rsid w:val="00505FC3"/>
    <w:rsid w:val="00506261"/>
    <w:rsid w:val="00513539"/>
    <w:rsid w:val="005138E0"/>
    <w:rsid w:val="00516D80"/>
    <w:rsid w:val="00517188"/>
    <w:rsid w:val="005228E4"/>
    <w:rsid w:val="0052331B"/>
    <w:rsid w:val="00523846"/>
    <w:rsid w:val="00524316"/>
    <w:rsid w:val="00524476"/>
    <w:rsid w:val="005254CE"/>
    <w:rsid w:val="00526947"/>
    <w:rsid w:val="00526C56"/>
    <w:rsid w:val="00531602"/>
    <w:rsid w:val="00532593"/>
    <w:rsid w:val="0053270E"/>
    <w:rsid w:val="00537D93"/>
    <w:rsid w:val="00542446"/>
    <w:rsid w:val="005430EC"/>
    <w:rsid w:val="0054411F"/>
    <w:rsid w:val="00546019"/>
    <w:rsid w:val="00550208"/>
    <w:rsid w:val="00550C97"/>
    <w:rsid w:val="005529C1"/>
    <w:rsid w:val="00553CEA"/>
    <w:rsid w:val="00555747"/>
    <w:rsid w:val="0055597C"/>
    <w:rsid w:val="0055602F"/>
    <w:rsid w:val="00556837"/>
    <w:rsid w:val="005575A9"/>
    <w:rsid w:val="0056185F"/>
    <w:rsid w:val="00561CA0"/>
    <w:rsid w:val="005629B4"/>
    <w:rsid w:val="0056585C"/>
    <w:rsid w:val="00567FF0"/>
    <w:rsid w:val="005725FA"/>
    <w:rsid w:val="00573D63"/>
    <w:rsid w:val="0057669C"/>
    <w:rsid w:val="005769CF"/>
    <w:rsid w:val="00577DB2"/>
    <w:rsid w:val="00580EA6"/>
    <w:rsid w:val="00584D74"/>
    <w:rsid w:val="005879D9"/>
    <w:rsid w:val="00590308"/>
    <w:rsid w:val="00591117"/>
    <w:rsid w:val="005925F1"/>
    <w:rsid w:val="005940FC"/>
    <w:rsid w:val="005948E4"/>
    <w:rsid w:val="00594A4E"/>
    <w:rsid w:val="005A0332"/>
    <w:rsid w:val="005A1916"/>
    <w:rsid w:val="005A38A4"/>
    <w:rsid w:val="005A3C02"/>
    <w:rsid w:val="005A4C3C"/>
    <w:rsid w:val="005A5508"/>
    <w:rsid w:val="005B4332"/>
    <w:rsid w:val="005B4AA7"/>
    <w:rsid w:val="005C5966"/>
    <w:rsid w:val="005C598B"/>
    <w:rsid w:val="005C5A39"/>
    <w:rsid w:val="005C6A25"/>
    <w:rsid w:val="005C6F15"/>
    <w:rsid w:val="005C774D"/>
    <w:rsid w:val="005C7C3D"/>
    <w:rsid w:val="005D10A5"/>
    <w:rsid w:val="005D121C"/>
    <w:rsid w:val="005D1524"/>
    <w:rsid w:val="005D266E"/>
    <w:rsid w:val="005D412B"/>
    <w:rsid w:val="005D5B4F"/>
    <w:rsid w:val="005D5FB4"/>
    <w:rsid w:val="005E1931"/>
    <w:rsid w:val="005E1FCC"/>
    <w:rsid w:val="005E2901"/>
    <w:rsid w:val="005E3505"/>
    <w:rsid w:val="005E75A8"/>
    <w:rsid w:val="005E79CF"/>
    <w:rsid w:val="005F09F7"/>
    <w:rsid w:val="005F3229"/>
    <w:rsid w:val="005F4FC2"/>
    <w:rsid w:val="005F6832"/>
    <w:rsid w:val="005F744E"/>
    <w:rsid w:val="005F751B"/>
    <w:rsid w:val="00605EB5"/>
    <w:rsid w:val="00606B52"/>
    <w:rsid w:val="006106EC"/>
    <w:rsid w:val="006136AC"/>
    <w:rsid w:val="006141E5"/>
    <w:rsid w:val="006142EB"/>
    <w:rsid w:val="00614402"/>
    <w:rsid w:val="00616495"/>
    <w:rsid w:val="0061749F"/>
    <w:rsid w:val="00621043"/>
    <w:rsid w:val="0062279F"/>
    <w:rsid w:val="00624BAB"/>
    <w:rsid w:val="006251B6"/>
    <w:rsid w:val="0062536A"/>
    <w:rsid w:val="00625C39"/>
    <w:rsid w:val="00627070"/>
    <w:rsid w:val="00635DCB"/>
    <w:rsid w:val="00636B0F"/>
    <w:rsid w:val="0063731B"/>
    <w:rsid w:val="00637749"/>
    <w:rsid w:val="00637BF4"/>
    <w:rsid w:val="00640526"/>
    <w:rsid w:val="00641A82"/>
    <w:rsid w:val="006448BA"/>
    <w:rsid w:val="006460F1"/>
    <w:rsid w:val="00646F6B"/>
    <w:rsid w:val="006507B5"/>
    <w:rsid w:val="00650962"/>
    <w:rsid w:val="0065192D"/>
    <w:rsid w:val="00655226"/>
    <w:rsid w:val="00660E28"/>
    <w:rsid w:val="006624F2"/>
    <w:rsid w:val="00663DC6"/>
    <w:rsid w:val="00663F5B"/>
    <w:rsid w:val="00664EF7"/>
    <w:rsid w:val="00665817"/>
    <w:rsid w:val="00665D1F"/>
    <w:rsid w:val="00670870"/>
    <w:rsid w:val="0067299A"/>
    <w:rsid w:val="00673AB8"/>
    <w:rsid w:val="00673EF0"/>
    <w:rsid w:val="00674419"/>
    <w:rsid w:val="00674CE2"/>
    <w:rsid w:val="00677E2E"/>
    <w:rsid w:val="006804F7"/>
    <w:rsid w:val="0068080D"/>
    <w:rsid w:val="00683E3C"/>
    <w:rsid w:val="00687CEA"/>
    <w:rsid w:val="0069098D"/>
    <w:rsid w:val="0069122C"/>
    <w:rsid w:val="00691A17"/>
    <w:rsid w:val="006928E9"/>
    <w:rsid w:val="00692BDA"/>
    <w:rsid w:val="00692EA7"/>
    <w:rsid w:val="00694BC4"/>
    <w:rsid w:val="00697C61"/>
    <w:rsid w:val="006A014A"/>
    <w:rsid w:val="006A032D"/>
    <w:rsid w:val="006A4372"/>
    <w:rsid w:val="006A4BF2"/>
    <w:rsid w:val="006A4D75"/>
    <w:rsid w:val="006A6CA9"/>
    <w:rsid w:val="006B4E84"/>
    <w:rsid w:val="006B5A64"/>
    <w:rsid w:val="006B6236"/>
    <w:rsid w:val="006B633D"/>
    <w:rsid w:val="006C0B25"/>
    <w:rsid w:val="006C19B0"/>
    <w:rsid w:val="006C27D9"/>
    <w:rsid w:val="006C2835"/>
    <w:rsid w:val="006C3351"/>
    <w:rsid w:val="006C4305"/>
    <w:rsid w:val="006C6AB1"/>
    <w:rsid w:val="006C735A"/>
    <w:rsid w:val="006D1212"/>
    <w:rsid w:val="006D12B0"/>
    <w:rsid w:val="006E057F"/>
    <w:rsid w:val="006E0B13"/>
    <w:rsid w:val="006E0FE4"/>
    <w:rsid w:val="006E122B"/>
    <w:rsid w:val="006E18B0"/>
    <w:rsid w:val="006E1EF4"/>
    <w:rsid w:val="006E2363"/>
    <w:rsid w:val="006E2625"/>
    <w:rsid w:val="006E499C"/>
    <w:rsid w:val="006E4F7F"/>
    <w:rsid w:val="006F02A8"/>
    <w:rsid w:val="006F2123"/>
    <w:rsid w:val="006F4429"/>
    <w:rsid w:val="006F46F5"/>
    <w:rsid w:val="006F4B58"/>
    <w:rsid w:val="006F5024"/>
    <w:rsid w:val="006F5763"/>
    <w:rsid w:val="006F6743"/>
    <w:rsid w:val="00700C40"/>
    <w:rsid w:val="007022F8"/>
    <w:rsid w:val="0070386D"/>
    <w:rsid w:val="00703C20"/>
    <w:rsid w:val="00704B43"/>
    <w:rsid w:val="00704B4F"/>
    <w:rsid w:val="00707001"/>
    <w:rsid w:val="00707219"/>
    <w:rsid w:val="0070753C"/>
    <w:rsid w:val="00711304"/>
    <w:rsid w:val="00711BC1"/>
    <w:rsid w:val="0071289A"/>
    <w:rsid w:val="00712F18"/>
    <w:rsid w:val="007132FE"/>
    <w:rsid w:val="00716D5F"/>
    <w:rsid w:val="00716E5B"/>
    <w:rsid w:val="00717919"/>
    <w:rsid w:val="00720640"/>
    <w:rsid w:val="00721444"/>
    <w:rsid w:val="00722331"/>
    <w:rsid w:val="00722670"/>
    <w:rsid w:val="0072372D"/>
    <w:rsid w:val="00724456"/>
    <w:rsid w:val="007257F0"/>
    <w:rsid w:val="00725FDA"/>
    <w:rsid w:val="007320CF"/>
    <w:rsid w:val="00732D3A"/>
    <w:rsid w:val="00734612"/>
    <w:rsid w:val="00734812"/>
    <w:rsid w:val="00736814"/>
    <w:rsid w:val="0073791F"/>
    <w:rsid w:val="007412F1"/>
    <w:rsid w:val="00741392"/>
    <w:rsid w:val="00741DC1"/>
    <w:rsid w:val="007422E9"/>
    <w:rsid w:val="0074233D"/>
    <w:rsid w:val="00742E76"/>
    <w:rsid w:val="00743B98"/>
    <w:rsid w:val="00744150"/>
    <w:rsid w:val="00745D51"/>
    <w:rsid w:val="00747BF3"/>
    <w:rsid w:val="007502FB"/>
    <w:rsid w:val="00751388"/>
    <w:rsid w:val="007534E3"/>
    <w:rsid w:val="00753CE1"/>
    <w:rsid w:val="00763949"/>
    <w:rsid w:val="00765062"/>
    <w:rsid w:val="007662C4"/>
    <w:rsid w:val="00770618"/>
    <w:rsid w:val="0077131C"/>
    <w:rsid w:val="007723C8"/>
    <w:rsid w:val="0077315E"/>
    <w:rsid w:val="007738EE"/>
    <w:rsid w:val="00773CF2"/>
    <w:rsid w:val="007767B8"/>
    <w:rsid w:val="00776D09"/>
    <w:rsid w:val="00780021"/>
    <w:rsid w:val="00781DD3"/>
    <w:rsid w:val="0078431B"/>
    <w:rsid w:val="0078594A"/>
    <w:rsid w:val="00786171"/>
    <w:rsid w:val="007861AA"/>
    <w:rsid w:val="007869AE"/>
    <w:rsid w:val="00786B33"/>
    <w:rsid w:val="0078762E"/>
    <w:rsid w:val="00787857"/>
    <w:rsid w:val="00787E64"/>
    <w:rsid w:val="00790467"/>
    <w:rsid w:val="0079058E"/>
    <w:rsid w:val="00793367"/>
    <w:rsid w:val="00793417"/>
    <w:rsid w:val="00796D9E"/>
    <w:rsid w:val="00797477"/>
    <w:rsid w:val="00797B70"/>
    <w:rsid w:val="007A12F7"/>
    <w:rsid w:val="007A141E"/>
    <w:rsid w:val="007A23AD"/>
    <w:rsid w:val="007A61F2"/>
    <w:rsid w:val="007A7083"/>
    <w:rsid w:val="007B25D6"/>
    <w:rsid w:val="007B2AA4"/>
    <w:rsid w:val="007B44E0"/>
    <w:rsid w:val="007B52BF"/>
    <w:rsid w:val="007B77DC"/>
    <w:rsid w:val="007C09C2"/>
    <w:rsid w:val="007C0DC2"/>
    <w:rsid w:val="007C2F66"/>
    <w:rsid w:val="007C302A"/>
    <w:rsid w:val="007C56C4"/>
    <w:rsid w:val="007C7185"/>
    <w:rsid w:val="007C79B0"/>
    <w:rsid w:val="007C7A91"/>
    <w:rsid w:val="007D092E"/>
    <w:rsid w:val="007D242F"/>
    <w:rsid w:val="007D2708"/>
    <w:rsid w:val="007E0A1B"/>
    <w:rsid w:val="007E4C26"/>
    <w:rsid w:val="007E5013"/>
    <w:rsid w:val="007E50E3"/>
    <w:rsid w:val="007E5AF3"/>
    <w:rsid w:val="007E6501"/>
    <w:rsid w:val="007E72DA"/>
    <w:rsid w:val="007F0C14"/>
    <w:rsid w:val="007F3777"/>
    <w:rsid w:val="007F4924"/>
    <w:rsid w:val="007F4C0D"/>
    <w:rsid w:val="007F52DC"/>
    <w:rsid w:val="0080127D"/>
    <w:rsid w:val="00802087"/>
    <w:rsid w:val="0080219E"/>
    <w:rsid w:val="00803C77"/>
    <w:rsid w:val="00804427"/>
    <w:rsid w:val="00805711"/>
    <w:rsid w:val="00805ED2"/>
    <w:rsid w:val="0080636B"/>
    <w:rsid w:val="00807AEA"/>
    <w:rsid w:val="00810468"/>
    <w:rsid w:val="008148CC"/>
    <w:rsid w:val="008154DE"/>
    <w:rsid w:val="00816C1F"/>
    <w:rsid w:val="00817787"/>
    <w:rsid w:val="008179F5"/>
    <w:rsid w:val="00817AAA"/>
    <w:rsid w:val="00820E21"/>
    <w:rsid w:val="00822C5F"/>
    <w:rsid w:val="008237E1"/>
    <w:rsid w:val="008245EC"/>
    <w:rsid w:val="008253DC"/>
    <w:rsid w:val="0082608E"/>
    <w:rsid w:val="008265CD"/>
    <w:rsid w:val="00826907"/>
    <w:rsid w:val="00831E0B"/>
    <w:rsid w:val="008324BE"/>
    <w:rsid w:val="00833E05"/>
    <w:rsid w:val="00835134"/>
    <w:rsid w:val="008355CE"/>
    <w:rsid w:val="00836776"/>
    <w:rsid w:val="00837B97"/>
    <w:rsid w:val="00841B82"/>
    <w:rsid w:val="00841DDC"/>
    <w:rsid w:val="00842C7B"/>
    <w:rsid w:val="00844CF4"/>
    <w:rsid w:val="008475BE"/>
    <w:rsid w:val="00847BE0"/>
    <w:rsid w:val="00847C5F"/>
    <w:rsid w:val="00854D67"/>
    <w:rsid w:val="0085683E"/>
    <w:rsid w:val="00856C4F"/>
    <w:rsid w:val="00856E9B"/>
    <w:rsid w:val="0086063F"/>
    <w:rsid w:val="00864554"/>
    <w:rsid w:val="0086484C"/>
    <w:rsid w:val="00865AD2"/>
    <w:rsid w:val="008672FC"/>
    <w:rsid w:val="00867717"/>
    <w:rsid w:val="00867D00"/>
    <w:rsid w:val="00867F4B"/>
    <w:rsid w:val="00870352"/>
    <w:rsid w:val="00870E70"/>
    <w:rsid w:val="00871F3F"/>
    <w:rsid w:val="00873845"/>
    <w:rsid w:val="008759DD"/>
    <w:rsid w:val="00876832"/>
    <w:rsid w:val="00877208"/>
    <w:rsid w:val="00877A1C"/>
    <w:rsid w:val="00880D67"/>
    <w:rsid w:val="00881F9A"/>
    <w:rsid w:val="00882B3E"/>
    <w:rsid w:val="00882B73"/>
    <w:rsid w:val="00884136"/>
    <w:rsid w:val="008858D9"/>
    <w:rsid w:val="00885F3C"/>
    <w:rsid w:val="0089228F"/>
    <w:rsid w:val="00893066"/>
    <w:rsid w:val="00894109"/>
    <w:rsid w:val="00895421"/>
    <w:rsid w:val="00896C07"/>
    <w:rsid w:val="00897531"/>
    <w:rsid w:val="008A0500"/>
    <w:rsid w:val="008A41F1"/>
    <w:rsid w:val="008A43E2"/>
    <w:rsid w:val="008A443B"/>
    <w:rsid w:val="008A4FB2"/>
    <w:rsid w:val="008A6338"/>
    <w:rsid w:val="008B0C0C"/>
    <w:rsid w:val="008B4754"/>
    <w:rsid w:val="008B72FA"/>
    <w:rsid w:val="008C3054"/>
    <w:rsid w:val="008C37DE"/>
    <w:rsid w:val="008C5A80"/>
    <w:rsid w:val="008C63E4"/>
    <w:rsid w:val="008C732D"/>
    <w:rsid w:val="008D0299"/>
    <w:rsid w:val="008D0A6F"/>
    <w:rsid w:val="008D69E6"/>
    <w:rsid w:val="008E022B"/>
    <w:rsid w:val="008E067F"/>
    <w:rsid w:val="008E15B0"/>
    <w:rsid w:val="008E1EB3"/>
    <w:rsid w:val="008E2939"/>
    <w:rsid w:val="008E2F57"/>
    <w:rsid w:val="008E3523"/>
    <w:rsid w:val="008E48D4"/>
    <w:rsid w:val="008F0B7C"/>
    <w:rsid w:val="008F11BA"/>
    <w:rsid w:val="008F13D5"/>
    <w:rsid w:val="008F1592"/>
    <w:rsid w:val="008F346B"/>
    <w:rsid w:val="008F44A8"/>
    <w:rsid w:val="008F46CD"/>
    <w:rsid w:val="008F6CFD"/>
    <w:rsid w:val="008F7B77"/>
    <w:rsid w:val="009004B2"/>
    <w:rsid w:val="00900ACB"/>
    <w:rsid w:val="00900F66"/>
    <w:rsid w:val="00902464"/>
    <w:rsid w:val="009029A9"/>
    <w:rsid w:val="00904D80"/>
    <w:rsid w:val="00905978"/>
    <w:rsid w:val="009115F2"/>
    <w:rsid w:val="00915F80"/>
    <w:rsid w:val="00921E05"/>
    <w:rsid w:val="0092283E"/>
    <w:rsid w:val="00924366"/>
    <w:rsid w:val="009248A2"/>
    <w:rsid w:val="00924F29"/>
    <w:rsid w:val="0093138C"/>
    <w:rsid w:val="009352F2"/>
    <w:rsid w:val="00937E2E"/>
    <w:rsid w:val="009441D6"/>
    <w:rsid w:val="00944E66"/>
    <w:rsid w:val="009469D4"/>
    <w:rsid w:val="009522E4"/>
    <w:rsid w:val="00952EE8"/>
    <w:rsid w:val="00956330"/>
    <w:rsid w:val="00956893"/>
    <w:rsid w:val="00961040"/>
    <w:rsid w:val="009635DC"/>
    <w:rsid w:val="009650B8"/>
    <w:rsid w:val="00967646"/>
    <w:rsid w:val="00967E57"/>
    <w:rsid w:val="00971B22"/>
    <w:rsid w:val="0097418D"/>
    <w:rsid w:val="00977343"/>
    <w:rsid w:val="009836B2"/>
    <w:rsid w:val="00984E54"/>
    <w:rsid w:val="00986292"/>
    <w:rsid w:val="00986739"/>
    <w:rsid w:val="00986DC4"/>
    <w:rsid w:val="009870F4"/>
    <w:rsid w:val="009902C8"/>
    <w:rsid w:val="00993474"/>
    <w:rsid w:val="00995AFE"/>
    <w:rsid w:val="009A397F"/>
    <w:rsid w:val="009A3CBD"/>
    <w:rsid w:val="009A58D0"/>
    <w:rsid w:val="009A5CDE"/>
    <w:rsid w:val="009A5FCA"/>
    <w:rsid w:val="009A6C6B"/>
    <w:rsid w:val="009A73E0"/>
    <w:rsid w:val="009A763B"/>
    <w:rsid w:val="009B00EB"/>
    <w:rsid w:val="009B1CAC"/>
    <w:rsid w:val="009B3BBC"/>
    <w:rsid w:val="009B4D23"/>
    <w:rsid w:val="009B666B"/>
    <w:rsid w:val="009C1085"/>
    <w:rsid w:val="009C525C"/>
    <w:rsid w:val="009C54F9"/>
    <w:rsid w:val="009C6120"/>
    <w:rsid w:val="009D1C27"/>
    <w:rsid w:val="009D41CA"/>
    <w:rsid w:val="009D48D3"/>
    <w:rsid w:val="009D4C8D"/>
    <w:rsid w:val="009E1536"/>
    <w:rsid w:val="009E29F2"/>
    <w:rsid w:val="009F021E"/>
    <w:rsid w:val="009F189A"/>
    <w:rsid w:val="009F369D"/>
    <w:rsid w:val="009F4CB2"/>
    <w:rsid w:val="009F7C02"/>
    <w:rsid w:val="00A02A59"/>
    <w:rsid w:val="00A03B35"/>
    <w:rsid w:val="00A060C3"/>
    <w:rsid w:val="00A12586"/>
    <w:rsid w:val="00A12968"/>
    <w:rsid w:val="00A130E6"/>
    <w:rsid w:val="00A14B18"/>
    <w:rsid w:val="00A151D7"/>
    <w:rsid w:val="00A1586F"/>
    <w:rsid w:val="00A158EA"/>
    <w:rsid w:val="00A15935"/>
    <w:rsid w:val="00A16910"/>
    <w:rsid w:val="00A17973"/>
    <w:rsid w:val="00A212FE"/>
    <w:rsid w:val="00A21422"/>
    <w:rsid w:val="00A21CD3"/>
    <w:rsid w:val="00A22D70"/>
    <w:rsid w:val="00A25A31"/>
    <w:rsid w:val="00A2621D"/>
    <w:rsid w:val="00A265AF"/>
    <w:rsid w:val="00A31541"/>
    <w:rsid w:val="00A31A3F"/>
    <w:rsid w:val="00A32349"/>
    <w:rsid w:val="00A33BCA"/>
    <w:rsid w:val="00A34114"/>
    <w:rsid w:val="00A34B56"/>
    <w:rsid w:val="00A34D4C"/>
    <w:rsid w:val="00A36454"/>
    <w:rsid w:val="00A37A1A"/>
    <w:rsid w:val="00A41501"/>
    <w:rsid w:val="00A4266F"/>
    <w:rsid w:val="00A44574"/>
    <w:rsid w:val="00A44B64"/>
    <w:rsid w:val="00A45591"/>
    <w:rsid w:val="00A458DD"/>
    <w:rsid w:val="00A45BED"/>
    <w:rsid w:val="00A47EF1"/>
    <w:rsid w:val="00A53723"/>
    <w:rsid w:val="00A55E90"/>
    <w:rsid w:val="00A55EFF"/>
    <w:rsid w:val="00A57DBC"/>
    <w:rsid w:val="00A6130B"/>
    <w:rsid w:val="00A61AF5"/>
    <w:rsid w:val="00A61D03"/>
    <w:rsid w:val="00A635E4"/>
    <w:rsid w:val="00A64897"/>
    <w:rsid w:val="00A64919"/>
    <w:rsid w:val="00A67107"/>
    <w:rsid w:val="00A6725C"/>
    <w:rsid w:val="00A71AC7"/>
    <w:rsid w:val="00A7530A"/>
    <w:rsid w:val="00A7703B"/>
    <w:rsid w:val="00A8089D"/>
    <w:rsid w:val="00A82C16"/>
    <w:rsid w:val="00A84AF2"/>
    <w:rsid w:val="00A84D89"/>
    <w:rsid w:val="00A913E0"/>
    <w:rsid w:val="00A96A82"/>
    <w:rsid w:val="00A9738F"/>
    <w:rsid w:val="00AA07B8"/>
    <w:rsid w:val="00AA0978"/>
    <w:rsid w:val="00AA38AA"/>
    <w:rsid w:val="00AA4442"/>
    <w:rsid w:val="00AA4DA6"/>
    <w:rsid w:val="00AA5A22"/>
    <w:rsid w:val="00AB07B7"/>
    <w:rsid w:val="00AB28D3"/>
    <w:rsid w:val="00AB3A11"/>
    <w:rsid w:val="00AB533A"/>
    <w:rsid w:val="00AC46E0"/>
    <w:rsid w:val="00AC794C"/>
    <w:rsid w:val="00AC7C81"/>
    <w:rsid w:val="00AD0230"/>
    <w:rsid w:val="00AD057D"/>
    <w:rsid w:val="00AD0EFF"/>
    <w:rsid w:val="00AD3A13"/>
    <w:rsid w:val="00AD3B99"/>
    <w:rsid w:val="00AD49D0"/>
    <w:rsid w:val="00AD6C30"/>
    <w:rsid w:val="00AE13E5"/>
    <w:rsid w:val="00AE1DBA"/>
    <w:rsid w:val="00AE2CF6"/>
    <w:rsid w:val="00AE2E7A"/>
    <w:rsid w:val="00AE4A7A"/>
    <w:rsid w:val="00AE5559"/>
    <w:rsid w:val="00AE78DB"/>
    <w:rsid w:val="00AF18BA"/>
    <w:rsid w:val="00AF2262"/>
    <w:rsid w:val="00AF2A8D"/>
    <w:rsid w:val="00AF6A9B"/>
    <w:rsid w:val="00AF6FC4"/>
    <w:rsid w:val="00AF7E9B"/>
    <w:rsid w:val="00B0013B"/>
    <w:rsid w:val="00B0056E"/>
    <w:rsid w:val="00B01B5F"/>
    <w:rsid w:val="00B03DAC"/>
    <w:rsid w:val="00B04C14"/>
    <w:rsid w:val="00B0653F"/>
    <w:rsid w:val="00B06CBF"/>
    <w:rsid w:val="00B11422"/>
    <w:rsid w:val="00B12519"/>
    <w:rsid w:val="00B125D2"/>
    <w:rsid w:val="00B12F97"/>
    <w:rsid w:val="00B13756"/>
    <w:rsid w:val="00B13EFD"/>
    <w:rsid w:val="00B13F30"/>
    <w:rsid w:val="00B14318"/>
    <w:rsid w:val="00B14AA4"/>
    <w:rsid w:val="00B15138"/>
    <w:rsid w:val="00B153FD"/>
    <w:rsid w:val="00B165FF"/>
    <w:rsid w:val="00B17BF5"/>
    <w:rsid w:val="00B21D20"/>
    <w:rsid w:val="00B22E24"/>
    <w:rsid w:val="00B240FD"/>
    <w:rsid w:val="00B26C66"/>
    <w:rsid w:val="00B31071"/>
    <w:rsid w:val="00B359B1"/>
    <w:rsid w:val="00B43B6E"/>
    <w:rsid w:val="00B45C46"/>
    <w:rsid w:val="00B502B4"/>
    <w:rsid w:val="00B505DA"/>
    <w:rsid w:val="00B50FC1"/>
    <w:rsid w:val="00B512C4"/>
    <w:rsid w:val="00B520DC"/>
    <w:rsid w:val="00B5251D"/>
    <w:rsid w:val="00B52F86"/>
    <w:rsid w:val="00B543AC"/>
    <w:rsid w:val="00B54F7D"/>
    <w:rsid w:val="00B551FB"/>
    <w:rsid w:val="00B57194"/>
    <w:rsid w:val="00B621E1"/>
    <w:rsid w:val="00B6292B"/>
    <w:rsid w:val="00B62E52"/>
    <w:rsid w:val="00B64CE1"/>
    <w:rsid w:val="00B65D7F"/>
    <w:rsid w:val="00B670FB"/>
    <w:rsid w:val="00B71F82"/>
    <w:rsid w:val="00B75ADC"/>
    <w:rsid w:val="00B806F3"/>
    <w:rsid w:val="00B80CF7"/>
    <w:rsid w:val="00B8263C"/>
    <w:rsid w:val="00B835C9"/>
    <w:rsid w:val="00B8449C"/>
    <w:rsid w:val="00B85A5B"/>
    <w:rsid w:val="00B8602F"/>
    <w:rsid w:val="00B86248"/>
    <w:rsid w:val="00B86FDA"/>
    <w:rsid w:val="00B87108"/>
    <w:rsid w:val="00B93A1F"/>
    <w:rsid w:val="00B95606"/>
    <w:rsid w:val="00B959EC"/>
    <w:rsid w:val="00B96239"/>
    <w:rsid w:val="00B96844"/>
    <w:rsid w:val="00B96D9C"/>
    <w:rsid w:val="00BA0D77"/>
    <w:rsid w:val="00BA2342"/>
    <w:rsid w:val="00BB0C05"/>
    <w:rsid w:val="00BB4016"/>
    <w:rsid w:val="00BB4898"/>
    <w:rsid w:val="00BB539A"/>
    <w:rsid w:val="00BB7FDF"/>
    <w:rsid w:val="00BC0A2E"/>
    <w:rsid w:val="00BC2256"/>
    <w:rsid w:val="00BC34CC"/>
    <w:rsid w:val="00BC3CF8"/>
    <w:rsid w:val="00BC4B91"/>
    <w:rsid w:val="00BD4376"/>
    <w:rsid w:val="00BD7AA6"/>
    <w:rsid w:val="00BE0085"/>
    <w:rsid w:val="00BE0E72"/>
    <w:rsid w:val="00BE15A6"/>
    <w:rsid w:val="00BE2231"/>
    <w:rsid w:val="00BE501E"/>
    <w:rsid w:val="00BE63EC"/>
    <w:rsid w:val="00BE738C"/>
    <w:rsid w:val="00BF19C1"/>
    <w:rsid w:val="00BF2C36"/>
    <w:rsid w:val="00BF2CE3"/>
    <w:rsid w:val="00BF3FB6"/>
    <w:rsid w:val="00BF4857"/>
    <w:rsid w:val="00BF5256"/>
    <w:rsid w:val="00BF5839"/>
    <w:rsid w:val="00BF698D"/>
    <w:rsid w:val="00BF774A"/>
    <w:rsid w:val="00C00249"/>
    <w:rsid w:val="00C029B8"/>
    <w:rsid w:val="00C03FA0"/>
    <w:rsid w:val="00C07D46"/>
    <w:rsid w:val="00C103C1"/>
    <w:rsid w:val="00C11FD0"/>
    <w:rsid w:val="00C13D35"/>
    <w:rsid w:val="00C1429A"/>
    <w:rsid w:val="00C144A5"/>
    <w:rsid w:val="00C15D88"/>
    <w:rsid w:val="00C20367"/>
    <w:rsid w:val="00C207ED"/>
    <w:rsid w:val="00C25414"/>
    <w:rsid w:val="00C278E5"/>
    <w:rsid w:val="00C27FAA"/>
    <w:rsid w:val="00C3013C"/>
    <w:rsid w:val="00C306A8"/>
    <w:rsid w:val="00C3094C"/>
    <w:rsid w:val="00C30EA1"/>
    <w:rsid w:val="00C32D63"/>
    <w:rsid w:val="00C370ED"/>
    <w:rsid w:val="00C457C9"/>
    <w:rsid w:val="00C46F23"/>
    <w:rsid w:val="00C47482"/>
    <w:rsid w:val="00C5009D"/>
    <w:rsid w:val="00C521C7"/>
    <w:rsid w:val="00C5256F"/>
    <w:rsid w:val="00C5402D"/>
    <w:rsid w:val="00C542E2"/>
    <w:rsid w:val="00C56470"/>
    <w:rsid w:val="00C63A09"/>
    <w:rsid w:val="00C64C71"/>
    <w:rsid w:val="00C64D07"/>
    <w:rsid w:val="00C64F5C"/>
    <w:rsid w:val="00C65E73"/>
    <w:rsid w:val="00C66FAB"/>
    <w:rsid w:val="00C674F7"/>
    <w:rsid w:val="00C67B3B"/>
    <w:rsid w:val="00C748C9"/>
    <w:rsid w:val="00C76321"/>
    <w:rsid w:val="00C767C6"/>
    <w:rsid w:val="00C77072"/>
    <w:rsid w:val="00C77E34"/>
    <w:rsid w:val="00C80BE0"/>
    <w:rsid w:val="00C80C34"/>
    <w:rsid w:val="00C81137"/>
    <w:rsid w:val="00C82195"/>
    <w:rsid w:val="00C84C58"/>
    <w:rsid w:val="00C87539"/>
    <w:rsid w:val="00C90778"/>
    <w:rsid w:val="00C92844"/>
    <w:rsid w:val="00C9502D"/>
    <w:rsid w:val="00CA1892"/>
    <w:rsid w:val="00CA422B"/>
    <w:rsid w:val="00CA45FB"/>
    <w:rsid w:val="00CB00A3"/>
    <w:rsid w:val="00CB2EDB"/>
    <w:rsid w:val="00CB3A0D"/>
    <w:rsid w:val="00CB4E6C"/>
    <w:rsid w:val="00CB697B"/>
    <w:rsid w:val="00CB7E79"/>
    <w:rsid w:val="00CB7EF7"/>
    <w:rsid w:val="00CB7F84"/>
    <w:rsid w:val="00CC0188"/>
    <w:rsid w:val="00CC2B06"/>
    <w:rsid w:val="00CC2BC3"/>
    <w:rsid w:val="00CC38D7"/>
    <w:rsid w:val="00CC4889"/>
    <w:rsid w:val="00CC4BAE"/>
    <w:rsid w:val="00CC5A52"/>
    <w:rsid w:val="00CD0899"/>
    <w:rsid w:val="00CD0F3C"/>
    <w:rsid w:val="00CD1A4E"/>
    <w:rsid w:val="00CD1DB9"/>
    <w:rsid w:val="00CD36F1"/>
    <w:rsid w:val="00CE2376"/>
    <w:rsid w:val="00CE2E66"/>
    <w:rsid w:val="00CE639A"/>
    <w:rsid w:val="00CE66EF"/>
    <w:rsid w:val="00CE681A"/>
    <w:rsid w:val="00CF1A0F"/>
    <w:rsid w:val="00CF4008"/>
    <w:rsid w:val="00CF48A5"/>
    <w:rsid w:val="00CF5581"/>
    <w:rsid w:val="00CF6018"/>
    <w:rsid w:val="00CF67A7"/>
    <w:rsid w:val="00D00423"/>
    <w:rsid w:val="00D0059F"/>
    <w:rsid w:val="00D00BFD"/>
    <w:rsid w:val="00D01714"/>
    <w:rsid w:val="00D02C1D"/>
    <w:rsid w:val="00D04734"/>
    <w:rsid w:val="00D0555B"/>
    <w:rsid w:val="00D06205"/>
    <w:rsid w:val="00D10332"/>
    <w:rsid w:val="00D107F3"/>
    <w:rsid w:val="00D11864"/>
    <w:rsid w:val="00D12C79"/>
    <w:rsid w:val="00D1425E"/>
    <w:rsid w:val="00D14AFF"/>
    <w:rsid w:val="00D15B66"/>
    <w:rsid w:val="00D16D50"/>
    <w:rsid w:val="00D16E7E"/>
    <w:rsid w:val="00D1758E"/>
    <w:rsid w:val="00D17B45"/>
    <w:rsid w:val="00D20237"/>
    <w:rsid w:val="00D207B0"/>
    <w:rsid w:val="00D213E9"/>
    <w:rsid w:val="00D22ABB"/>
    <w:rsid w:val="00D23301"/>
    <w:rsid w:val="00D31A4C"/>
    <w:rsid w:val="00D32431"/>
    <w:rsid w:val="00D3274E"/>
    <w:rsid w:val="00D33025"/>
    <w:rsid w:val="00D339AD"/>
    <w:rsid w:val="00D33AE1"/>
    <w:rsid w:val="00D34734"/>
    <w:rsid w:val="00D34BCA"/>
    <w:rsid w:val="00D43780"/>
    <w:rsid w:val="00D44106"/>
    <w:rsid w:val="00D45937"/>
    <w:rsid w:val="00D533CC"/>
    <w:rsid w:val="00D53ECD"/>
    <w:rsid w:val="00D54E6A"/>
    <w:rsid w:val="00D57A2A"/>
    <w:rsid w:val="00D631DC"/>
    <w:rsid w:val="00D64545"/>
    <w:rsid w:val="00D64883"/>
    <w:rsid w:val="00D70271"/>
    <w:rsid w:val="00D7084D"/>
    <w:rsid w:val="00D740C7"/>
    <w:rsid w:val="00D76871"/>
    <w:rsid w:val="00D77B6A"/>
    <w:rsid w:val="00D800BC"/>
    <w:rsid w:val="00D8198E"/>
    <w:rsid w:val="00D823D4"/>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C7A20"/>
    <w:rsid w:val="00DD24A6"/>
    <w:rsid w:val="00DD3A48"/>
    <w:rsid w:val="00DD557C"/>
    <w:rsid w:val="00DD61E7"/>
    <w:rsid w:val="00DE00F2"/>
    <w:rsid w:val="00DE05CB"/>
    <w:rsid w:val="00DE3E54"/>
    <w:rsid w:val="00DE5116"/>
    <w:rsid w:val="00DE6F84"/>
    <w:rsid w:val="00DF0388"/>
    <w:rsid w:val="00DF0B3C"/>
    <w:rsid w:val="00DF229C"/>
    <w:rsid w:val="00DF2365"/>
    <w:rsid w:val="00DF2CEA"/>
    <w:rsid w:val="00DF5DA9"/>
    <w:rsid w:val="00DF7EE4"/>
    <w:rsid w:val="00E0195A"/>
    <w:rsid w:val="00E02346"/>
    <w:rsid w:val="00E023A2"/>
    <w:rsid w:val="00E03241"/>
    <w:rsid w:val="00E03BA4"/>
    <w:rsid w:val="00E04E77"/>
    <w:rsid w:val="00E06912"/>
    <w:rsid w:val="00E07EB5"/>
    <w:rsid w:val="00E10718"/>
    <w:rsid w:val="00E107B8"/>
    <w:rsid w:val="00E13052"/>
    <w:rsid w:val="00E13869"/>
    <w:rsid w:val="00E14E64"/>
    <w:rsid w:val="00E15276"/>
    <w:rsid w:val="00E2056B"/>
    <w:rsid w:val="00E26866"/>
    <w:rsid w:val="00E300DA"/>
    <w:rsid w:val="00E30501"/>
    <w:rsid w:val="00E409FC"/>
    <w:rsid w:val="00E41EFA"/>
    <w:rsid w:val="00E458B7"/>
    <w:rsid w:val="00E50C4F"/>
    <w:rsid w:val="00E5163A"/>
    <w:rsid w:val="00E53FCC"/>
    <w:rsid w:val="00E56493"/>
    <w:rsid w:val="00E56849"/>
    <w:rsid w:val="00E61793"/>
    <w:rsid w:val="00E62001"/>
    <w:rsid w:val="00E6381B"/>
    <w:rsid w:val="00E63D76"/>
    <w:rsid w:val="00E64B57"/>
    <w:rsid w:val="00E657C8"/>
    <w:rsid w:val="00E65A21"/>
    <w:rsid w:val="00E71DBF"/>
    <w:rsid w:val="00E75EAD"/>
    <w:rsid w:val="00E76356"/>
    <w:rsid w:val="00E76708"/>
    <w:rsid w:val="00E7697B"/>
    <w:rsid w:val="00E80AEE"/>
    <w:rsid w:val="00E815D8"/>
    <w:rsid w:val="00E869D5"/>
    <w:rsid w:val="00E90A6B"/>
    <w:rsid w:val="00E91283"/>
    <w:rsid w:val="00E9164E"/>
    <w:rsid w:val="00E935CA"/>
    <w:rsid w:val="00E939A9"/>
    <w:rsid w:val="00E95480"/>
    <w:rsid w:val="00E96277"/>
    <w:rsid w:val="00EA02F5"/>
    <w:rsid w:val="00EA0820"/>
    <w:rsid w:val="00EA1FE8"/>
    <w:rsid w:val="00EA5ED5"/>
    <w:rsid w:val="00EB3132"/>
    <w:rsid w:val="00EC4F13"/>
    <w:rsid w:val="00EC5C12"/>
    <w:rsid w:val="00EC64C2"/>
    <w:rsid w:val="00ED0C1B"/>
    <w:rsid w:val="00ED17E0"/>
    <w:rsid w:val="00ED3A60"/>
    <w:rsid w:val="00ED3FA0"/>
    <w:rsid w:val="00ED43A5"/>
    <w:rsid w:val="00ED47AE"/>
    <w:rsid w:val="00ED5B16"/>
    <w:rsid w:val="00ED5F67"/>
    <w:rsid w:val="00ED7B29"/>
    <w:rsid w:val="00EE066B"/>
    <w:rsid w:val="00EE114E"/>
    <w:rsid w:val="00EE156E"/>
    <w:rsid w:val="00EE1774"/>
    <w:rsid w:val="00EE1FB7"/>
    <w:rsid w:val="00EE20F5"/>
    <w:rsid w:val="00EE3873"/>
    <w:rsid w:val="00EE3C9F"/>
    <w:rsid w:val="00EE4B02"/>
    <w:rsid w:val="00EE4CE6"/>
    <w:rsid w:val="00EE779E"/>
    <w:rsid w:val="00EE7A46"/>
    <w:rsid w:val="00EF0AB6"/>
    <w:rsid w:val="00EF1FE9"/>
    <w:rsid w:val="00EF23D7"/>
    <w:rsid w:val="00EF36A6"/>
    <w:rsid w:val="00EF39B0"/>
    <w:rsid w:val="00EF6C97"/>
    <w:rsid w:val="00EF7112"/>
    <w:rsid w:val="00F015FF"/>
    <w:rsid w:val="00F11CB7"/>
    <w:rsid w:val="00F126D1"/>
    <w:rsid w:val="00F1321B"/>
    <w:rsid w:val="00F1530A"/>
    <w:rsid w:val="00F16546"/>
    <w:rsid w:val="00F17E1D"/>
    <w:rsid w:val="00F2332C"/>
    <w:rsid w:val="00F23EEA"/>
    <w:rsid w:val="00F2489D"/>
    <w:rsid w:val="00F25917"/>
    <w:rsid w:val="00F25926"/>
    <w:rsid w:val="00F266C4"/>
    <w:rsid w:val="00F26B9F"/>
    <w:rsid w:val="00F3145E"/>
    <w:rsid w:val="00F31A1E"/>
    <w:rsid w:val="00F34F10"/>
    <w:rsid w:val="00F42247"/>
    <w:rsid w:val="00F44269"/>
    <w:rsid w:val="00F44729"/>
    <w:rsid w:val="00F44DC6"/>
    <w:rsid w:val="00F4569D"/>
    <w:rsid w:val="00F47654"/>
    <w:rsid w:val="00F47F66"/>
    <w:rsid w:val="00F5210E"/>
    <w:rsid w:val="00F52B69"/>
    <w:rsid w:val="00F54997"/>
    <w:rsid w:val="00F55EF7"/>
    <w:rsid w:val="00F561FA"/>
    <w:rsid w:val="00F56A35"/>
    <w:rsid w:val="00F626B8"/>
    <w:rsid w:val="00F63227"/>
    <w:rsid w:val="00F6349D"/>
    <w:rsid w:val="00F6399A"/>
    <w:rsid w:val="00F640D0"/>
    <w:rsid w:val="00F645B6"/>
    <w:rsid w:val="00F65406"/>
    <w:rsid w:val="00F655A6"/>
    <w:rsid w:val="00F66903"/>
    <w:rsid w:val="00F7082C"/>
    <w:rsid w:val="00F714CD"/>
    <w:rsid w:val="00F720D5"/>
    <w:rsid w:val="00F76710"/>
    <w:rsid w:val="00F77168"/>
    <w:rsid w:val="00F80238"/>
    <w:rsid w:val="00F81852"/>
    <w:rsid w:val="00F81D52"/>
    <w:rsid w:val="00F822EA"/>
    <w:rsid w:val="00F8273E"/>
    <w:rsid w:val="00F8361A"/>
    <w:rsid w:val="00F86ED2"/>
    <w:rsid w:val="00F910C4"/>
    <w:rsid w:val="00F91156"/>
    <w:rsid w:val="00F91E96"/>
    <w:rsid w:val="00F92169"/>
    <w:rsid w:val="00F92C60"/>
    <w:rsid w:val="00F950AF"/>
    <w:rsid w:val="00F959F3"/>
    <w:rsid w:val="00F95F37"/>
    <w:rsid w:val="00F978D5"/>
    <w:rsid w:val="00FA55C4"/>
    <w:rsid w:val="00FA60AD"/>
    <w:rsid w:val="00FB1669"/>
    <w:rsid w:val="00FB178C"/>
    <w:rsid w:val="00FB2609"/>
    <w:rsid w:val="00FB2AC3"/>
    <w:rsid w:val="00FB2D93"/>
    <w:rsid w:val="00FB4965"/>
    <w:rsid w:val="00FB5264"/>
    <w:rsid w:val="00FB5ED6"/>
    <w:rsid w:val="00FB66E6"/>
    <w:rsid w:val="00FB6E84"/>
    <w:rsid w:val="00FB788E"/>
    <w:rsid w:val="00FC115E"/>
    <w:rsid w:val="00FC3B5B"/>
    <w:rsid w:val="00FC5198"/>
    <w:rsid w:val="00FC6773"/>
    <w:rsid w:val="00FD041F"/>
    <w:rsid w:val="00FD07BC"/>
    <w:rsid w:val="00FD142B"/>
    <w:rsid w:val="00FD3E56"/>
    <w:rsid w:val="00FD472A"/>
    <w:rsid w:val="00FD7A46"/>
    <w:rsid w:val="00FE01B8"/>
    <w:rsid w:val="00FE23C8"/>
    <w:rsid w:val="00FE2A17"/>
    <w:rsid w:val="00FE2C51"/>
    <w:rsid w:val="00FE7764"/>
    <w:rsid w:val="00FF0747"/>
    <w:rsid w:val="00FF0932"/>
    <w:rsid w:val="00FF1A6E"/>
    <w:rsid w:val="00FF22C2"/>
    <w:rsid w:val="00FF3675"/>
    <w:rsid w:val="00FF442A"/>
    <w:rsid w:val="2BFBA246"/>
    <w:rsid w:val="3A874EB1"/>
    <w:rsid w:val="3D058903"/>
    <w:rsid w:val="4CAB7B2A"/>
    <w:rsid w:val="504B107E"/>
    <w:rsid w:val="505B3B15"/>
    <w:rsid w:val="5392DBD7"/>
    <w:rsid w:val="6FB76B52"/>
    <w:rsid w:val="768807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1B398665-81D4-4BAA-80B4-F5C0982E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C3C"/>
    <w:pPr>
      <w:spacing w:after="120"/>
    </w:pPr>
    <w:rPr>
      <w:rFonts w:ascii="Arial" w:hAnsi="Arial" w:cs="Arial"/>
      <w:lang w:val="en-GB"/>
    </w:rPr>
  </w:style>
  <w:style w:type="paragraph" w:styleId="Titre1">
    <w:name w:val="heading 1"/>
    <w:basedOn w:val="Normal"/>
    <w:next w:val="Normal"/>
    <w:link w:val="Titre1Car"/>
    <w:uiPriority w:val="9"/>
    <w:qFormat/>
    <w:rsid w:val="00786B33"/>
    <w:pPr>
      <w:keepNext/>
      <w:keepLines/>
      <w:numPr>
        <w:numId w:val="2"/>
      </w:numPr>
      <w:spacing w:before="480"/>
      <w:outlineLvl w:val="0"/>
    </w:pPr>
    <w:rPr>
      <w:rFonts w:eastAsiaTheme="majorEastAsia" w:cstheme="majorBidi"/>
      <w:b/>
      <w:bCs/>
      <w:sz w:val="24"/>
      <w:szCs w:val="28"/>
    </w:rPr>
  </w:style>
  <w:style w:type="paragraph" w:styleId="Titre2">
    <w:name w:val="heading 2"/>
    <w:basedOn w:val="Titre1"/>
    <w:next w:val="Normal"/>
    <w:link w:val="Titre2C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Titre3">
    <w:name w:val="heading 3"/>
    <w:basedOn w:val="Normal"/>
    <w:next w:val="Normal"/>
    <w:link w:val="Titre3C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Titre5">
    <w:name w:val="heading 5"/>
    <w:basedOn w:val="Normal"/>
    <w:next w:val="Normal"/>
    <w:link w:val="Titre5C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Titre6">
    <w:name w:val="heading 6"/>
    <w:basedOn w:val="Normal"/>
    <w:next w:val="Normal"/>
    <w:link w:val="Titre6C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667B0"/>
    <w:pPr>
      <w:ind w:left="720"/>
      <w:contextualSpacing/>
    </w:pPr>
  </w:style>
  <w:style w:type="character" w:customStyle="1" w:styleId="Titre1Car">
    <w:name w:val="Titre 1 Car"/>
    <w:basedOn w:val="Policepardfaut"/>
    <w:link w:val="Titre1"/>
    <w:uiPriority w:val="9"/>
    <w:rsid w:val="00786B33"/>
    <w:rPr>
      <w:rFonts w:ascii="Arial" w:eastAsiaTheme="majorEastAsia" w:hAnsi="Arial" w:cstheme="majorBidi"/>
      <w:b/>
      <w:bCs/>
      <w:sz w:val="24"/>
      <w:szCs w:val="28"/>
      <w:lang w:val="en-GB"/>
    </w:rPr>
  </w:style>
  <w:style w:type="character" w:customStyle="1" w:styleId="Titre2Car">
    <w:name w:val="Titre 2 Car"/>
    <w:basedOn w:val="Policepardfaut"/>
    <w:link w:val="Titre2"/>
    <w:uiPriority w:val="9"/>
    <w:rsid w:val="00191986"/>
    <w:rPr>
      <w:rFonts w:ascii="Arial" w:eastAsiaTheme="majorEastAsia" w:hAnsi="Arial" w:cstheme="majorBidi"/>
      <w:b/>
      <w:color w:val="000000" w:themeColor="text1"/>
      <w:szCs w:val="26"/>
      <w:lang w:val="en-GB"/>
    </w:rPr>
  </w:style>
  <w:style w:type="character" w:customStyle="1" w:styleId="Titre3Car">
    <w:name w:val="Titre 3 Car"/>
    <w:basedOn w:val="Policepardfaut"/>
    <w:link w:val="Titre3"/>
    <w:uiPriority w:val="9"/>
    <w:rsid w:val="002F6FB0"/>
    <w:rPr>
      <w:rFonts w:ascii="Arial" w:eastAsiaTheme="majorEastAsia" w:hAnsi="Arial" w:cstheme="majorBidi"/>
      <w:b/>
      <w:bCs/>
      <w:color w:val="000000" w:themeColor="text1"/>
      <w:lang w:val="en-GB"/>
    </w:rPr>
  </w:style>
  <w:style w:type="character" w:customStyle="1" w:styleId="Titre4Car">
    <w:name w:val="Titre 4 Car"/>
    <w:basedOn w:val="Policepardfaut"/>
    <w:link w:val="Titre4"/>
    <w:uiPriority w:val="9"/>
    <w:rsid w:val="00621043"/>
    <w:rPr>
      <w:rFonts w:ascii="Arial" w:eastAsiaTheme="majorEastAsia" w:hAnsi="Arial" w:cstheme="majorBidi"/>
      <w:b/>
      <w:bCs/>
      <w:iCs/>
      <w:color w:val="468AB2"/>
      <w:lang w:val="en-GB"/>
    </w:rPr>
  </w:style>
  <w:style w:type="character" w:customStyle="1" w:styleId="Titre5Car">
    <w:name w:val="Titre 5 Car"/>
    <w:basedOn w:val="Policepardfaut"/>
    <w:link w:val="Titre5"/>
    <w:uiPriority w:val="9"/>
    <w:semiHidden/>
    <w:rsid w:val="00217957"/>
    <w:rPr>
      <w:rFonts w:asciiTheme="majorHAnsi" w:eastAsiaTheme="majorEastAsia" w:hAnsiTheme="majorHAnsi" w:cstheme="majorBidi"/>
      <w:color w:val="0070C0"/>
    </w:rPr>
  </w:style>
  <w:style w:type="character" w:customStyle="1" w:styleId="Titre6Car">
    <w:name w:val="Titre 6 Car"/>
    <w:basedOn w:val="Policepardfaut"/>
    <w:link w:val="Titre6"/>
    <w:uiPriority w:val="9"/>
    <w:semiHidden/>
    <w:rsid w:val="003667B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3667B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rsid w:val="003667B0"/>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F1010"/>
    <w:pPr>
      <w:tabs>
        <w:tab w:val="center" w:pos="4703"/>
        <w:tab w:val="right" w:pos="9406"/>
      </w:tabs>
      <w:spacing w:after="0" w:line="240" w:lineRule="auto"/>
    </w:pPr>
  </w:style>
  <w:style w:type="character" w:customStyle="1" w:styleId="En-tteCar">
    <w:name w:val="En-tête Car"/>
    <w:basedOn w:val="Policepardfaut"/>
    <w:link w:val="En-tte"/>
    <w:uiPriority w:val="99"/>
    <w:rsid w:val="001F1010"/>
  </w:style>
  <w:style w:type="paragraph" w:styleId="Pieddepage">
    <w:name w:val="footer"/>
    <w:basedOn w:val="Normal"/>
    <w:link w:val="PieddepageCar"/>
    <w:uiPriority w:val="99"/>
    <w:unhideWhenUsed/>
    <w:rsid w:val="001F101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F1010"/>
  </w:style>
  <w:style w:type="table" w:styleId="Grilledutableau">
    <w:name w:val="Table Grid"/>
    <w:basedOn w:val="Tableau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F1010"/>
    <w:rPr>
      <w:color w:val="808080"/>
    </w:rPr>
  </w:style>
  <w:style w:type="paragraph" w:styleId="Textedebulles">
    <w:name w:val="Balloon Text"/>
    <w:basedOn w:val="Normal"/>
    <w:link w:val="TextedebullesCar"/>
    <w:uiPriority w:val="99"/>
    <w:semiHidden/>
    <w:unhideWhenUsed/>
    <w:rsid w:val="001F101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F1010"/>
    <w:rPr>
      <w:rFonts w:ascii="Tahoma" w:hAnsi="Tahoma" w:cs="Tahoma"/>
      <w:sz w:val="16"/>
      <w:szCs w:val="16"/>
    </w:rPr>
  </w:style>
  <w:style w:type="character" w:styleId="lev">
    <w:name w:val="Strong"/>
    <w:uiPriority w:val="22"/>
    <w:qFormat/>
    <w:rsid w:val="00E41EFA"/>
    <w:rPr>
      <w:b/>
      <w:color w:val="C00000"/>
      <w:sz w:val="24"/>
      <w:szCs w:val="24"/>
    </w:rPr>
  </w:style>
  <w:style w:type="character" w:styleId="Marquedecommentaire">
    <w:name w:val="annotation reference"/>
    <w:basedOn w:val="Policepardfaut"/>
    <w:uiPriority w:val="99"/>
    <w:semiHidden/>
    <w:unhideWhenUsed/>
    <w:rsid w:val="00555747"/>
    <w:rPr>
      <w:sz w:val="16"/>
      <w:szCs w:val="16"/>
    </w:rPr>
  </w:style>
  <w:style w:type="paragraph" w:styleId="Commentaire">
    <w:name w:val="annotation text"/>
    <w:basedOn w:val="Normal"/>
    <w:link w:val="CommentaireCar"/>
    <w:uiPriority w:val="99"/>
    <w:unhideWhenUsed/>
    <w:rsid w:val="00555747"/>
    <w:pPr>
      <w:spacing w:line="240" w:lineRule="auto"/>
    </w:pPr>
    <w:rPr>
      <w:sz w:val="20"/>
      <w:szCs w:val="20"/>
    </w:rPr>
  </w:style>
  <w:style w:type="character" w:customStyle="1" w:styleId="CommentaireCar">
    <w:name w:val="Commentaire Car"/>
    <w:basedOn w:val="Policepardfaut"/>
    <w:link w:val="Commentaire"/>
    <w:uiPriority w:val="99"/>
    <w:rsid w:val="00555747"/>
    <w:rPr>
      <w:rFonts w:ascii="Arial" w:hAnsi="Arial" w:cs="Arial"/>
      <w:sz w:val="20"/>
      <w:szCs w:val="20"/>
      <w:lang w:val="de-CH"/>
    </w:rPr>
  </w:style>
  <w:style w:type="paragraph" w:styleId="Objetducommentaire">
    <w:name w:val="annotation subject"/>
    <w:basedOn w:val="Commentaire"/>
    <w:next w:val="Commentaire"/>
    <w:link w:val="ObjetducommentaireCar"/>
    <w:uiPriority w:val="99"/>
    <w:semiHidden/>
    <w:unhideWhenUsed/>
    <w:rsid w:val="00555747"/>
    <w:rPr>
      <w:b/>
      <w:bCs/>
    </w:rPr>
  </w:style>
  <w:style w:type="character" w:customStyle="1" w:styleId="ObjetducommentaireCar">
    <w:name w:val="Objet du commentaire Car"/>
    <w:basedOn w:val="CommentaireCar"/>
    <w:link w:val="Objetducommentaire"/>
    <w:uiPriority w:val="99"/>
    <w:semiHidden/>
    <w:rsid w:val="00555747"/>
    <w:rPr>
      <w:rFonts w:ascii="Arial" w:hAnsi="Arial" w:cs="Arial"/>
      <w:b/>
      <w:bCs/>
      <w:sz w:val="20"/>
      <w:szCs w:val="20"/>
      <w:lang w:val="de-CH"/>
    </w:rPr>
  </w:style>
  <w:style w:type="paragraph" w:styleId="Rvision">
    <w:name w:val="Revision"/>
    <w:hidden/>
    <w:uiPriority w:val="99"/>
    <w:semiHidden/>
    <w:rsid w:val="00B11422"/>
    <w:pPr>
      <w:spacing w:after="0" w:line="240" w:lineRule="auto"/>
    </w:pPr>
    <w:rPr>
      <w:rFonts w:ascii="Arial" w:hAnsi="Arial" w:cs="Arial"/>
      <w:lang w:val="de-CH"/>
    </w:rPr>
  </w:style>
  <w:style w:type="paragraph" w:styleId="TM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M2">
    <w:name w:val="toc 2"/>
    <w:basedOn w:val="Normal"/>
    <w:next w:val="Normal"/>
    <w:autoRedefine/>
    <w:uiPriority w:val="39"/>
    <w:unhideWhenUsed/>
    <w:rsid w:val="009F7C02"/>
    <w:pPr>
      <w:spacing w:line="240" w:lineRule="auto"/>
      <w:ind w:right="284"/>
      <w:contextualSpacing/>
    </w:pPr>
    <w:rPr>
      <w:bCs/>
      <w:sz w:val="20"/>
      <w:szCs w:val="20"/>
    </w:rPr>
  </w:style>
  <w:style w:type="paragraph" w:styleId="TM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M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M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M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M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M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M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Lienhypertexte">
    <w:name w:val="Hyperlink"/>
    <w:basedOn w:val="Policepardfau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Policepardfaut"/>
    <w:link w:val="NORMALBOLDCENTERCAP16pt"/>
    <w:rsid w:val="00013516"/>
    <w:rPr>
      <w:rFonts w:ascii="Arial" w:eastAsia="Times New Roman" w:hAnsi="Arial" w:cs="Times New Roman"/>
      <w:b/>
      <w:caps/>
      <w:sz w:val="32"/>
      <w:szCs w:val="32"/>
    </w:rPr>
  </w:style>
  <w:style w:type="paragraph" w:styleId="Corpsdetexte">
    <w:name w:val="Body Text"/>
    <w:basedOn w:val="Normal"/>
    <w:link w:val="CorpsdetexteCar"/>
    <w:uiPriority w:val="1"/>
    <w:semiHidden/>
    <w:unhideWhenUsed/>
    <w:rsid w:val="0024156D"/>
    <w:pPr>
      <w:spacing w:before="122" w:after="0" w:line="240" w:lineRule="auto"/>
      <w:ind w:left="210" w:hanging="360"/>
    </w:pPr>
    <w:rPr>
      <w:sz w:val="24"/>
      <w:szCs w:val="24"/>
    </w:rPr>
  </w:style>
  <w:style w:type="character" w:customStyle="1" w:styleId="CorpsdetexteCar">
    <w:name w:val="Corps de texte Car"/>
    <w:basedOn w:val="Policepardfaut"/>
    <w:link w:val="Corpsdetexte"/>
    <w:uiPriority w:val="1"/>
    <w:semiHidden/>
    <w:rsid w:val="0024156D"/>
    <w:rPr>
      <w:rFonts w:ascii="Arial" w:hAnsi="Arial" w:cs="Arial"/>
      <w:sz w:val="24"/>
      <w:szCs w:val="24"/>
    </w:rPr>
  </w:style>
  <w:style w:type="paragraph" w:styleId="Sansinterligne">
    <w:name w:val="No Spacing"/>
    <w:aliases w:val="Normal -No Spacing"/>
    <w:basedOn w:val="Normal"/>
    <w:link w:val="SansinterligneCar"/>
    <w:uiPriority w:val="1"/>
    <w:qFormat/>
    <w:rsid w:val="0024156D"/>
    <w:pPr>
      <w:spacing w:after="0" w:line="240" w:lineRule="auto"/>
    </w:pPr>
    <w:rPr>
      <w:rFonts w:ascii="Calibri" w:hAnsi="Calibri" w:cs="Calibri"/>
    </w:rPr>
  </w:style>
  <w:style w:type="paragraph" w:customStyle="1" w:styleId="Instruction">
    <w:name w:val="Instruction"/>
    <w:basedOn w:val="Corpsdetexte"/>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CorpsdetexteC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re">
    <w:name w:val="Title"/>
    <w:basedOn w:val="Normal"/>
    <w:next w:val="Normal"/>
    <w:link w:val="TitreC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5B4332"/>
    <w:rPr>
      <w:rFonts w:asciiTheme="majorHAnsi" w:eastAsiaTheme="majorEastAsia" w:hAnsiTheme="majorHAnsi" w:cstheme="majorBidi"/>
      <w:spacing w:val="-10"/>
      <w:kern w:val="28"/>
      <w:sz w:val="56"/>
      <w:szCs w:val="56"/>
    </w:rPr>
  </w:style>
  <w:style w:type="character" w:customStyle="1" w:styleId="ParagraphedelisteCar">
    <w:name w:val="Paragraphe de liste Car"/>
    <w:basedOn w:val="Policepardfaut"/>
    <w:link w:val="Paragraphedeliste"/>
    <w:uiPriority w:val="34"/>
    <w:locked/>
    <w:rsid w:val="005B4332"/>
    <w:rPr>
      <w:rFonts w:ascii="Arial" w:hAnsi="Arial" w:cs="Arial"/>
      <w:lang w:val="de-CH"/>
    </w:rPr>
  </w:style>
  <w:style w:type="paragraph" w:styleId="Lgende">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Policepardfaut"/>
    <w:link w:val="Instructions"/>
    <w:rsid w:val="005B4332"/>
    <w:rPr>
      <w:rFonts w:ascii="Arial" w:eastAsia="Times New Roman" w:hAnsi="Arial" w:cs="Arial"/>
      <w:i/>
      <w:color w:val="4F81BD" w:themeColor="accent1"/>
      <w:szCs w:val="32"/>
      <w:lang w:val="en-GB"/>
    </w:rPr>
  </w:style>
  <w:style w:type="paragraph" w:styleId="En-ttedetabledesmatires">
    <w:name w:val="TOC Heading"/>
    <w:basedOn w:val="Titre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Titre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Titre1Car"/>
    <w:link w:val="Style1"/>
    <w:rsid w:val="00FB5ED6"/>
    <w:rPr>
      <w:rFonts w:ascii="Arial" w:eastAsiaTheme="majorEastAsia" w:hAnsi="Arial" w:cstheme="majorBidi"/>
      <w:b/>
      <w:bCs/>
      <w:color w:val="000000" w:themeColor="text1"/>
      <w:sz w:val="28"/>
      <w:szCs w:val="24"/>
      <w:lang w:val="en-GB"/>
    </w:rPr>
  </w:style>
  <w:style w:type="paragraph" w:styleId="Retraitnormal">
    <w:name w:val="Normal Indent"/>
    <w:basedOn w:val="Normal"/>
    <w:link w:val="RetraitnormalC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RetraitnormalCar">
    <w:name w:val="Retrait normal Car"/>
    <w:link w:val="Retraitnormal"/>
    <w:rsid w:val="007E0A1B"/>
    <w:rPr>
      <w:rFonts w:ascii="Verdana" w:eastAsia="Times New Roman" w:hAnsi="Verdana" w:cs="Times New Roman"/>
      <w:sz w:val="20"/>
      <w:szCs w:val="24"/>
      <w:lang w:val="en-GB"/>
    </w:rPr>
  </w:style>
  <w:style w:type="paragraph" w:styleId="Retraitcorpsdetexte">
    <w:name w:val="Body Text Indent"/>
    <w:basedOn w:val="Normal"/>
    <w:link w:val="RetraitcorpsdetexteCar"/>
    <w:uiPriority w:val="99"/>
    <w:semiHidden/>
    <w:unhideWhenUsed/>
    <w:rsid w:val="008F7B77"/>
    <w:pPr>
      <w:ind w:left="283"/>
    </w:pPr>
  </w:style>
  <w:style w:type="character" w:customStyle="1" w:styleId="RetraitcorpsdetexteCar">
    <w:name w:val="Retrait corps de texte Car"/>
    <w:basedOn w:val="Policepardfaut"/>
    <w:link w:val="Retraitcorpsdetexte"/>
    <w:uiPriority w:val="99"/>
    <w:semiHidden/>
    <w:rsid w:val="008F7B77"/>
    <w:rPr>
      <w:rFonts w:ascii="Arial" w:hAnsi="Arial" w:cs="Arial"/>
      <w:lang w:val="de-CH"/>
    </w:rPr>
  </w:style>
  <w:style w:type="character" w:customStyle="1" w:styleId="SansinterligneCar">
    <w:name w:val="Sans interligne Car"/>
    <w:aliases w:val="Normal -No Spacing Car"/>
    <w:basedOn w:val="Policepardfaut"/>
    <w:link w:val="Sansinterligne"/>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Policepardfaut"/>
    <w:link w:val="Style4"/>
    <w:rsid w:val="00AE2E7A"/>
    <w:rPr>
      <w:rFonts w:eastAsiaTheme="majorEastAsia" w:cstheme="minorHAnsi"/>
      <w:b/>
      <w:bCs/>
    </w:rPr>
  </w:style>
  <w:style w:type="character" w:styleId="Accentuationintense">
    <w:name w:val="Intense Emphasis"/>
    <w:basedOn w:val="Policepardfaut"/>
    <w:uiPriority w:val="21"/>
    <w:qFormat/>
    <w:rsid w:val="00286D21"/>
    <w:rPr>
      <w:b w:val="0"/>
      <w:bCs w:val="0"/>
      <w:i/>
      <w:iCs/>
      <w:color w:val="4F81BD" w:themeColor="accent1"/>
    </w:rPr>
  </w:style>
  <w:style w:type="table" w:customStyle="1" w:styleId="TableGrid1">
    <w:name w:val="Table Grid1"/>
    <w:basedOn w:val="TableauNormal"/>
    <w:next w:val="Grilledutableau"/>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Policepardfau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Policepardfaut"/>
    <w:rsid w:val="00D913FE"/>
  </w:style>
  <w:style w:type="table" w:customStyle="1" w:styleId="TableGrid11">
    <w:name w:val="Table Grid11"/>
    <w:basedOn w:val="TableauNormal"/>
    <w:next w:val="Grilledutableau"/>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Policepardfaut"/>
    <w:rsid w:val="002D1EE6"/>
  </w:style>
  <w:style w:type="character" w:styleId="Mention">
    <w:name w:val="Mention"/>
    <w:basedOn w:val="Policepardfaut"/>
    <w:uiPriority w:val="99"/>
    <w:unhideWhenUsed/>
    <w:rsid w:val="006C19B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45638">
      <w:bodyDiv w:val="1"/>
      <w:marLeft w:val="0"/>
      <w:marRight w:val="0"/>
      <w:marTop w:val="0"/>
      <w:marBottom w:val="0"/>
      <w:divBdr>
        <w:top w:val="none" w:sz="0" w:space="0" w:color="auto"/>
        <w:left w:val="none" w:sz="0" w:space="0" w:color="auto"/>
        <w:bottom w:val="none" w:sz="0" w:space="0" w:color="auto"/>
        <w:right w:val="none" w:sz="0" w:space="0" w:color="auto"/>
      </w:divBdr>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0c4dcad-8d39-4939-b489-2456ead71196">
      <UserInfo>
        <DisplayName/>
        <AccountId xsi:nil="true"/>
        <AccountType/>
      </UserInfo>
    </SharedWithUsers>
    <lcf76f155ced4ddcb4097134ff3c332f xmlns="5a1bbd72-f46e-43f3-8f72-2623deb0c047">
      <Terms xmlns="http://schemas.microsoft.com/office/infopath/2007/PartnerControls"/>
    </lcf76f155ced4ddcb4097134ff3c332f>
    <_Flow_SignoffStatus xmlns="5a1bbd72-f46e-43f3-8f72-2623deb0c047" xsi:nil="true"/>
    <TaxCatchAll xmlns="10c4dcad-8d39-4939-b489-2456ead7119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E9EF62B87021448D745F43C4B11C16" ma:contentTypeVersion="16" ma:contentTypeDescription="Create a new document." ma:contentTypeScope="" ma:versionID="623d2b658e101f282ed96b26f9aec47f">
  <xsd:schema xmlns:xsd="http://www.w3.org/2001/XMLSchema" xmlns:xs="http://www.w3.org/2001/XMLSchema" xmlns:p="http://schemas.microsoft.com/office/2006/metadata/properties" xmlns:ns2="10c4dcad-8d39-4939-b489-2456ead71196" xmlns:ns3="5a1bbd72-f46e-43f3-8f72-2623deb0c047" targetNamespace="http://schemas.microsoft.com/office/2006/metadata/properties" ma:root="true" ma:fieldsID="f87d636d4d6423ebe7a33a3ab8870680" ns2:_="" ns3:_="">
    <xsd:import namespace="10c4dcad-8d39-4939-b489-2456ead71196"/>
    <xsd:import namespace="5a1bbd72-f46e-43f3-8f72-2623deb0c0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4dcad-8d39-4939-b489-2456ead711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d2485d-048c-4a0c-9ff9-ec19e6361bf6}" ma:internalName="TaxCatchAll" ma:showField="CatchAllData" ma:web="10c4dcad-8d39-4939-b489-2456ead711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1bbd72-f46e-43f3-8f72-2623deb0c0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91e9d6-a12c-4c86-87cb-8721f0ea6f4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customXml/itemProps2.xml><?xml version="1.0" encoding="utf-8"?>
<ds:datastoreItem xmlns:ds="http://schemas.openxmlformats.org/officeDocument/2006/customXml" ds:itemID="{09F6376B-1062-48B8-9D63-67FA3C728F32}">
  <ds:schemaRefs>
    <ds:schemaRef ds:uri="http://schemas.microsoft.com/sharepoint/v3/contenttype/forms"/>
  </ds:schemaRefs>
</ds:datastoreItem>
</file>

<file path=customXml/itemProps3.xml><?xml version="1.0" encoding="utf-8"?>
<ds:datastoreItem xmlns:ds="http://schemas.openxmlformats.org/officeDocument/2006/customXml" ds:itemID="{2B6F9AF0-E888-4ECC-B9CD-6FAEE2F2265B}">
  <ds:schemaRefs>
    <ds:schemaRef ds:uri="http://schemas.microsoft.com/office/2006/metadata/properties"/>
    <ds:schemaRef ds:uri="http://schemas.microsoft.com/office/infopath/2007/PartnerControls"/>
    <ds:schemaRef ds:uri="10c4dcad-8d39-4939-b489-2456ead71196"/>
    <ds:schemaRef ds:uri="5a1bbd72-f46e-43f3-8f72-2623deb0c047"/>
  </ds:schemaRefs>
</ds:datastoreItem>
</file>

<file path=customXml/itemProps4.xml><?xml version="1.0" encoding="utf-8"?>
<ds:datastoreItem xmlns:ds="http://schemas.openxmlformats.org/officeDocument/2006/customXml" ds:itemID="{922C31D9-1668-4DFB-A49E-DFEF7D9C9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4dcad-8d39-4939-b489-2456ead71196"/>
    <ds:schemaRef ds:uri="5a1bbd72-f46e-43f3-8f72-2623deb0c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30</TotalTime>
  <Pages>4</Pages>
  <Words>1130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7335</CharactersWithSpaces>
  <SharedDoc>false</SharedDoc>
  <HLinks>
    <vt:vector size="6" baseType="variant">
      <vt:variant>
        <vt:i4>196728</vt:i4>
      </vt:variant>
      <vt:variant>
        <vt:i4>0</vt:i4>
      </vt:variant>
      <vt:variant>
        <vt:i4>0</vt:i4>
      </vt:variant>
      <vt:variant>
        <vt:i4>5</vt:i4>
      </vt:variant>
      <vt:variant>
        <vt:lpwstr>mailto:Warren.Fransman@finddx.org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Elie-Ishnel Ishara</cp:lastModifiedBy>
  <cp:revision>49</cp:revision>
  <cp:lastPrinted>2023-02-07T12:31:00Z</cp:lastPrinted>
  <dcterms:created xsi:type="dcterms:W3CDTF">2023-03-06T15:09:00Z</dcterms:created>
  <dcterms:modified xsi:type="dcterms:W3CDTF">2023-04-18T15:33:00Z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0x01010096E9EF62B87021448D745F43C4B11C16</vt:lpwstr>
  </property>
  <property fmtid="{D5CDD505-2E9C-101B-9397-08002B2CF9AE}" pid="3" name="MediaServiceImageTags">
    <vt:lpwstr/>
  </property>
  <property fmtid="{D5CDD505-2E9C-101B-9397-08002B2CF9AE}" pid="4" name="GrammarlyDocumentId">
    <vt:lpwstr>ff771f0a149511a487437a3340596258326650fb6dfff6820a5ea029bcafbf13</vt:lpwstr>
  </property>
</Properties>
</file>