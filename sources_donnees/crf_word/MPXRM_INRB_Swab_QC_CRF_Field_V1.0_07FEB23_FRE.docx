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73F8E" w14:textId="6C68FDAE" w:rsidR="005214EF" w:rsidRPr="006944F0" w:rsidRDefault="005214EF" w:rsidP="005214EF">
      <w:pPr>
        <w:rPr>
          <w:i/>
          <w:color w:val="808080" w:themeColor="background1" w:themeShade="80"/>
        </w:rPr>
      </w:pPr>
      <w:r w:rsidRPr="00FF3646">
        <w:rPr>
          <w:noProof/>
        </w:rPr>
        <w:drawing>
          <wp:inline distT="0" distB="0" distL="0" distR="0" wp14:anchorId="3EC4B8E2" wp14:editId="12D8F419">
            <wp:extent cx="906859" cy="376904"/>
            <wp:effectExtent l="0" t="0" r="7620" b="4445"/>
            <wp:docPr id="3"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picture containing text, clipart&#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6859" cy="376904"/>
                    </a:xfrm>
                    <a:prstGeom prst="rect">
                      <a:avLst/>
                    </a:prstGeom>
                  </pic:spPr>
                </pic:pic>
              </a:graphicData>
            </a:graphic>
          </wp:inline>
        </w:drawing>
      </w:r>
      <w:r w:rsidRPr="009D65E3">
        <w:rPr>
          <w:i/>
          <w:color w:val="808080" w:themeColor="background1" w:themeShade="80"/>
        </w:rPr>
        <w:tab/>
      </w:r>
      <w:r w:rsidRPr="009D65E3">
        <w:rPr>
          <w:i/>
          <w:color w:val="808080" w:themeColor="background1" w:themeShade="80"/>
        </w:rPr>
        <w:tab/>
      </w:r>
    </w:p>
    <w:p w14:paraId="751DF849" w14:textId="0B939FB2" w:rsidR="005214EF" w:rsidRPr="00420F1D" w:rsidRDefault="005A2C77" w:rsidP="005214EF">
      <w:pPr>
        <w:pBdr>
          <w:top w:val="single" w:sz="18" w:space="3" w:color="808080" w:themeColor="background1" w:themeShade="80"/>
          <w:bottom w:val="single" w:sz="18" w:space="1" w:color="808080" w:themeColor="background1" w:themeShade="80"/>
        </w:pBdr>
        <w:spacing w:before="240"/>
        <w:jc w:val="center"/>
        <w:rPr>
          <w:b/>
          <w:snapToGrid w:val="0"/>
          <w:sz w:val="28"/>
          <w:szCs w:val="28"/>
          <w:lang w:val="fr-FR"/>
        </w:rPr>
      </w:pPr>
      <w:r w:rsidRPr="00420F1D">
        <w:rPr>
          <w:b/>
          <w:snapToGrid w:val="0"/>
          <w:sz w:val="28"/>
          <w:szCs w:val="28"/>
          <w:lang w:val="fr-FR"/>
        </w:rPr>
        <w:t>Formulaire de Déclaration de Cas – CQ Ecouvillon</w:t>
      </w:r>
      <w:r w:rsidR="005214EF" w:rsidRPr="00420F1D">
        <w:rPr>
          <w:b/>
          <w:snapToGrid w:val="0"/>
          <w:sz w:val="28"/>
          <w:szCs w:val="28"/>
          <w:lang w:val="fr-FR"/>
        </w:rPr>
        <w:t xml:space="preserve"> – </w:t>
      </w:r>
      <w:r w:rsidRPr="00420F1D">
        <w:rPr>
          <w:b/>
          <w:snapToGrid w:val="0"/>
          <w:sz w:val="28"/>
          <w:szCs w:val="28"/>
          <w:lang w:val="fr-FR"/>
        </w:rPr>
        <w:t>Terrain</w:t>
      </w:r>
      <w:r w:rsidR="005214EF" w:rsidRPr="00420F1D">
        <w:rPr>
          <w:b/>
          <w:snapToGrid w:val="0"/>
          <w:sz w:val="28"/>
          <w:szCs w:val="28"/>
          <w:lang w:val="fr-FR"/>
        </w:rPr>
        <w:t xml:space="preserve"> </w:t>
      </w:r>
    </w:p>
    <w:p w14:paraId="6EB7D304" w14:textId="77777777" w:rsidR="00D7122D" w:rsidRPr="00420F1D" w:rsidRDefault="00D7122D">
      <w:pPr>
        <w:rPr>
          <w:lang w:val="fr-FR"/>
        </w:rPr>
      </w:pPr>
    </w:p>
    <w:tbl>
      <w:tblPr>
        <w:tblStyle w:val="TableGrid2"/>
        <w:tblW w:w="10206" w:type="dxa"/>
        <w:tblLayout w:type="fixed"/>
        <w:tblLook w:val="04A0" w:firstRow="1" w:lastRow="0" w:firstColumn="1" w:lastColumn="0" w:noHBand="0" w:noVBand="1"/>
      </w:tblPr>
      <w:tblGrid>
        <w:gridCol w:w="426"/>
        <w:gridCol w:w="4956"/>
        <w:gridCol w:w="4824"/>
      </w:tblGrid>
      <w:tr w:rsidR="00C75B72" w:rsidRPr="009544EC" w14:paraId="67B02035" w14:textId="77777777" w:rsidTr="1FDF31F7">
        <w:trPr>
          <w:trHeight w:val="449"/>
        </w:trPr>
        <w:tc>
          <w:tcPr>
            <w:tcW w:w="10206" w:type="dxa"/>
            <w:gridSpan w:val="3"/>
            <w:shd w:val="clear" w:color="auto" w:fill="D9D9D9" w:themeFill="background1" w:themeFillShade="D9"/>
          </w:tcPr>
          <w:p w14:paraId="798E6B1D" w14:textId="0850AA86" w:rsidR="00C75B72" w:rsidRPr="00510686" w:rsidRDefault="00420F1D" w:rsidP="00BC366E">
            <w:pPr>
              <w:tabs>
                <w:tab w:val="left" w:pos="2106"/>
              </w:tabs>
              <w:spacing w:before="100" w:after="100"/>
              <w:rPr>
                <w:b/>
                <w:bCs/>
              </w:rPr>
            </w:pPr>
            <w:bookmarkStart w:id="0" w:name="_Toc498097637"/>
            <w:bookmarkStart w:id="1" w:name="_Toc501547942"/>
            <w:bookmarkStart w:id="2" w:name="_Toc520121380"/>
            <w:r w:rsidRPr="00214983">
              <w:rPr>
                <w:b/>
                <w:bCs/>
                <w:lang w:val="fr-FR"/>
              </w:rPr>
              <w:t>Tubes d'écouvillons collectés</w:t>
            </w:r>
          </w:p>
        </w:tc>
      </w:tr>
      <w:tr w:rsidR="004867F3" w:rsidRPr="003E239F" w14:paraId="5D1721B9" w14:textId="77777777" w:rsidTr="00857F4B">
        <w:trPr>
          <w:trHeight w:val="449"/>
        </w:trPr>
        <w:tc>
          <w:tcPr>
            <w:tcW w:w="426" w:type="dxa"/>
          </w:tcPr>
          <w:p w14:paraId="6AD08803" w14:textId="77777777" w:rsidR="004867F3" w:rsidRPr="00B63BCF" w:rsidRDefault="004867F3" w:rsidP="004867F3">
            <w:pPr>
              <w:pStyle w:val="ListParagraph"/>
              <w:numPr>
                <w:ilvl w:val="0"/>
                <w:numId w:val="24"/>
              </w:numPr>
              <w:spacing w:before="100" w:after="100"/>
              <w:ind w:left="171" w:hanging="201"/>
              <w:contextualSpacing w:val="0"/>
            </w:pPr>
          </w:p>
        </w:tc>
        <w:tc>
          <w:tcPr>
            <w:tcW w:w="4956" w:type="dxa"/>
          </w:tcPr>
          <w:p w14:paraId="5CFED778" w14:textId="5404683B" w:rsidR="004867F3" w:rsidRPr="00FD61F6" w:rsidRDefault="00FD61F6" w:rsidP="004867F3">
            <w:pPr>
              <w:spacing w:before="100" w:after="100"/>
              <w:rPr>
                <w:lang w:val="fr-FR"/>
              </w:rPr>
            </w:pPr>
            <w:r w:rsidRPr="00214983">
              <w:rPr>
                <w:rFonts w:asciiTheme="minorHAnsi" w:hAnsiTheme="minorHAnsi" w:cstheme="minorHAnsi"/>
                <w:lang w:val="fr-FR"/>
              </w:rPr>
              <w:t>Période de la visite de suivi</w:t>
            </w:r>
          </w:p>
        </w:tc>
        <w:tc>
          <w:tcPr>
            <w:tcW w:w="4824" w:type="dxa"/>
          </w:tcPr>
          <w:p w14:paraId="2F8DC462" w14:textId="623FEC50" w:rsidR="005F6093" w:rsidRPr="00214983" w:rsidRDefault="005F6093" w:rsidP="005F6093">
            <w:pPr>
              <w:tabs>
                <w:tab w:val="left" w:pos="2106"/>
              </w:tabs>
              <w:spacing w:before="100" w:after="100"/>
              <w:rPr>
                <w:rFonts w:asciiTheme="minorHAnsi" w:hAnsiTheme="minorHAnsi" w:cstheme="minorHAnsi"/>
                <w:lang w:val="fr-FR"/>
              </w:rPr>
            </w:pPr>
            <w:r w:rsidRPr="00214983">
              <w:rPr>
                <w:rFonts w:asciiTheme="minorHAnsi" w:hAnsiTheme="minorHAnsi" w:cstheme="minorHAnsi"/>
                <w:lang w:val="fr-FR"/>
              </w:rPr>
              <w:fldChar w:fldCharType="begin">
                <w:ffData>
                  <w:name w:val="Check1"/>
                  <w:enabled/>
                  <w:calcOnExit w:val="0"/>
                  <w:checkBox>
                    <w:sizeAuto/>
                    <w:default w:val="0"/>
                  </w:checkBox>
                </w:ffData>
              </w:fldChar>
            </w:r>
            <w:r w:rsidRPr="00214983">
              <w:rPr>
                <w:rFonts w:asciiTheme="minorHAnsi" w:hAnsiTheme="minorHAnsi" w:cstheme="minorHAnsi"/>
                <w:lang w:val="fr-FR"/>
              </w:rPr>
              <w:instrText xml:space="preserve"> FORMCHECKBOX </w:instrText>
            </w:r>
            <w:r w:rsidR="00C92B40">
              <w:rPr>
                <w:rFonts w:asciiTheme="minorHAnsi" w:hAnsiTheme="minorHAnsi" w:cstheme="minorHAnsi"/>
                <w:lang w:val="fr-FR"/>
              </w:rPr>
            </w:r>
            <w:r w:rsidR="00C92B40">
              <w:rPr>
                <w:rFonts w:asciiTheme="minorHAnsi" w:hAnsiTheme="minorHAnsi" w:cstheme="minorHAnsi"/>
                <w:lang w:val="fr-FR"/>
              </w:rPr>
              <w:fldChar w:fldCharType="separate"/>
            </w:r>
            <w:r w:rsidRPr="00214983">
              <w:rPr>
                <w:rFonts w:asciiTheme="minorHAnsi" w:hAnsiTheme="minorHAnsi" w:cstheme="minorHAnsi"/>
                <w:lang w:val="fr-FR"/>
              </w:rPr>
              <w:fldChar w:fldCharType="end"/>
            </w:r>
            <w:r w:rsidRPr="00214983">
              <w:rPr>
                <w:rFonts w:asciiTheme="minorHAnsi" w:hAnsiTheme="minorHAnsi" w:cstheme="minorHAnsi"/>
                <w:lang w:val="fr-FR"/>
              </w:rPr>
              <w:t xml:space="preserve"> Visite initiale </w:t>
            </w:r>
          </w:p>
          <w:p w14:paraId="6CB3A8AF" w14:textId="0340A67E" w:rsidR="005F6093" w:rsidRPr="00214983" w:rsidRDefault="005F6093" w:rsidP="005F6093">
            <w:pPr>
              <w:tabs>
                <w:tab w:val="left" w:pos="2106"/>
              </w:tabs>
              <w:spacing w:before="100" w:after="100"/>
              <w:rPr>
                <w:rFonts w:asciiTheme="minorHAnsi" w:hAnsiTheme="minorHAnsi" w:cstheme="minorHAnsi"/>
                <w:lang w:val="fr-FR"/>
              </w:rPr>
            </w:pPr>
            <w:r w:rsidRPr="00214983">
              <w:rPr>
                <w:rFonts w:asciiTheme="minorHAnsi" w:hAnsiTheme="minorHAnsi" w:cstheme="minorHAnsi"/>
                <w:lang w:val="fr-FR"/>
              </w:rPr>
              <w:fldChar w:fldCharType="begin">
                <w:ffData>
                  <w:name w:val="Check1"/>
                  <w:enabled/>
                  <w:calcOnExit w:val="0"/>
                  <w:checkBox>
                    <w:sizeAuto/>
                    <w:default w:val="0"/>
                  </w:checkBox>
                </w:ffData>
              </w:fldChar>
            </w:r>
            <w:r w:rsidRPr="00214983">
              <w:rPr>
                <w:rFonts w:asciiTheme="minorHAnsi" w:hAnsiTheme="minorHAnsi" w:cstheme="minorHAnsi"/>
                <w:lang w:val="fr-FR"/>
              </w:rPr>
              <w:instrText xml:space="preserve"> FORMCHECKBOX </w:instrText>
            </w:r>
            <w:r w:rsidR="00C92B40">
              <w:rPr>
                <w:rFonts w:asciiTheme="minorHAnsi" w:hAnsiTheme="minorHAnsi" w:cstheme="minorHAnsi"/>
                <w:lang w:val="fr-FR"/>
              </w:rPr>
            </w:r>
            <w:r w:rsidR="00C92B40">
              <w:rPr>
                <w:rFonts w:asciiTheme="minorHAnsi" w:hAnsiTheme="minorHAnsi" w:cstheme="minorHAnsi"/>
                <w:lang w:val="fr-FR"/>
              </w:rPr>
              <w:fldChar w:fldCharType="separate"/>
            </w:r>
            <w:r w:rsidRPr="00214983">
              <w:rPr>
                <w:rFonts w:asciiTheme="minorHAnsi" w:hAnsiTheme="minorHAnsi" w:cstheme="minorHAnsi"/>
                <w:lang w:val="fr-FR"/>
              </w:rPr>
              <w:fldChar w:fldCharType="end"/>
            </w:r>
            <w:r w:rsidRPr="00214983">
              <w:rPr>
                <w:rFonts w:asciiTheme="minorHAnsi" w:hAnsiTheme="minorHAnsi" w:cstheme="minorHAnsi"/>
                <w:lang w:val="fr-FR"/>
              </w:rPr>
              <w:t xml:space="preserve"> Visite au Jour 4</w:t>
            </w:r>
          </w:p>
          <w:p w14:paraId="435B2D8C" w14:textId="38D29F93" w:rsidR="005F6093" w:rsidRPr="00214983" w:rsidRDefault="005F6093" w:rsidP="005F6093">
            <w:pPr>
              <w:tabs>
                <w:tab w:val="left" w:pos="2106"/>
              </w:tabs>
              <w:spacing w:before="100" w:after="100"/>
              <w:rPr>
                <w:rFonts w:asciiTheme="minorHAnsi" w:hAnsiTheme="minorHAnsi" w:cstheme="minorHAnsi"/>
                <w:lang w:val="fr-FR"/>
              </w:rPr>
            </w:pPr>
            <w:r w:rsidRPr="00214983">
              <w:rPr>
                <w:rFonts w:asciiTheme="minorHAnsi" w:hAnsiTheme="minorHAnsi" w:cstheme="minorHAnsi"/>
                <w:lang w:val="fr-FR"/>
              </w:rPr>
              <w:fldChar w:fldCharType="begin">
                <w:ffData>
                  <w:name w:val="Check1"/>
                  <w:enabled/>
                  <w:calcOnExit w:val="0"/>
                  <w:checkBox>
                    <w:sizeAuto/>
                    <w:default w:val="0"/>
                  </w:checkBox>
                </w:ffData>
              </w:fldChar>
            </w:r>
            <w:r w:rsidRPr="00214983">
              <w:rPr>
                <w:rFonts w:asciiTheme="minorHAnsi" w:hAnsiTheme="minorHAnsi" w:cstheme="minorHAnsi"/>
                <w:lang w:val="fr-FR"/>
              </w:rPr>
              <w:instrText xml:space="preserve"> FORMCHECKBOX </w:instrText>
            </w:r>
            <w:r w:rsidR="00C92B40">
              <w:rPr>
                <w:rFonts w:asciiTheme="minorHAnsi" w:hAnsiTheme="minorHAnsi" w:cstheme="minorHAnsi"/>
                <w:lang w:val="fr-FR"/>
              </w:rPr>
            </w:r>
            <w:r w:rsidR="00C92B40">
              <w:rPr>
                <w:rFonts w:asciiTheme="minorHAnsi" w:hAnsiTheme="minorHAnsi" w:cstheme="minorHAnsi"/>
                <w:lang w:val="fr-FR"/>
              </w:rPr>
              <w:fldChar w:fldCharType="separate"/>
            </w:r>
            <w:r w:rsidRPr="00214983">
              <w:rPr>
                <w:rFonts w:asciiTheme="minorHAnsi" w:hAnsiTheme="minorHAnsi" w:cstheme="minorHAnsi"/>
                <w:lang w:val="fr-FR"/>
              </w:rPr>
              <w:fldChar w:fldCharType="end"/>
            </w:r>
            <w:r w:rsidRPr="00214983">
              <w:rPr>
                <w:rFonts w:asciiTheme="minorHAnsi" w:hAnsiTheme="minorHAnsi" w:cstheme="minorHAnsi"/>
                <w:lang w:val="fr-FR"/>
              </w:rPr>
              <w:t xml:space="preserve"> Visite au Jour 8</w:t>
            </w:r>
          </w:p>
          <w:p w14:paraId="1DC30157" w14:textId="0FFB5AAF" w:rsidR="004867F3" w:rsidRPr="008C4103" w:rsidRDefault="005F6093" w:rsidP="005F6093">
            <w:pPr>
              <w:tabs>
                <w:tab w:val="left" w:pos="2106"/>
              </w:tabs>
              <w:spacing w:before="100" w:after="100"/>
              <w:rPr>
                <w:rFonts w:asciiTheme="minorHAnsi" w:hAnsiTheme="minorHAnsi" w:cstheme="minorHAnsi"/>
                <w:lang w:val="de-CH"/>
              </w:rPr>
            </w:pPr>
            <w:r w:rsidRPr="00214983">
              <w:rPr>
                <w:rFonts w:asciiTheme="minorHAnsi" w:hAnsiTheme="minorHAnsi" w:cstheme="minorHAnsi"/>
                <w:lang w:val="fr-FR"/>
              </w:rPr>
              <w:fldChar w:fldCharType="begin">
                <w:ffData>
                  <w:name w:val="Check1"/>
                  <w:enabled/>
                  <w:calcOnExit w:val="0"/>
                  <w:checkBox>
                    <w:sizeAuto/>
                    <w:default w:val="0"/>
                  </w:checkBox>
                </w:ffData>
              </w:fldChar>
            </w:r>
            <w:r w:rsidRPr="00214983">
              <w:rPr>
                <w:rFonts w:asciiTheme="minorHAnsi" w:hAnsiTheme="minorHAnsi" w:cstheme="minorHAnsi"/>
                <w:lang w:val="fr-FR"/>
              </w:rPr>
              <w:instrText xml:space="preserve"> FORMCHECKBOX </w:instrText>
            </w:r>
            <w:r w:rsidR="00C92B40">
              <w:rPr>
                <w:rFonts w:asciiTheme="minorHAnsi" w:hAnsiTheme="minorHAnsi" w:cstheme="minorHAnsi"/>
                <w:lang w:val="fr-FR"/>
              </w:rPr>
            </w:r>
            <w:r w:rsidR="00C92B40">
              <w:rPr>
                <w:rFonts w:asciiTheme="minorHAnsi" w:hAnsiTheme="minorHAnsi" w:cstheme="minorHAnsi"/>
                <w:lang w:val="fr-FR"/>
              </w:rPr>
              <w:fldChar w:fldCharType="separate"/>
            </w:r>
            <w:r w:rsidRPr="00214983">
              <w:rPr>
                <w:rFonts w:asciiTheme="minorHAnsi" w:hAnsiTheme="minorHAnsi" w:cstheme="minorHAnsi"/>
                <w:lang w:val="fr-FR"/>
              </w:rPr>
              <w:fldChar w:fldCharType="end"/>
            </w:r>
            <w:r w:rsidRPr="00214983">
              <w:rPr>
                <w:rFonts w:asciiTheme="minorHAnsi" w:hAnsiTheme="minorHAnsi" w:cstheme="minorHAnsi"/>
                <w:lang w:val="fr-FR"/>
              </w:rPr>
              <w:t xml:space="preserve"> Visite au Jour 14</w:t>
            </w:r>
          </w:p>
        </w:tc>
      </w:tr>
      <w:tr w:rsidR="00DE35AD" w:rsidRPr="0006238D" w14:paraId="13250B1C" w14:textId="77777777" w:rsidTr="00857F4B">
        <w:trPr>
          <w:trHeight w:val="449"/>
        </w:trPr>
        <w:tc>
          <w:tcPr>
            <w:tcW w:w="426" w:type="dxa"/>
          </w:tcPr>
          <w:p w14:paraId="3697B1F3" w14:textId="77777777" w:rsidR="00DE35AD" w:rsidRPr="003E239F" w:rsidRDefault="00DE35AD" w:rsidP="00DE35AD">
            <w:pPr>
              <w:pStyle w:val="ListParagraph"/>
              <w:numPr>
                <w:ilvl w:val="0"/>
                <w:numId w:val="24"/>
              </w:numPr>
              <w:spacing w:before="100" w:after="100"/>
              <w:ind w:left="171" w:hanging="201"/>
              <w:contextualSpacing w:val="0"/>
              <w:rPr>
                <w:lang w:val="fr-FR"/>
              </w:rPr>
            </w:pPr>
          </w:p>
        </w:tc>
        <w:tc>
          <w:tcPr>
            <w:tcW w:w="4956" w:type="dxa"/>
          </w:tcPr>
          <w:p w14:paraId="7492850D" w14:textId="16212A06" w:rsidR="00DE35AD" w:rsidRPr="00D6161C" w:rsidRDefault="00D6161C" w:rsidP="00DE35AD">
            <w:pPr>
              <w:spacing w:before="100" w:after="100"/>
              <w:rPr>
                <w:rFonts w:asciiTheme="minorHAnsi" w:hAnsiTheme="minorHAnsi" w:cstheme="minorHAnsi"/>
                <w:lang w:val="fr-FR"/>
              </w:rPr>
            </w:pPr>
            <w:r w:rsidRPr="00214983">
              <w:rPr>
                <w:rFonts w:asciiTheme="minorHAnsi" w:hAnsiTheme="minorHAnsi" w:cstheme="minorHAnsi"/>
                <w:lang w:val="fr-FR"/>
              </w:rPr>
              <w:t>Date de prélèvement (jj/mmm/</w:t>
            </w:r>
            <w:proofErr w:type="spellStart"/>
            <w:r w:rsidRPr="00214983">
              <w:rPr>
                <w:rFonts w:asciiTheme="minorHAnsi" w:hAnsiTheme="minorHAnsi" w:cstheme="minorHAnsi"/>
                <w:lang w:val="fr-FR"/>
              </w:rPr>
              <w:t>aaaa</w:t>
            </w:r>
            <w:proofErr w:type="spellEnd"/>
            <w:r w:rsidRPr="00214983">
              <w:rPr>
                <w:rFonts w:asciiTheme="minorHAnsi" w:hAnsiTheme="minorHAnsi" w:cstheme="minorHAnsi"/>
                <w:lang w:val="fr-FR"/>
              </w:rPr>
              <w:t>) :</w:t>
            </w:r>
          </w:p>
        </w:tc>
        <w:tc>
          <w:tcPr>
            <w:tcW w:w="4824" w:type="dxa"/>
          </w:tcPr>
          <w:p w14:paraId="34073265" w14:textId="6A73EDCF" w:rsidR="00DE35AD" w:rsidRPr="00AC5ECD" w:rsidRDefault="00DE35AD" w:rsidP="00DE35AD">
            <w:pPr>
              <w:tabs>
                <w:tab w:val="left" w:pos="2106"/>
              </w:tabs>
              <w:spacing w:before="100" w:after="100"/>
              <w:rPr>
                <w:rFonts w:asciiTheme="minorHAnsi" w:hAnsiTheme="minorHAnsi" w:cstheme="minorHAnsi"/>
                <w:lang w:val="de-CH"/>
              </w:rPr>
            </w:pPr>
            <w:r w:rsidRPr="00F10394">
              <w:rPr>
                <w:rFonts w:asciiTheme="minorHAnsi" w:hAnsiTheme="minorHAnsi" w:cstheme="minorHAnsi"/>
              </w:rPr>
              <w:t xml:space="preserve">__ __/__ __ __/__ __ __ __      </w:t>
            </w:r>
            <w:r w:rsidR="00D6161C">
              <w:rPr>
                <w:rFonts w:asciiTheme="minorHAnsi" w:hAnsiTheme="minorHAnsi" w:cstheme="minorHAnsi"/>
              </w:rPr>
              <w:t>à (</w:t>
            </w:r>
            <w:proofErr w:type="spellStart"/>
            <w:r w:rsidR="00D6161C">
              <w:rPr>
                <w:rFonts w:asciiTheme="minorHAnsi" w:hAnsiTheme="minorHAnsi" w:cstheme="minorHAnsi"/>
              </w:rPr>
              <w:t>heure</w:t>
            </w:r>
            <w:proofErr w:type="spellEnd"/>
            <w:r w:rsidRPr="00F10394">
              <w:rPr>
                <w:rFonts w:asciiTheme="minorHAnsi" w:hAnsiTheme="minorHAnsi" w:cstheme="minorHAnsi"/>
              </w:rPr>
              <w:t>):  __ __: __ __</w:t>
            </w:r>
          </w:p>
        </w:tc>
      </w:tr>
      <w:tr w:rsidR="00C75B72" w:rsidRPr="00C47401" w14:paraId="35167DE7" w14:textId="77777777" w:rsidTr="00857F4B">
        <w:trPr>
          <w:trHeight w:val="449"/>
        </w:trPr>
        <w:tc>
          <w:tcPr>
            <w:tcW w:w="426" w:type="dxa"/>
          </w:tcPr>
          <w:p w14:paraId="5B759C1C" w14:textId="77777777" w:rsidR="00C75B72" w:rsidRPr="00B63BCF" w:rsidRDefault="00C75B72" w:rsidP="00C75B72">
            <w:pPr>
              <w:pStyle w:val="ListParagraph"/>
              <w:numPr>
                <w:ilvl w:val="0"/>
                <w:numId w:val="24"/>
              </w:numPr>
              <w:spacing w:before="100" w:after="100" w:line="276" w:lineRule="auto"/>
              <w:ind w:left="171" w:hanging="201"/>
              <w:contextualSpacing w:val="0"/>
              <w:rPr>
                <w:lang w:val="de-CH"/>
              </w:rPr>
            </w:pPr>
          </w:p>
        </w:tc>
        <w:tc>
          <w:tcPr>
            <w:tcW w:w="4956" w:type="dxa"/>
          </w:tcPr>
          <w:p w14:paraId="49F2B936" w14:textId="2BCBE8D2" w:rsidR="00C75B72" w:rsidRPr="000A625D" w:rsidRDefault="000A625D" w:rsidP="00BC366E">
            <w:pPr>
              <w:spacing w:before="100" w:after="100"/>
              <w:rPr>
                <w:rFonts w:asciiTheme="minorHAnsi" w:hAnsiTheme="minorHAnsi" w:cstheme="minorHAnsi"/>
                <w:lang w:val="fr-FR"/>
              </w:rPr>
            </w:pPr>
            <w:r w:rsidRPr="00214983">
              <w:rPr>
                <w:rFonts w:asciiTheme="minorHAnsi" w:hAnsiTheme="minorHAnsi" w:cstheme="minorHAnsi"/>
                <w:lang w:val="fr-FR"/>
              </w:rPr>
              <w:t>Type et nombre de tubes d'écouvillon collectés</w:t>
            </w:r>
          </w:p>
        </w:tc>
        <w:tc>
          <w:tcPr>
            <w:tcW w:w="4824" w:type="dxa"/>
          </w:tcPr>
          <w:p w14:paraId="36356DB2" w14:textId="77777777" w:rsidR="00BE1C99" w:rsidRDefault="00BE1C99" w:rsidP="1FDF31F7">
            <w:pPr>
              <w:tabs>
                <w:tab w:val="left" w:pos="2106"/>
              </w:tabs>
              <w:spacing w:before="100" w:after="100" w:line="276" w:lineRule="auto"/>
              <w:rPr>
                <w:rFonts w:asciiTheme="minorHAnsi" w:hAnsiTheme="minorHAnsi" w:cstheme="minorHAnsi"/>
                <w:lang w:val="fr-FR"/>
              </w:rPr>
            </w:pPr>
            <w:r w:rsidRPr="00214983">
              <w:rPr>
                <w:rFonts w:asciiTheme="minorHAnsi" w:hAnsiTheme="minorHAnsi" w:cstheme="minorHAnsi"/>
                <w:lang w:val="fr-FR"/>
              </w:rPr>
              <w:t>Oropharyngé</w:t>
            </w:r>
          </w:p>
          <w:p w14:paraId="70C508E2" w14:textId="1B1FEE14" w:rsidR="00F645D3" w:rsidRPr="00BE1C99" w:rsidRDefault="00C75B72" w:rsidP="1FDF31F7">
            <w:pPr>
              <w:tabs>
                <w:tab w:val="left" w:pos="2106"/>
              </w:tabs>
              <w:spacing w:before="100" w:after="100" w:line="276" w:lineRule="auto"/>
              <w:rPr>
                <w:rFonts w:asciiTheme="minorHAnsi" w:hAnsiTheme="minorHAnsi" w:cstheme="minorBidi"/>
                <w:lang w:val="fr-FR"/>
              </w:rPr>
            </w:pPr>
            <w:r w:rsidRPr="1FDF31F7">
              <w:rPr>
                <w:rFonts w:asciiTheme="minorHAnsi" w:hAnsiTheme="minorHAnsi" w:cstheme="minorBidi"/>
              </w:rPr>
              <w:fldChar w:fldCharType="begin">
                <w:ffData>
                  <w:name w:val="Check1"/>
                  <w:enabled/>
                  <w:calcOnExit w:val="0"/>
                  <w:checkBox>
                    <w:sizeAuto/>
                    <w:default w:val="0"/>
                  </w:checkBox>
                </w:ffData>
              </w:fldChar>
            </w:r>
            <w:r w:rsidRPr="00BE1C99">
              <w:rPr>
                <w:rFonts w:asciiTheme="minorHAnsi" w:hAnsiTheme="minorHAnsi" w:cstheme="minorBidi"/>
                <w:lang w:val="fr-FR"/>
              </w:rPr>
              <w:instrText xml:space="preserve"> FORMCHECKBOX </w:instrText>
            </w:r>
            <w:r w:rsidR="00C92B40">
              <w:rPr>
                <w:rFonts w:asciiTheme="minorHAnsi" w:hAnsiTheme="minorHAnsi" w:cstheme="minorBidi"/>
              </w:rPr>
            </w:r>
            <w:r w:rsidR="00C92B40">
              <w:rPr>
                <w:rFonts w:asciiTheme="minorHAnsi" w:hAnsiTheme="minorHAnsi" w:cstheme="minorBidi"/>
              </w:rPr>
              <w:fldChar w:fldCharType="separate"/>
            </w:r>
            <w:r w:rsidRPr="1FDF31F7">
              <w:rPr>
                <w:rFonts w:asciiTheme="minorHAnsi" w:hAnsiTheme="minorHAnsi" w:cstheme="minorBidi"/>
              </w:rPr>
              <w:fldChar w:fldCharType="end"/>
            </w:r>
            <w:proofErr w:type="gramStart"/>
            <w:r w:rsidRPr="00BE1C99">
              <w:rPr>
                <w:rFonts w:asciiTheme="minorHAnsi" w:hAnsiTheme="minorHAnsi" w:cstheme="minorBidi"/>
                <w:lang w:val="fr-FR"/>
              </w:rPr>
              <w:t>flock</w:t>
            </w:r>
            <w:r w:rsidR="00BE1C99" w:rsidRPr="00BE1C99">
              <w:rPr>
                <w:rFonts w:asciiTheme="minorHAnsi" w:hAnsiTheme="minorHAnsi" w:cstheme="minorBidi"/>
                <w:lang w:val="fr-FR"/>
              </w:rPr>
              <w:t>é</w:t>
            </w:r>
            <w:proofErr w:type="gramEnd"/>
            <w:r w:rsidRPr="00BE1C99">
              <w:rPr>
                <w:rFonts w:asciiTheme="minorHAnsi" w:hAnsiTheme="minorHAnsi" w:cstheme="minorBidi"/>
                <w:lang w:val="fr-FR"/>
              </w:rPr>
              <w:t xml:space="preserve">, x___    </w:t>
            </w:r>
          </w:p>
          <w:p w14:paraId="6AEB2EFA" w14:textId="36C0805B" w:rsidR="00C75B72" w:rsidRPr="00BE1C99" w:rsidRDefault="00C75B72" w:rsidP="00BC366E">
            <w:pPr>
              <w:tabs>
                <w:tab w:val="left" w:pos="2106"/>
              </w:tabs>
              <w:spacing w:before="100" w:after="100" w:line="276" w:lineRule="auto"/>
              <w:rPr>
                <w:rFonts w:asciiTheme="minorHAnsi" w:hAnsiTheme="minorHAnsi" w:cstheme="minorHAnsi"/>
                <w:lang w:val="fr-FR"/>
              </w:rPr>
            </w:pPr>
            <w:r w:rsidRPr="00F10394">
              <w:rPr>
                <w:rFonts w:asciiTheme="minorHAnsi" w:hAnsiTheme="minorHAnsi" w:cstheme="minorHAnsi"/>
              </w:rPr>
              <w:fldChar w:fldCharType="begin">
                <w:ffData>
                  <w:name w:val="Check1"/>
                  <w:enabled/>
                  <w:calcOnExit w:val="0"/>
                  <w:checkBox>
                    <w:sizeAuto/>
                    <w:default w:val="0"/>
                  </w:checkBox>
                </w:ffData>
              </w:fldChar>
            </w:r>
            <w:r w:rsidRPr="00BE1C99">
              <w:rPr>
                <w:rFonts w:asciiTheme="minorHAnsi" w:hAnsiTheme="minorHAnsi" w:cstheme="minorHAnsi"/>
                <w:lang w:val="fr-FR"/>
              </w:rPr>
              <w:instrText xml:space="preserve"> FORMCHECKBOX </w:instrText>
            </w:r>
            <w:r w:rsidR="00C92B40">
              <w:rPr>
                <w:rFonts w:asciiTheme="minorHAnsi" w:hAnsiTheme="minorHAnsi" w:cstheme="minorHAnsi"/>
              </w:rPr>
            </w:r>
            <w:r w:rsidR="00C92B40">
              <w:rPr>
                <w:rFonts w:asciiTheme="minorHAnsi" w:hAnsiTheme="minorHAnsi" w:cstheme="minorHAnsi"/>
              </w:rPr>
              <w:fldChar w:fldCharType="separate"/>
            </w:r>
            <w:r w:rsidRPr="00F10394">
              <w:rPr>
                <w:rFonts w:asciiTheme="minorHAnsi" w:hAnsiTheme="minorHAnsi" w:cstheme="minorHAnsi"/>
              </w:rPr>
              <w:fldChar w:fldCharType="end"/>
            </w:r>
            <w:r w:rsidR="00BE1C99" w:rsidRPr="00BE1C99">
              <w:rPr>
                <w:rFonts w:asciiTheme="minorHAnsi" w:hAnsiTheme="minorHAnsi" w:cstheme="minorHAnsi"/>
                <w:lang w:val="fr-FR"/>
              </w:rPr>
              <w:t>MTV</w:t>
            </w:r>
            <w:r w:rsidRPr="00BE1C99">
              <w:rPr>
                <w:rFonts w:asciiTheme="minorHAnsi" w:hAnsiTheme="minorHAnsi" w:cstheme="minorHAnsi"/>
                <w:lang w:val="fr-FR"/>
              </w:rPr>
              <w:t xml:space="preserve">, x___ </w:t>
            </w:r>
          </w:p>
          <w:p w14:paraId="6017BA9E" w14:textId="3DB3B310" w:rsidR="00D13E5F" w:rsidRPr="00BE1C99" w:rsidRDefault="00BE1C99" w:rsidP="00BC366E">
            <w:pPr>
              <w:tabs>
                <w:tab w:val="left" w:pos="2106"/>
              </w:tabs>
              <w:spacing w:before="100" w:after="100" w:line="276" w:lineRule="auto"/>
              <w:rPr>
                <w:rFonts w:asciiTheme="minorHAnsi" w:hAnsiTheme="minorHAnsi" w:cstheme="minorHAnsi"/>
                <w:lang w:val="fr-FR"/>
              </w:rPr>
            </w:pPr>
            <w:r w:rsidRPr="00BE1C99">
              <w:rPr>
                <w:rFonts w:asciiTheme="minorHAnsi" w:hAnsiTheme="minorHAnsi" w:cstheme="minorHAnsi"/>
                <w:lang w:val="fr-FR"/>
              </w:rPr>
              <w:t>Lésionnaire</w:t>
            </w:r>
          </w:p>
          <w:p w14:paraId="540B67BB" w14:textId="0E5077EC" w:rsidR="00D13E5F" w:rsidRPr="00BE1C99" w:rsidRDefault="00D13E5F" w:rsidP="00D13E5F">
            <w:pPr>
              <w:tabs>
                <w:tab w:val="left" w:pos="2106"/>
              </w:tabs>
              <w:spacing w:before="100" w:after="100" w:line="276" w:lineRule="auto"/>
              <w:rPr>
                <w:rFonts w:asciiTheme="minorHAnsi" w:hAnsiTheme="minorHAnsi" w:cstheme="minorHAnsi"/>
                <w:lang w:val="fr-FR"/>
              </w:rPr>
            </w:pPr>
            <w:r w:rsidRPr="1F3BEB7B">
              <w:rPr>
                <w:rFonts w:asciiTheme="minorHAnsi" w:hAnsiTheme="minorHAnsi" w:cstheme="minorBidi"/>
              </w:rPr>
              <w:fldChar w:fldCharType="begin">
                <w:ffData>
                  <w:name w:val="Check1"/>
                  <w:enabled/>
                  <w:calcOnExit w:val="0"/>
                  <w:checkBox>
                    <w:sizeAuto/>
                    <w:default w:val="0"/>
                  </w:checkBox>
                </w:ffData>
              </w:fldChar>
            </w:r>
            <w:r w:rsidRPr="00BE1C99">
              <w:rPr>
                <w:rFonts w:asciiTheme="minorHAnsi" w:hAnsiTheme="minorHAnsi" w:cstheme="minorBidi"/>
                <w:lang w:val="fr-FR"/>
              </w:rPr>
              <w:instrText xml:space="preserve"> FORMCHECKBOX </w:instrText>
            </w:r>
            <w:r w:rsidR="00C92B40">
              <w:rPr>
                <w:rFonts w:asciiTheme="minorHAnsi" w:hAnsiTheme="minorHAnsi" w:cstheme="minorBidi"/>
              </w:rPr>
            </w:r>
            <w:r w:rsidR="00C92B40">
              <w:rPr>
                <w:rFonts w:asciiTheme="minorHAnsi" w:hAnsiTheme="minorHAnsi" w:cstheme="minorBidi"/>
              </w:rPr>
              <w:fldChar w:fldCharType="separate"/>
            </w:r>
            <w:r w:rsidRPr="1F3BEB7B">
              <w:rPr>
                <w:rFonts w:asciiTheme="minorHAnsi" w:hAnsiTheme="minorHAnsi" w:cstheme="minorBidi"/>
              </w:rPr>
              <w:fldChar w:fldCharType="end"/>
            </w:r>
            <w:proofErr w:type="gramStart"/>
            <w:r w:rsidRPr="00BE1C99">
              <w:rPr>
                <w:rFonts w:asciiTheme="minorHAnsi" w:hAnsiTheme="minorHAnsi" w:cstheme="minorBidi"/>
                <w:lang w:val="fr-FR"/>
              </w:rPr>
              <w:t>flock</w:t>
            </w:r>
            <w:r w:rsidR="00BE1C99" w:rsidRPr="00BE1C99">
              <w:rPr>
                <w:rFonts w:asciiTheme="minorHAnsi" w:hAnsiTheme="minorHAnsi" w:cstheme="minorBidi"/>
                <w:lang w:val="fr-FR"/>
              </w:rPr>
              <w:t>é</w:t>
            </w:r>
            <w:proofErr w:type="gramEnd"/>
            <w:r w:rsidRPr="00BE1C99">
              <w:rPr>
                <w:rFonts w:asciiTheme="minorHAnsi" w:hAnsiTheme="minorHAnsi" w:cstheme="minorBidi"/>
                <w:lang w:val="fr-FR"/>
              </w:rPr>
              <w:t xml:space="preserve">, x___    </w:t>
            </w:r>
          </w:p>
          <w:p w14:paraId="5F32A5FB" w14:textId="00A4A5A8" w:rsidR="00C75B72" w:rsidRPr="00F10394" w:rsidRDefault="00D13E5F" w:rsidP="00BC366E">
            <w:pPr>
              <w:tabs>
                <w:tab w:val="left" w:pos="2106"/>
              </w:tabs>
              <w:spacing w:before="100" w:after="100" w:line="276" w:lineRule="auto"/>
              <w:rPr>
                <w:rFonts w:asciiTheme="minorHAnsi" w:hAnsiTheme="minorHAnsi" w:cstheme="minorHAnsi"/>
              </w:rPr>
            </w:pPr>
            <w:r w:rsidRPr="00F10394">
              <w:rPr>
                <w:rFonts w:asciiTheme="minorHAnsi" w:hAnsiTheme="minorHAnsi" w:cstheme="minorHAnsi"/>
              </w:rPr>
              <w:fldChar w:fldCharType="begin">
                <w:ffData>
                  <w:name w:val="Check1"/>
                  <w:enabled/>
                  <w:calcOnExit w:val="0"/>
                  <w:checkBox>
                    <w:sizeAuto/>
                    <w:default w:val="0"/>
                  </w:checkBox>
                </w:ffData>
              </w:fldChar>
            </w:r>
            <w:r w:rsidRPr="00F10394">
              <w:rPr>
                <w:rFonts w:asciiTheme="minorHAnsi" w:hAnsiTheme="minorHAnsi" w:cstheme="minorHAnsi"/>
              </w:rPr>
              <w:instrText xml:space="preserve"> FORMCHECKBOX </w:instrText>
            </w:r>
            <w:r w:rsidR="00C92B40">
              <w:rPr>
                <w:rFonts w:asciiTheme="minorHAnsi" w:hAnsiTheme="minorHAnsi" w:cstheme="minorHAnsi"/>
              </w:rPr>
            </w:r>
            <w:r w:rsidR="00C92B40">
              <w:rPr>
                <w:rFonts w:asciiTheme="minorHAnsi" w:hAnsiTheme="minorHAnsi" w:cstheme="minorHAnsi"/>
              </w:rPr>
              <w:fldChar w:fldCharType="separate"/>
            </w:r>
            <w:r w:rsidRPr="00F10394">
              <w:rPr>
                <w:rFonts w:asciiTheme="minorHAnsi" w:hAnsiTheme="minorHAnsi" w:cstheme="minorHAnsi"/>
              </w:rPr>
              <w:fldChar w:fldCharType="end"/>
            </w:r>
            <w:r w:rsidR="00BE1C99">
              <w:rPr>
                <w:rFonts w:asciiTheme="minorHAnsi" w:hAnsiTheme="minorHAnsi" w:cstheme="minorHAnsi"/>
              </w:rPr>
              <w:t>MTV</w:t>
            </w:r>
            <w:r w:rsidRPr="00F10394">
              <w:rPr>
                <w:rFonts w:asciiTheme="minorHAnsi" w:hAnsiTheme="minorHAnsi" w:cstheme="minorHAnsi"/>
              </w:rPr>
              <w:t xml:space="preserve">, x___ </w:t>
            </w:r>
            <w:r w:rsidR="00A51083" w:rsidRPr="00F10394">
              <w:rPr>
                <w:rFonts w:asciiTheme="minorHAnsi" w:hAnsiTheme="minorHAnsi" w:cstheme="minorHAnsi"/>
              </w:rPr>
              <w:t xml:space="preserve"> </w:t>
            </w:r>
            <w:r w:rsidR="00C75B72" w:rsidRPr="00F10394">
              <w:rPr>
                <w:rFonts w:asciiTheme="minorHAnsi" w:hAnsiTheme="minorHAnsi" w:cstheme="minorHAnsi"/>
              </w:rPr>
              <w:t xml:space="preserve">      </w:t>
            </w:r>
          </w:p>
        </w:tc>
      </w:tr>
      <w:tr w:rsidR="00C75B72" w:rsidRPr="009544EC" w14:paraId="1EAF4D58" w14:textId="77777777" w:rsidTr="00857F4B">
        <w:trPr>
          <w:trHeight w:val="449"/>
        </w:trPr>
        <w:tc>
          <w:tcPr>
            <w:tcW w:w="426" w:type="dxa"/>
          </w:tcPr>
          <w:p w14:paraId="3AE8DA17" w14:textId="77777777" w:rsidR="00C75B72" w:rsidRPr="00B63BCF" w:rsidDel="00486184" w:rsidRDefault="00C75B72" w:rsidP="00C75B72">
            <w:pPr>
              <w:pStyle w:val="ListParagraph"/>
              <w:numPr>
                <w:ilvl w:val="0"/>
                <w:numId w:val="24"/>
              </w:numPr>
              <w:spacing w:before="100" w:after="100"/>
              <w:ind w:left="171" w:hanging="201"/>
              <w:contextualSpacing w:val="0"/>
              <w:rPr>
                <w:lang w:val="en-US"/>
              </w:rPr>
            </w:pPr>
          </w:p>
        </w:tc>
        <w:tc>
          <w:tcPr>
            <w:tcW w:w="4956" w:type="dxa"/>
          </w:tcPr>
          <w:p w14:paraId="12036FA9" w14:textId="30F769D9" w:rsidR="00C75B72" w:rsidRPr="00841808" w:rsidRDefault="00841808" w:rsidP="00BC366E">
            <w:pPr>
              <w:spacing w:before="100" w:after="100"/>
              <w:rPr>
                <w:rFonts w:asciiTheme="minorHAnsi" w:hAnsiTheme="minorHAnsi" w:cstheme="minorHAnsi"/>
                <w:lang w:val="fr-FR"/>
              </w:rPr>
            </w:pPr>
            <w:r w:rsidRPr="00214983">
              <w:rPr>
                <w:rFonts w:asciiTheme="minorHAnsi" w:hAnsiTheme="minorHAnsi" w:cstheme="minorHAnsi"/>
                <w:lang w:val="fr-FR"/>
              </w:rPr>
              <w:t>Initiales de la personne qui a prélevé les échantillons</w:t>
            </w:r>
          </w:p>
        </w:tc>
        <w:tc>
          <w:tcPr>
            <w:tcW w:w="4824" w:type="dxa"/>
          </w:tcPr>
          <w:p w14:paraId="28DF6EED" w14:textId="77777777" w:rsidR="00C75B72" w:rsidRPr="00F10394" w:rsidRDefault="00C75B72" w:rsidP="00BC366E">
            <w:pPr>
              <w:tabs>
                <w:tab w:val="left" w:pos="2106"/>
              </w:tabs>
              <w:spacing w:before="100" w:after="100"/>
              <w:rPr>
                <w:rFonts w:asciiTheme="minorHAnsi" w:hAnsiTheme="minorHAnsi" w:cstheme="minorHAnsi"/>
              </w:rPr>
            </w:pPr>
            <w:r w:rsidRPr="00F10394">
              <w:rPr>
                <w:rFonts w:asciiTheme="minorHAnsi" w:hAnsiTheme="minorHAnsi" w:cstheme="minorHAnsi"/>
              </w:rPr>
              <w:t>__ __ __</w:t>
            </w:r>
          </w:p>
        </w:tc>
      </w:tr>
      <w:tr w:rsidR="00C75B72" w:rsidRPr="003E239F" w14:paraId="14FD3319" w14:textId="77777777" w:rsidTr="00857F4B">
        <w:trPr>
          <w:trHeight w:val="963"/>
        </w:trPr>
        <w:tc>
          <w:tcPr>
            <w:tcW w:w="426" w:type="dxa"/>
          </w:tcPr>
          <w:p w14:paraId="2149EA6D" w14:textId="77777777" w:rsidR="00C75B72" w:rsidRPr="00B63BCF" w:rsidRDefault="00C75B72" w:rsidP="00C75B72">
            <w:pPr>
              <w:pStyle w:val="ListParagraph"/>
              <w:numPr>
                <w:ilvl w:val="0"/>
                <w:numId w:val="24"/>
              </w:numPr>
              <w:spacing w:before="100" w:after="100" w:line="276" w:lineRule="auto"/>
              <w:ind w:left="171" w:hanging="201"/>
              <w:contextualSpacing w:val="0"/>
              <w:rPr>
                <w:b/>
              </w:rPr>
            </w:pPr>
          </w:p>
        </w:tc>
        <w:tc>
          <w:tcPr>
            <w:tcW w:w="4956" w:type="dxa"/>
          </w:tcPr>
          <w:p w14:paraId="247FC3D0" w14:textId="18877D6F" w:rsidR="00BB4B2D" w:rsidRPr="00214983" w:rsidRDefault="00BB4B2D" w:rsidP="00BB4B2D">
            <w:pPr>
              <w:spacing w:before="100" w:after="100"/>
              <w:rPr>
                <w:rFonts w:asciiTheme="minorHAnsi" w:hAnsiTheme="minorHAnsi" w:cstheme="minorHAnsi"/>
                <w:lang w:val="fr-FR"/>
              </w:rPr>
            </w:pPr>
            <w:r w:rsidRPr="00214983">
              <w:rPr>
                <w:rFonts w:asciiTheme="minorHAnsi" w:hAnsiTheme="minorHAnsi" w:cstheme="minorHAnsi"/>
                <w:lang w:val="fr-FR"/>
              </w:rPr>
              <w:t>Heure de mise en place de l'échantillon(s) à 2-8°C dans une glacière (24</w:t>
            </w:r>
            <w:r w:rsidR="003E239F">
              <w:rPr>
                <w:rFonts w:asciiTheme="minorHAnsi" w:hAnsiTheme="minorHAnsi" w:cstheme="minorHAnsi"/>
                <w:lang w:val="fr-FR"/>
              </w:rPr>
              <w:t> :</w:t>
            </w:r>
            <w:r w:rsidRPr="00214983">
              <w:rPr>
                <w:rFonts w:asciiTheme="minorHAnsi" w:hAnsiTheme="minorHAnsi" w:cstheme="minorHAnsi"/>
                <w:lang w:val="fr-FR"/>
              </w:rPr>
              <w:t xml:space="preserve">00) </w:t>
            </w:r>
          </w:p>
          <w:p w14:paraId="6F528706" w14:textId="407D915C" w:rsidR="00C75B72" w:rsidRPr="00BB4B2D" w:rsidRDefault="00C75B72" w:rsidP="00F10394">
            <w:pPr>
              <w:spacing w:before="100" w:after="100"/>
              <w:rPr>
                <w:rFonts w:asciiTheme="minorHAnsi" w:hAnsiTheme="minorHAnsi" w:cstheme="minorHAnsi"/>
                <w:lang w:val="fr-FR"/>
              </w:rPr>
            </w:pPr>
            <w:r w:rsidRPr="00BB4B2D">
              <w:rPr>
                <w:rFonts w:asciiTheme="minorHAnsi" w:hAnsiTheme="minorHAnsi" w:cstheme="minorHAnsi"/>
                <w:lang w:val="fr-FR"/>
              </w:rPr>
              <w:t xml:space="preserve"> </w:t>
            </w:r>
          </w:p>
        </w:tc>
        <w:tc>
          <w:tcPr>
            <w:tcW w:w="4824" w:type="dxa"/>
          </w:tcPr>
          <w:p w14:paraId="4C12EFBC" w14:textId="77777777" w:rsidR="00C75B72" w:rsidRPr="003E239F" w:rsidRDefault="00C75B72" w:rsidP="00F10394">
            <w:pPr>
              <w:spacing w:before="100" w:after="100"/>
              <w:rPr>
                <w:rFonts w:asciiTheme="minorHAnsi" w:hAnsiTheme="minorHAnsi" w:cstheme="minorHAnsi"/>
                <w:lang w:val="fr-FR"/>
              </w:rPr>
            </w:pPr>
            <w:r w:rsidRPr="003E239F">
              <w:rPr>
                <w:rFonts w:asciiTheme="minorHAnsi" w:hAnsiTheme="minorHAnsi" w:cstheme="minorHAnsi"/>
                <w:lang w:val="fr-FR"/>
              </w:rPr>
              <w:t>__ __: __ __</w:t>
            </w:r>
          </w:p>
          <w:p w14:paraId="0D83D132" w14:textId="4E2BFD3F" w:rsidR="00C75B72" w:rsidRPr="00424872" w:rsidRDefault="00C75B72" w:rsidP="00F10394">
            <w:pPr>
              <w:spacing w:before="100" w:after="100"/>
              <w:rPr>
                <w:rFonts w:asciiTheme="minorHAnsi" w:hAnsiTheme="minorHAnsi" w:cstheme="minorHAnsi"/>
                <w:lang w:val="fr-FR"/>
              </w:rPr>
            </w:pPr>
            <w:r w:rsidRPr="00F10394">
              <w:rPr>
                <w:rFonts w:asciiTheme="minorHAnsi" w:hAnsiTheme="minorHAnsi" w:cstheme="minorHAnsi"/>
              </w:rPr>
              <w:fldChar w:fldCharType="begin">
                <w:ffData>
                  <w:name w:val="Check1"/>
                  <w:enabled/>
                  <w:calcOnExit w:val="0"/>
                  <w:checkBox>
                    <w:sizeAuto/>
                    <w:default w:val="0"/>
                  </w:checkBox>
                </w:ffData>
              </w:fldChar>
            </w:r>
            <w:r w:rsidRPr="00424872">
              <w:rPr>
                <w:rFonts w:asciiTheme="minorHAnsi" w:hAnsiTheme="minorHAnsi" w:cstheme="minorHAnsi"/>
                <w:lang w:val="fr-FR"/>
              </w:rPr>
              <w:instrText xml:space="preserve"> FORMCHECKBOX </w:instrText>
            </w:r>
            <w:r w:rsidR="00C92B40">
              <w:rPr>
                <w:rFonts w:asciiTheme="minorHAnsi" w:hAnsiTheme="minorHAnsi" w:cstheme="minorHAnsi"/>
              </w:rPr>
            </w:r>
            <w:r w:rsidR="00C92B40">
              <w:rPr>
                <w:rFonts w:asciiTheme="minorHAnsi" w:hAnsiTheme="minorHAnsi" w:cstheme="minorHAnsi"/>
              </w:rPr>
              <w:fldChar w:fldCharType="separate"/>
            </w:r>
            <w:r w:rsidRPr="00F10394">
              <w:rPr>
                <w:rFonts w:asciiTheme="minorHAnsi" w:hAnsiTheme="minorHAnsi" w:cstheme="minorHAnsi"/>
              </w:rPr>
              <w:fldChar w:fldCharType="end"/>
            </w:r>
            <w:r w:rsidR="00424872" w:rsidRPr="00214983">
              <w:rPr>
                <w:rFonts w:asciiTheme="minorHAnsi" w:hAnsiTheme="minorHAnsi" w:cstheme="minorHAnsi"/>
                <w:lang w:val="fr-FR"/>
              </w:rPr>
              <w:t xml:space="preserve"> NA (échantillon traité </w:t>
            </w:r>
            <w:r w:rsidR="00424872" w:rsidRPr="00214983">
              <w:rPr>
                <w:rFonts w:asciiTheme="minorHAnsi" w:hAnsiTheme="minorHAnsi" w:cstheme="minorHAnsi"/>
                <w:b/>
                <w:bCs/>
                <w:lang w:val="fr-FR"/>
              </w:rPr>
              <w:t>en moins de 2 heures à TA</w:t>
            </w:r>
            <w:r w:rsidR="00424872" w:rsidRPr="00214983">
              <w:rPr>
                <w:rFonts w:asciiTheme="minorHAnsi" w:hAnsiTheme="minorHAnsi" w:cstheme="minorHAnsi"/>
                <w:lang w:val="fr-FR"/>
              </w:rPr>
              <w:t>)</w:t>
            </w:r>
          </w:p>
        </w:tc>
      </w:tr>
      <w:tr w:rsidR="009C440E" w:rsidRPr="003E239F" w14:paraId="5AB71C4A" w14:textId="77777777" w:rsidTr="00857F4B">
        <w:trPr>
          <w:trHeight w:val="1059"/>
        </w:trPr>
        <w:tc>
          <w:tcPr>
            <w:tcW w:w="426" w:type="dxa"/>
          </w:tcPr>
          <w:p w14:paraId="509E07F1" w14:textId="77777777" w:rsidR="009C440E" w:rsidRPr="00424872" w:rsidRDefault="009C440E" w:rsidP="009C440E">
            <w:pPr>
              <w:pStyle w:val="ListParagraph"/>
              <w:numPr>
                <w:ilvl w:val="0"/>
                <w:numId w:val="24"/>
              </w:numPr>
              <w:spacing w:before="100" w:after="100" w:line="276" w:lineRule="auto"/>
              <w:ind w:left="171" w:hanging="201"/>
              <w:contextualSpacing w:val="0"/>
              <w:rPr>
                <w:b/>
                <w:lang w:val="fr-FR"/>
              </w:rPr>
            </w:pPr>
          </w:p>
        </w:tc>
        <w:tc>
          <w:tcPr>
            <w:tcW w:w="4956" w:type="dxa"/>
          </w:tcPr>
          <w:p w14:paraId="59A39BCA" w14:textId="509CE163" w:rsidR="009C440E" w:rsidRPr="009C440E" w:rsidRDefault="009C440E" w:rsidP="009C440E">
            <w:pPr>
              <w:spacing w:before="100" w:after="100"/>
              <w:rPr>
                <w:rFonts w:asciiTheme="minorHAnsi" w:hAnsiTheme="minorHAnsi" w:cstheme="minorHAnsi"/>
                <w:lang w:val="fr-FR"/>
              </w:rPr>
            </w:pPr>
            <w:r>
              <w:rPr>
                <w:rFonts w:asciiTheme="minorHAnsi" w:hAnsiTheme="minorHAnsi" w:cstheme="minorHAnsi"/>
                <w:lang w:val="fr-FR"/>
              </w:rPr>
              <w:t>Envoi</w:t>
            </w:r>
            <w:r w:rsidRPr="00214983">
              <w:rPr>
                <w:rFonts w:asciiTheme="minorHAnsi" w:hAnsiTheme="minorHAnsi" w:cstheme="minorHAnsi"/>
                <w:lang w:val="fr-FR"/>
              </w:rPr>
              <w:t xml:space="preserve"> de l'échantillon au laboratoire de traitement (jj/mm/</w:t>
            </w:r>
            <w:proofErr w:type="spellStart"/>
            <w:r w:rsidRPr="00214983">
              <w:rPr>
                <w:rFonts w:asciiTheme="minorHAnsi" w:hAnsiTheme="minorHAnsi" w:cstheme="minorHAnsi"/>
                <w:lang w:val="fr-FR"/>
              </w:rPr>
              <w:t>aaaa</w:t>
            </w:r>
            <w:proofErr w:type="spellEnd"/>
            <w:r w:rsidRPr="00214983">
              <w:rPr>
                <w:rFonts w:asciiTheme="minorHAnsi" w:hAnsiTheme="minorHAnsi" w:cstheme="minorHAnsi"/>
                <w:lang w:val="fr-FR"/>
              </w:rPr>
              <w:t>) :</w:t>
            </w:r>
          </w:p>
        </w:tc>
        <w:tc>
          <w:tcPr>
            <w:tcW w:w="4824" w:type="dxa"/>
          </w:tcPr>
          <w:p w14:paraId="440DBC5D" w14:textId="77777777" w:rsidR="00E777DC" w:rsidRPr="00214983" w:rsidRDefault="00E777DC" w:rsidP="00E777DC">
            <w:pPr>
              <w:spacing w:before="100" w:after="100"/>
              <w:rPr>
                <w:rFonts w:asciiTheme="minorHAnsi" w:hAnsiTheme="minorHAnsi" w:cstheme="minorHAnsi"/>
                <w:lang w:val="fr-FR"/>
              </w:rPr>
            </w:pPr>
            <w:r w:rsidRPr="00214983">
              <w:rPr>
                <w:rFonts w:asciiTheme="minorHAnsi" w:hAnsiTheme="minorHAnsi" w:cstheme="minorHAnsi"/>
                <w:lang w:val="fr-FR"/>
              </w:rPr>
              <w:fldChar w:fldCharType="begin">
                <w:ffData>
                  <w:name w:val="Check1"/>
                  <w:enabled/>
                  <w:calcOnExit w:val="0"/>
                  <w:checkBox>
                    <w:sizeAuto/>
                    <w:default w:val="0"/>
                  </w:checkBox>
                </w:ffData>
              </w:fldChar>
            </w:r>
            <w:r w:rsidRPr="00214983">
              <w:rPr>
                <w:rFonts w:asciiTheme="minorHAnsi" w:hAnsiTheme="minorHAnsi" w:cstheme="minorHAnsi"/>
                <w:lang w:val="fr-FR"/>
              </w:rPr>
              <w:instrText xml:space="preserve"> FORMCHECKBOX </w:instrText>
            </w:r>
            <w:r w:rsidR="00C92B40">
              <w:rPr>
                <w:rFonts w:asciiTheme="minorHAnsi" w:hAnsiTheme="minorHAnsi" w:cstheme="minorHAnsi"/>
                <w:lang w:val="fr-FR"/>
              </w:rPr>
            </w:r>
            <w:r w:rsidR="00C92B40">
              <w:rPr>
                <w:rFonts w:asciiTheme="minorHAnsi" w:hAnsiTheme="minorHAnsi" w:cstheme="minorHAnsi"/>
                <w:lang w:val="fr-FR"/>
              </w:rPr>
              <w:fldChar w:fldCharType="separate"/>
            </w:r>
            <w:r w:rsidRPr="00214983">
              <w:rPr>
                <w:rFonts w:asciiTheme="minorHAnsi" w:hAnsiTheme="minorHAnsi" w:cstheme="minorHAnsi"/>
                <w:lang w:val="fr-FR"/>
              </w:rPr>
              <w:fldChar w:fldCharType="end"/>
            </w:r>
            <w:r w:rsidRPr="00214983">
              <w:rPr>
                <w:rFonts w:asciiTheme="minorHAnsi" w:hAnsiTheme="minorHAnsi" w:cstheme="minorHAnsi"/>
                <w:lang w:val="fr-FR"/>
              </w:rPr>
              <w:t>Le même jour du prélèvement</w:t>
            </w:r>
          </w:p>
          <w:p w14:paraId="3253FA53" w14:textId="5E00238F" w:rsidR="009C440E" w:rsidRPr="00E777DC" w:rsidRDefault="00E777DC" w:rsidP="00E777DC">
            <w:pPr>
              <w:spacing w:before="100" w:after="100"/>
              <w:rPr>
                <w:rFonts w:asciiTheme="minorHAnsi" w:hAnsiTheme="minorHAnsi" w:cstheme="minorHAnsi"/>
                <w:lang w:val="fr-FR"/>
              </w:rPr>
            </w:pPr>
            <w:r w:rsidRPr="00214983">
              <w:rPr>
                <w:rFonts w:asciiTheme="minorHAnsi" w:hAnsiTheme="minorHAnsi" w:cstheme="minorHAnsi"/>
                <w:lang w:val="fr-FR"/>
              </w:rPr>
              <w:fldChar w:fldCharType="begin">
                <w:ffData>
                  <w:name w:val="Check1"/>
                  <w:enabled/>
                  <w:calcOnExit w:val="0"/>
                  <w:checkBox>
                    <w:sizeAuto/>
                    <w:default w:val="0"/>
                  </w:checkBox>
                </w:ffData>
              </w:fldChar>
            </w:r>
            <w:r w:rsidRPr="00214983">
              <w:rPr>
                <w:rFonts w:asciiTheme="minorHAnsi" w:hAnsiTheme="minorHAnsi" w:cstheme="minorHAnsi"/>
                <w:lang w:val="fr-FR"/>
              </w:rPr>
              <w:instrText xml:space="preserve"> FORMCHECKBOX </w:instrText>
            </w:r>
            <w:r w:rsidR="00C92B40">
              <w:rPr>
                <w:rFonts w:asciiTheme="minorHAnsi" w:hAnsiTheme="minorHAnsi" w:cstheme="minorHAnsi"/>
                <w:lang w:val="fr-FR"/>
              </w:rPr>
            </w:r>
            <w:r w:rsidR="00C92B40">
              <w:rPr>
                <w:rFonts w:asciiTheme="minorHAnsi" w:hAnsiTheme="minorHAnsi" w:cstheme="minorHAnsi"/>
                <w:lang w:val="fr-FR"/>
              </w:rPr>
              <w:fldChar w:fldCharType="separate"/>
            </w:r>
            <w:r w:rsidRPr="00214983">
              <w:rPr>
                <w:rFonts w:asciiTheme="minorHAnsi" w:hAnsiTheme="minorHAnsi" w:cstheme="minorHAnsi"/>
                <w:lang w:val="fr-FR"/>
              </w:rPr>
              <w:fldChar w:fldCharType="end"/>
            </w:r>
            <w:r w:rsidRPr="00214983">
              <w:rPr>
                <w:rFonts w:asciiTheme="minorHAnsi" w:hAnsiTheme="minorHAnsi" w:cstheme="minorHAnsi"/>
                <w:lang w:val="fr-FR"/>
              </w:rPr>
              <w:t>Une autre date : __ __/__ ___ __/__ __ __ __</w:t>
            </w:r>
          </w:p>
        </w:tc>
      </w:tr>
    </w:tbl>
    <w:bookmarkEnd w:id="0"/>
    <w:bookmarkEnd w:id="1"/>
    <w:bookmarkEnd w:id="2"/>
    <w:p w14:paraId="4206C4BC" w14:textId="77777777" w:rsidR="00C4476A" w:rsidRPr="00214983" w:rsidRDefault="00C4476A" w:rsidP="00C4476A">
      <w:pPr>
        <w:spacing w:before="240" w:after="240"/>
        <w:jc w:val="both"/>
        <w:rPr>
          <w:rFonts w:asciiTheme="minorHAnsi" w:hAnsiTheme="minorHAnsi" w:cstheme="minorHAnsi"/>
          <w:b/>
          <w:i/>
          <w:sz w:val="18"/>
          <w:lang w:val="fr-FR"/>
        </w:rPr>
      </w:pPr>
      <w:r w:rsidRPr="00214983">
        <w:rPr>
          <w:rFonts w:asciiTheme="minorHAnsi" w:hAnsiTheme="minorHAnsi" w:cstheme="minorHAnsi"/>
          <w:b/>
          <w:i/>
          <w:sz w:val="18"/>
          <w:lang w:val="fr-FR"/>
        </w:rPr>
        <w:t>Complété par (initiales) : __ __ __ (___/___/___) (</w:t>
      </w:r>
      <w:r>
        <w:rPr>
          <w:rFonts w:asciiTheme="minorHAnsi" w:hAnsiTheme="minorHAnsi" w:cstheme="minorHAnsi"/>
          <w:b/>
          <w:i/>
          <w:sz w:val="18"/>
          <w:lang w:val="fr-FR"/>
        </w:rPr>
        <w:t>jj</w:t>
      </w:r>
      <w:r w:rsidRPr="00214983">
        <w:rPr>
          <w:rFonts w:asciiTheme="minorHAnsi" w:hAnsiTheme="minorHAnsi" w:cstheme="minorHAnsi"/>
          <w:b/>
          <w:i/>
          <w:sz w:val="18"/>
          <w:lang w:val="fr-FR"/>
        </w:rPr>
        <w:t>/mm/</w:t>
      </w:r>
      <w:proofErr w:type="spellStart"/>
      <w:proofErr w:type="gramStart"/>
      <w:r>
        <w:rPr>
          <w:rFonts w:asciiTheme="minorHAnsi" w:hAnsiTheme="minorHAnsi" w:cstheme="minorHAnsi"/>
          <w:b/>
          <w:i/>
          <w:sz w:val="18"/>
          <w:lang w:val="fr-FR"/>
        </w:rPr>
        <w:t>aaaa</w:t>
      </w:r>
      <w:proofErr w:type="spellEnd"/>
      <w:r w:rsidRPr="00214983">
        <w:rPr>
          <w:rFonts w:asciiTheme="minorHAnsi" w:hAnsiTheme="minorHAnsi" w:cstheme="minorHAnsi"/>
          <w:b/>
          <w:i/>
          <w:sz w:val="18"/>
          <w:lang w:val="fr-FR"/>
        </w:rPr>
        <w:t xml:space="preserve">)   </w:t>
      </w:r>
      <w:proofErr w:type="gramEnd"/>
      <w:r w:rsidRPr="00214983">
        <w:rPr>
          <w:rFonts w:asciiTheme="minorHAnsi" w:hAnsiTheme="minorHAnsi" w:cstheme="minorHAnsi"/>
          <w:b/>
          <w:i/>
          <w:sz w:val="18"/>
          <w:lang w:val="fr-FR"/>
        </w:rPr>
        <w:t xml:space="preserve">         Revu</w:t>
      </w:r>
      <w:r>
        <w:rPr>
          <w:rFonts w:asciiTheme="minorHAnsi" w:hAnsiTheme="minorHAnsi" w:cstheme="minorHAnsi"/>
          <w:b/>
          <w:i/>
          <w:sz w:val="18"/>
          <w:lang w:val="fr-FR"/>
        </w:rPr>
        <w:t xml:space="preserve"> par </w:t>
      </w:r>
      <w:r w:rsidRPr="00214983">
        <w:rPr>
          <w:rFonts w:asciiTheme="minorHAnsi" w:hAnsiTheme="minorHAnsi" w:cstheme="minorHAnsi"/>
          <w:b/>
          <w:i/>
          <w:sz w:val="18"/>
          <w:lang w:val="fr-FR"/>
        </w:rPr>
        <w:t>(initial</w:t>
      </w:r>
      <w:r>
        <w:rPr>
          <w:rFonts w:asciiTheme="minorHAnsi" w:hAnsiTheme="minorHAnsi" w:cstheme="minorHAnsi"/>
          <w:b/>
          <w:i/>
          <w:sz w:val="18"/>
          <w:lang w:val="fr-FR"/>
        </w:rPr>
        <w:t>e</w:t>
      </w:r>
      <w:r w:rsidRPr="00214983">
        <w:rPr>
          <w:rFonts w:asciiTheme="minorHAnsi" w:hAnsiTheme="minorHAnsi" w:cstheme="minorHAnsi"/>
          <w:b/>
          <w:i/>
          <w:sz w:val="18"/>
          <w:lang w:val="fr-FR"/>
        </w:rPr>
        <w:t>s): __ __ __ (___/___/___) (</w:t>
      </w:r>
      <w:r>
        <w:rPr>
          <w:rFonts w:asciiTheme="minorHAnsi" w:hAnsiTheme="minorHAnsi" w:cstheme="minorHAnsi"/>
          <w:b/>
          <w:i/>
          <w:sz w:val="18"/>
          <w:lang w:val="fr-FR"/>
        </w:rPr>
        <w:t>jj</w:t>
      </w:r>
      <w:r w:rsidRPr="00214983">
        <w:rPr>
          <w:rFonts w:asciiTheme="minorHAnsi" w:hAnsiTheme="minorHAnsi" w:cstheme="minorHAnsi"/>
          <w:b/>
          <w:i/>
          <w:sz w:val="18"/>
          <w:lang w:val="fr-FR"/>
        </w:rPr>
        <w:t>/mm/</w:t>
      </w:r>
      <w:proofErr w:type="spellStart"/>
      <w:r>
        <w:rPr>
          <w:rFonts w:asciiTheme="minorHAnsi" w:hAnsiTheme="minorHAnsi" w:cstheme="minorHAnsi"/>
          <w:b/>
          <w:i/>
          <w:sz w:val="18"/>
          <w:lang w:val="fr-FR"/>
        </w:rPr>
        <w:t>aaaa</w:t>
      </w:r>
      <w:proofErr w:type="spellEnd"/>
      <w:r w:rsidRPr="00214983">
        <w:rPr>
          <w:rFonts w:asciiTheme="minorHAnsi" w:hAnsiTheme="minorHAnsi" w:cstheme="minorHAnsi"/>
          <w:b/>
          <w:i/>
          <w:sz w:val="18"/>
          <w:lang w:val="fr-FR"/>
        </w:rPr>
        <w:t>)</w:t>
      </w:r>
    </w:p>
    <w:p w14:paraId="73CA245B" w14:textId="77777777" w:rsidR="000B2E25" w:rsidRPr="00C4476A" w:rsidRDefault="000B2E25" w:rsidP="00C4476A">
      <w:pPr>
        <w:spacing w:before="240" w:after="240"/>
        <w:jc w:val="both"/>
        <w:rPr>
          <w:rFonts w:asciiTheme="minorHAnsi" w:hAnsiTheme="minorHAnsi" w:cstheme="minorHAnsi"/>
          <w:b/>
          <w:i/>
          <w:sz w:val="18"/>
          <w:lang w:val="fr-FR"/>
        </w:rPr>
      </w:pPr>
    </w:p>
    <w:sectPr w:rsidR="000B2E25" w:rsidRPr="00C4476A" w:rsidSect="00256334">
      <w:headerReference w:type="default" r:id="rId12"/>
      <w:footerReference w:type="default" r:id="rId13"/>
      <w:footerReference w:type="first" r:id="rId14"/>
      <w:pgSz w:w="11907" w:h="16839" w:code="9"/>
      <w:pgMar w:top="1151" w:right="1021" w:bottom="1134" w:left="1418" w:header="709" w:footer="47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525C04" w14:textId="77777777" w:rsidR="00714B2E" w:rsidRDefault="00714B2E" w:rsidP="001F1010">
      <w:r>
        <w:separator/>
      </w:r>
    </w:p>
  </w:endnote>
  <w:endnote w:type="continuationSeparator" w:id="0">
    <w:p w14:paraId="73590351" w14:textId="77777777" w:rsidR="00714B2E" w:rsidRDefault="00714B2E" w:rsidP="001F1010">
      <w:r>
        <w:continuationSeparator/>
      </w:r>
    </w:p>
  </w:endnote>
  <w:endnote w:type="continuationNotice" w:id="1">
    <w:p w14:paraId="33B582AF" w14:textId="77777777" w:rsidR="00714B2E" w:rsidRDefault="00714B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New York">
    <w:panose1 w:val="02040503060506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3114"/>
      <w:gridCol w:w="3118"/>
      <w:gridCol w:w="3226"/>
    </w:tblGrid>
    <w:tr w:rsidR="001D0F15" w14:paraId="65A27949" w14:textId="77777777" w:rsidTr="00AB28D3">
      <w:tc>
        <w:tcPr>
          <w:tcW w:w="3114" w:type="dxa"/>
        </w:tcPr>
        <w:p w14:paraId="43E9F422" w14:textId="73F2A11B" w:rsidR="001D0F15" w:rsidRPr="00FC6773" w:rsidRDefault="00294AB4" w:rsidP="001D0F15">
          <w:pPr>
            <w:tabs>
              <w:tab w:val="right" w:pos="9639"/>
            </w:tabs>
            <w:ind w:right="34"/>
            <w:rPr>
              <w:sz w:val="18"/>
              <w:szCs w:val="18"/>
            </w:rPr>
          </w:pPr>
          <w:r w:rsidRPr="00FC6773">
            <w:rPr>
              <w:sz w:val="18"/>
              <w:szCs w:val="18"/>
            </w:rPr>
            <w:t xml:space="preserve">QMS </w:t>
          </w:r>
          <w:r w:rsidR="00E6381B">
            <w:rPr>
              <w:sz w:val="18"/>
              <w:szCs w:val="18"/>
            </w:rPr>
            <w:t xml:space="preserve">Master </w:t>
          </w:r>
          <w:r w:rsidR="005D266E">
            <w:rPr>
              <w:sz w:val="18"/>
              <w:szCs w:val="18"/>
            </w:rPr>
            <w:t>F</w:t>
          </w:r>
          <w:r w:rsidR="000629AA">
            <w:rPr>
              <w:sz w:val="18"/>
              <w:szCs w:val="18"/>
            </w:rPr>
            <w:t xml:space="preserve">orm </w:t>
          </w:r>
          <w:r w:rsidR="00856C4F">
            <w:rPr>
              <w:sz w:val="18"/>
              <w:szCs w:val="18"/>
            </w:rPr>
            <w:t xml:space="preserve">I </w:t>
          </w:r>
          <w:r w:rsidR="001D0F15" w:rsidRPr="00FC6773">
            <w:rPr>
              <w:sz w:val="18"/>
              <w:szCs w:val="18"/>
            </w:rPr>
            <w:t xml:space="preserve">number: </w:t>
          </w:r>
          <w:r w:rsidR="003A57F7">
            <w:rPr>
              <w:sz w:val="18"/>
              <w:szCs w:val="18"/>
            </w:rPr>
            <w:t>TP</w:t>
          </w:r>
          <w:r w:rsidR="005228E4" w:rsidRPr="005228E4">
            <w:rPr>
              <w:sz w:val="18"/>
              <w:szCs w:val="18"/>
            </w:rPr>
            <w:t xml:space="preserve"> 01-00-03</w:t>
          </w:r>
          <w:r w:rsidR="00F23EEA">
            <w:rPr>
              <w:sz w:val="18"/>
              <w:szCs w:val="18"/>
            </w:rPr>
            <w:t>/</w:t>
          </w:r>
          <w:r w:rsidR="005D5B4F">
            <w:rPr>
              <w:sz w:val="18"/>
              <w:szCs w:val="18"/>
            </w:rPr>
            <w:t>v</w:t>
          </w:r>
          <w:r w:rsidR="00174CEC">
            <w:rPr>
              <w:sz w:val="18"/>
              <w:szCs w:val="18"/>
            </w:rPr>
            <w:t>3</w:t>
          </w:r>
          <w:r w:rsidR="0082608E">
            <w:rPr>
              <w:sz w:val="18"/>
              <w:szCs w:val="18"/>
            </w:rPr>
            <w:t>.0</w:t>
          </w:r>
        </w:p>
        <w:p w14:paraId="01478D64" w14:textId="3EEE8D5D" w:rsidR="00A37A1A" w:rsidRPr="008A43E2" w:rsidRDefault="00294AB4" w:rsidP="00817AAA">
          <w:pPr>
            <w:tabs>
              <w:tab w:val="right" w:pos="9639"/>
            </w:tabs>
            <w:spacing w:after="0"/>
            <w:ind w:right="34"/>
            <w:rPr>
              <w:sz w:val="18"/>
              <w:szCs w:val="18"/>
            </w:rPr>
          </w:pPr>
          <w:r w:rsidRPr="008A43E2">
            <w:rPr>
              <w:sz w:val="18"/>
              <w:szCs w:val="18"/>
            </w:rPr>
            <w:t xml:space="preserve">QMS </w:t>
          </w:r>
          <w:r w:rsidR="005D266E">
            <w:rPr>
              <w:sz w:val="18"/>
              <w:szCs w:val="18"/>
            </w:rPr>
            <w:t>F</w:t>
          </w:r>
          <w:r w:rsidR="000629AA">
            <w:rPr>
              <w:sz w:val="18"/>
              <w:szCs w:val="18"/>
            </w:rPr>
            <w:t>orm</w:t>
          </w:r>
          <w:r w:rsidR="001D0F15" w:rsidRPr="008A43E2">
            <w:rPr>
              <w:sz w:val="18"/>
              <w:szCs w:val="18"/>
            </w:rPr>
            <w:t xml:space="preserve"> </w:t>
          </w:r>
          <w:r w:rsidR="00A37A1A" w:rsidRPr="00FC6773">
            <w:rPr>
              <w:sz w:val="18"/>
              <w:szCs w:val="18"/>
            </w:rPr>
            <w:t xml:space="preserve">number: </w:t>
          </w:r>
          <w:r w:rsidR="00817AAA">
            <w:rPr>
              <w:sz w:val="18"/>
              <w:szCs w:val="18"/>
            </w:rPr>
            <w:t>FM</w:t>
          </w:r>
          <w:r w:rsidR="00A37A1A" w:rsidRPr="00FC6773">
            <w:rPr>
              <w:sz w:val="18"/>
              <w:szCs w:val="18"/>
            </w:rPr>
            <w:t xml:space="preserve"> 0</w:t>
          </w:r>
          <w:r w:rsidR="0097418D">
            <w:rPr>
              <w:sz w:val="18"/>
              <w:szCs w:val="18"/>
            </w:rPr>
            <w:t>7</w:t>
          </w:r>
          <w:r w:rsidR="00A37A1A" w:rsidRPr="00FC6773">
            <w:rPr>
              <w:sz w:val="18"/>
              <w:szCs w:val="18"/>
            </w:rPr>
            <w:t>-0</w:t>
          </w:r>
          <w:r w:rsidR="00701F22">
            <w:rPr>
              <w:sz w:val="18"/>
              <w:szCs w:val="18"/>
            </w:rPr>
            <w:t>1</w:t>
          </w:r>
          <w:r w:rsidR="00A37A1A" w:rsidRPr="00FC6773">
            <w:rPr>
              <w:sz w:val="18"/>
              <w:szCs w:val="18"/>
            </w:rPr>
            <w:t>-</w:t>
          </w:r>
          <w:r w:rsidR="00701F22">
            <w:rPr>
              <w:sz w:val="18"/>
              <w:szCs w:val="18"/>
            </w:rPr>
            <w:t>18</w:t>
          </w:r>
          <w:r w:rsidR="00F23EEA">
            <w:rPr>
              <w:sz w:val="18"/>
              <w:szCs w:val="18"/>
            </w:rPr>
            <w:t>/</w:t>
          </w:r>
          <w:r w:rsidR="005D5B4F">
            <w:rPr>
              <w:sz w:val="18"/>
              <w:szCs w:val="18"/>
            </w:rPr>
            <w:t>v</w:t>
          </w:r>
          <w:r w:rsidR="00701F22">
            <w:rPr>
              <w:sz w:val="18"/>
              <w:szCs w:val="18"/>
            </w:rPr>
            <w:t>2</w:t>
          </w:r>
          <w:r w:rsidR="00A37A1A" w:rsidRPr="00FC6773">
            <w:rPr>
              <w:sz w:val="18"/>
              <w:szCs w:val="18"/>
            </w:rPr>
            <w:t>.</w:t>
          </w:r>
          <w:r w:rsidR="0097418D">
            <w:rPr>
              <w:sz w:val="18"/>
              <w:szCs w:val="18"/>
            </w:rPr>
            <w:t>0</w:t>
          </w:r>
        </w:p>
      </w:tc>
      <w:tc>
        <w:tcPr>
          <w:tcW w:w="3118" w:type="dxa"/>
        </w:tcPr>
        <w:p w14:paraId="3107E6A2" w14:textId="74A72BC9" w:rsidR="001D0F15" w:rsidRPr="00BF7B90" w:rsidRDefault="001D0F15" w:rsidP="001D0F15">
          <w:pPr>
            <w:tabs>
              <w:tab w:val="right" w:pos="9639"/>
            </w:tabs>
            <w:jc w:val="center"/>
            <w:rPr>
              <w:sz w:val="18"/>
              <w:szCs w:val="18"/>
              <w:lang w:val="fr-CH"/>
            </w:rPr>
          </w:pPr>
          <w:r w:rsidRPr="008C37DE">
            <w:rPr>
              <w:b/>
              <w:sz w:val="18"/>
              <w:szCs w:val="18"/>
            </w:rPr>
            <w:t>CONFIDENTI</w:t>
          </w:r>
          <w:r w:rsidR="00C4476A">
            <w:rPr>
              <w:b/>
              <w:sz w:val="18"/>
              <w:szCs w:val="18"/>
            </w:rPr>
            <w:t>E</w:t>
          </w:r>
          <w:r w:rsidRPr="008C37DE">
            <w:rPr>
              <w:b/>
              <w:sz w:val="18"/>
              <w:szCs w:val="18"/>
            </w:rPr>
            <w:t>L</w:t>
          </w:r>
        </w:p>
      </w:tc>
      <w:tc>
        <w:tcPr>
          <w:tcW w:w="3226" w:type="dxa"/>
        </w:tcPr>
        <w:p w14:paraId="17279C43" w14:textId="4BB61AD0" w:rsidR="001D0F15" w:rsidRDefault="001D0F15" w:rsidP="001D0F15">
          <w:pPr>
            <w:tabs>
              <w:tab w:val="right" w:pos="9639"/>
            </w:tabs>
            <w:jc w:val="right"/>
            <w:rPr>
              <w:sz w:val="18"/>
              <w:szCs w:val="18"/>
            </w:rPr>
          </w:pPr>
          <w:r w:rsidRPr="008C000E">
            <w:rPr>
              <w:sz w:val="18"/>
              <w:szCs w:val="18"/>
            </w:rPr>
            <w:t xml:space="preserve">Page </w:t>
          </w:r>
          <w:r w:rsidRPr="008C000E">
            <w:rPr>
              <w:sz w:val="18"/>
              <w:szCs w:val="18"/>
            </w:rPr>
            <w:fldChar w:fldCharType="begin"/>
          </w:r>
          <w:r w:rsidRPr="008C000E">
            <w:rPr>
              <w:sz w:val="18"/>
              <w:szCs w:val="18"/>
            </w:rPr>
            <w:instrText xml:space="preserve"> PAGE </w:instrText>
          </w:r>
          <w:r w:rsidRPr="008C000E">
            <w:rPr>
              <w:sz w:val="18"/>
              <w:szCs w:val="18"/>
            </w:rPr>
            <w:fldChar w:fldCharType="separate"/>
          </w:r>
          <w:r w:rsidR="00817AAA">
            <w:rPr>
              <w:noProof/>
              <w:sz w:val="18"/>
              <w:szCs w:val="18"/>
            </w:rPr>
            <w:t>10</w:t>
          </w:r>
          <w:r w:rsidRPr="008C000E">
            <w:rPr>
              <w:sz w:val="18"/>
              <w:szCs w:val="18"/>
            </w:rPr>
            <w:fldChar w:fldCharType="end"/>
          </w:r>
          <w:r w:rsidRPr="008C000E">
            <w:rPr>
              <w:sz w:val="18"/>
              <w:szCs w:val="18"/>
            </w:rPr>
            <w:t xml:space="preserve"> </w:t>
          </w:r>
          <w:r w:rsidR="00C4476A">
            <w:rPr>
              <w:sz w:val="18"/>
              <w:szCs w:val="18"/>
            </w:rPr>
            <w:t>sur</w:t>
          </w:r>
          <w:r w:rsidRPr="008C000E">
            <w:rPr>
              <w:sz w:val="18"/>
              <w:szCs w:val="18"/>
            </w:rPr>
            <w:t xml:space="preserve"> </w:t>
          </w:r>
          <w:r w:rsidRPr="008C000E">
            <w:rPr>
              <w:sz w:val="18"/>
              <w:szCs w:val="18"/>
            </w:rPr>
            <w:fldChar w:fldCharType="begin"/>
          </w:r>
          <w:r w:rsidRPr="008C000E">
            <w:rPr>
              <w:sz w:val="18"/>
              <w:szCs w:val="18"/>
            </w:rPr>
            <w:instrText xml:space="preserve"> NUMPAGES  </w:instrText>
          </w:r>
          <w:r w:rsidRPr="008C000E">
            <w:rPr>
              <w:sz w:val="18"/>
              <w:szCs w:val="18"/>
            </w:rPr>
            <w:fldChar w:fldCharType="separate"/>
          </w:r>
          <w:r w:rsidR="00817AAA">
            <w:rPr>
              <w:noProof/>
              <w:sz w:val="18"/>
              <w:szCs w:val="18"/>
            </w:rPr>
            <w:t>10</w:t>
          </w:r>
          <w:r w:rsidRPr="008C000E">
            <w:rPr>
              <w:sz w:val="18"/>
              <w:szCs w:val="18"/>
            </w:rPr>
            <w:fldChar w:fldCharType="end"/>
          </w:r>
        </w:p>
      </w:tc>
    </w:tr>
  </w:tbl>
  <w:p w14:paraId="3AA2CA69" w14:textId="4ED09250" w:rsidR="005C7C3D" w:rsidRPr="000A7A7A" w:rsidRDefault="005C7C3D" w:rsidP="000A7A7A">
    <w:pPr>
      <w:pStyle w:val="Footer"/>
      <w:rPr>
        <w:sz w:val="20"/>
        <w:szCs w:val="20"/>
        <w:lang w:val="de-C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9EBB2" w14:textId="77777777" w:rsidR="005C7C3D" w:rsidRPr="008C732D" w:rsidRDefault="005C7C3D" w:rsidP="008C732D">
    <w:pPr>
      <w:pStyle w:val="Footer"/>
      <w:tabs>
        <w:tab w:val="clear" w:pos="4703"/>
        <w:tab w:val="clear" w:pos="9406"/>
        <w:tab w:val="center" w:pos="4740"/>
        <w:tab w:val="right" w:pos="9577"/>
      </w:tabs>
      <w:spacing w:after="120"/>
      <w:jc w:val="center"/>
      <w:rPr>
        <w:b/>
        <w:sz w:val="18"/>
        <w:szCs w:val="18"/>
      </w:rPr>
    </w:pPr>
    <w:r w:rsidRPr="00D631DC">
      <w:rPr>
        <w:b/>
        <w:sz w:val="18"/>
        <w:szCs w:val="18"/>
      </w:rPr>
      <w:t>FIND CONFIDENTIAL</w:t>
    </w:r>
  </w:p>
  <w:p w14:paraId="71A3C7E7" w14:textId="77777777" w:rsidR="005C7C3D" w:rsidRDefault="005C7C3D" w:rsidP="00DE00F2">
    <w:pPr>
      <w:jc w:val="center"/>
      <w:rPr>
        <w:sz w:val="16"/>
      </w:rPr>
    </w:pPr>
    <w:r>
      <w:rPr>
        <w:sz w:val="16"/>
      </w:rPr>
      <w:t>This document is effective within 2 weeks of its release date. The only valid version is the original signed document which is filed in the CTU QM binder. The user is responsible for ensuring they have read and understood the valid version.</w:t>
    </w:r>
  </w:p>
  <w:p w14:paraId="3338EA9F" w14:textId="77777777" w:rsidR="005C7C3D" w:rsidRPr="008C732D" w:rsidRDefault="005C7C3D" w:rsidP="008C732D">
    <w:pPr>
      <w:pStyle w:val="Footer"/>
      <w:tabs>
        <w:tab w:val="clear" w:pos="4703"/>
        <w:tab w:val="clear" w:pos="9406"/>
        <w:tab w:val="center" w:pos="4740"/>
        <w:tab w:val="right" w:pos="9577"/>
      </w:tabs>
      <w:jc w:val="right"/>
      <w:rPr>
        <w:sz w:val="18"/>
        <w:szCs w:val="18"/>
      </w:rPr>
    </w:pPr>
    <w:r>
      <w:rPr>
        <w:sz w:val="16"/>
        <w:szCs w:val="16"/>
      </w:rPr>
      <w:tab/>
    </w:r>
    <w:r w:rsidRPr="008C732D">
      <w:rPr>
        <w:sz w:val="18"/>
        <w:szCs w:val="18"/>
      </w:rPr>
      <w:t xml:space="preserve">Page </w:t>
    </w:r>
    <w:r w:rsidRPr="008C732D">
      <w:rPr>
        <w:sz w:val="18"/>
        <w:szCs w:val="18"/>
      </w:rPr>
      <w:fldChar w:fldCharType="begin"/>
    </w:r>
    <w:r w:rsidRPr="008C732D">
      <w:rPr>
        <w:sz w:val="18"/>
        <w:szCs w:val="18"/>
      </w:rPr>
      <w:instrText xml:space="preserve"> PAGE  \* Arabic  \* MERGEFORMAT </w:instrText>
    </w:r>
    <w:r w:rsidRPr="008C732D">
      <w:rPr>
        <w:sz w:val="18"/>
        <w:szCs w:val="18"/>
      </w:rPr>
      <w:fldChar w:fldCharType="separate"/>
    </w:r>
    <w:r>
      <w:rPr>
        <w:noProof/>
        <w:sz w:val="18"/>
        <w:szCs w:val="18"/>
      </w:rPr>
      <w:t>1</w:t>
    </w:r>
    <w:r w:rsidRPr="008C732D">
      <w:rPr>
        <w:sz w:val="18"/>
        <w:szCs w:val="18"/>
      </w:rPr>
      <w:fldChar w:fldCharType="end"/>
    </w:r>
    <w:r w:rsidRPr="008C732D">
      <w:rPr>
        <w:sz w:val="18"/>
        <w:szCs w:val="18"/>
      </w:rPr>
      <w:t xml:space="preserve"> of </w:t>
    </w:r>
    <w:r w:rsidRPr="008C732D">
      <w:rPr>
        <w:sz w:val="18"/>
        <w:szCs w:val="18"/>
      </w:rPr>
      <w:fldChar w:fldCharType="begin"/>
    </w:r>
    <w:r w:rsidRPr="008C732D">
      <w:rPr>
        <w:sz w:val="18"/>
        <w:szCs w:val="18"/>
      </w:rPr>
      <w:instrText xml:space="preserve"> NUMPAGES  \* Arabic  \* MERGEFORMAT </w:instrText>
    </w:r>
    <w:r w:rsidRPr="008C732D">
      <w:rPr>
        <w:sz w:val="18"/>
        <w:szCs w:val="18"/>
      </w:rPr>
      <w:fldChar w:fldCharType="separate"/>
    </w:r>
    <w:r w:rsidR="00CB7EF7">
      <w:rPr>
        <w:noProof/>
        <w:sz w:val="18"/>
        <w:szCs w:val="18"/>
      </w:rPr>
      <w:t>2</w:t>
    </w:r>
    <w:r w:rsidRPr="008C732D">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CF034" w14:textId="77777777" w:rsidR="00714B2E" w:rsidRDefault="00714B2E" w:rsidP="001F1010">
      <w:r>
        <w:separator/>
      </w:r>
    </w:p>
  </w:footnote>
  <w:footnote w:type="continuationSeparator" w:id="0">
    <w:p w14:paraId="3E65E51B" w14:textId="77777777" w:rsidR="00714B2E" w:rsidRDefault="00714B2E" w:rsidP="001F1010">
      <w:r>
        <w:continuationSeparator/>
      </w:r>
    </w:p>
  </w:footnote>
  <w:footnote w:type="continuationNotice" w:id="1">
    <w:p w14:paraId="046A1AB7" w14:textId="77777777" w:rsidR="00714B2E" w:rsidRDefault="00714B2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1C93F" w14:textId="77777777" w:rsidR="00DE68A6" w:rsidRDefault="00DE68A6" w:rsidP="00DE68A6">
    <w:pPr>
      <w:pStyle w:val="Header"/>
      <w:jc w:val="center"/>
      <w:rPr>
        <w:i/>
        <w:color w:val="808080" w:themeColor="background1" w:themeShade="80"/>
      </w:rPr>
    </w:pPr>
    <w:r>
      <w:rPr>
        <w:i/>
        <w:color w:val="808080" w:themeColor="background1" w:themeShade="80"/>
      </w:rPr>
      <w:t>MPXRM – INRB</w:t>
    </w:r>
  </w:p>
  <w:p w14:paraId="09D24889" w14:textId="6D118B32" w:rsidR="00DE68A6" w:rsidRPr="0024028E" w:rsidRDefault="00DE68A6" w:rsidP="00DE68A6">
    <w:pPr>
      <w:pStyle w:val="Header"/>
      <w:jc w:val="center"/>
      <w:rPr>
        <w:i/>
        <w:color w:val="808080" w:themeColor="background1" w:themeShade="80"/>
      </w:rPr>
    </w:pPr>
    <w:r>
      <w:rPr>
        <w:i/>
        <w:color w:val="808080" w:themeColor="background1" w:themeShade="80"/>
      </w:rPr>
      <w:t>Swab_QC_CRF_Field_V1.0</w:t>
    </w:r>
    <w:r w:rsidDel="0003153B">
      <w:rPr>
        <w:i/>
        <w:color w:val="808080" w:themeColor="background1" w:themeShade="80"/>
      </w:rPr>
      <w:t xml:space="preserve"> </w:t>
    </w:r>
    <w:r>
      <w:rPr>
        <w:i/>
        <w:color w:val="808080" w:themeColor="background1" w:themeShade="80"/>
      </w:rPr>
      <w:t>_07FEB23</w:t>
    </w:r>
  </w:p>
  <w:p w14:paraId="06DA9A02" w14:textId="77777777" w:rsidR="00781816" w:rsidRDefault="00781816" w:rsidP="00C57E12">
    <w:pPr>
      <w:tabs>
        <w:tab w:val="center" w:pos="4680"/>
        <w:tab w:val="right" w:pos="9360"/>
      </w:tabs>
      <w:spacing w:line="240" w:lineRule="auto"/>
      <w:rPr>
        <w:i/>
      </w:rPr>
    </w:pPr>
  </w:p>
  <w:p w14:paraId="29519519" w14:textId="7496CA8A" w:rsidR="005C7C3D" w:rsidRPr="00392103" w:rsidRDefault="00392103" w:rsidP="00781816">
    <w:pPr>
      <w:tabs>
        <w:tab w:val="center" w:pos="4680"/>
        <w:tab w:val="right" w:pos="9360"/>
      </w:tabs>
      <w:spacing w:line="240" w:lineRule="auto"/>
      <w:rPr>
        <w:sz w:val="16"/>
        <w:szCs w:val="16"/>
        <w:lang w:val="fr-FR"/>
      </w:rPr>
    </w:pPr>
    <w:r w:rsidRPr="00392103">
      <w:rPr>
        <w:i/>
        <w:lang w:val="fr-FR"/>
      </w:rPr>
      <w:t>Nom de la clinique</w:t>
    </w:r>
    <w:r w:rsidR="00C57E12" w:rsidRPr="00392103">
      <w:rPr>
        <w:i/>
        <w:lang w:val="fr-FR"/>
      </w:rPr>
      <w:t xml:space="preserve">: ___ _____________         </w:t>
    </w:r>
    <w:r w:rsidR="00C57E12" w:rsidRPr="00392103">
      <w:rPr>
        <w:i/>
        <w:lang w:val="fr-FR"/>
      </w:rPr>
      <w:tab/>
    </w:r>
    <w:r w:rsidR="00C57E12" w:rsidRPr="00392103">
      <w:rPr>
        <w:i/>
        <w:lang w:val="fr-FR"/>
      </w:rPr>
      <w:tab/>
    </w:r>
    <w:r>
      <w:rPr>
        <w:i/>
        <w:lang w:val="fr-FR"/>
      </w:rPr>
      <w:t>I</w:t>
    </w:r>
    <w:r w:rsidR="00C57E12" w:rsidRPr="00392103">
      <w:rPr>
        <w:i/>
        <w:lang w:val="fr-FR"/>
      </w:rPr>
      <w:t>D</w:t>
    </w:r>
    <w:r>
      <w:rPr>
        <w:i/>
        <w:lang w:val="fr-FR"/>
      </w:rPr>
      <w:t xml:space="preserve"> du Participant</w:t>
    </w:r>
    <w:r w:rsidR="00C57E12" w:rsidRPr="00392103">
      <w:rPr>
        <w:i/>
        <w:lang w:val="fr-FR"/>
      </w:rPr>
      <w:t xml:space="preserve">: FIND </w:t>
    </w:r>
    <w:r w:rsidR="00781816" w:rsidRPr="00392103">
      <w:rPr>
        <w:i/>
        <w:lang w:val="fr-FR"/>
      </w:rPr>
      <w:t>PP00701</w:t>
    </w:r>
    <w:r w:rsidR="00C57E12" w:rsidRPr="00392103">
      <w:rPr>
        <w:i/>
        <w:lang w:val="fr-FR"/>
      </w:rPr>
      <w:t>/__ __ __ 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62193"/>
    <w:multiLevelType w:val="multilevel"/>
    <w:tmpl w:val="5A84F698"/>
    <w:lvl w:ilvl="0">
      <w:start w:val="4"/>
      <w:numFmt w:val="decimal"/>
      <w:lvlText w:val="%1"/>
      <w:lvlJc w:val="left"/>
      <w:pPr>
        <w:ind w:left="432" w:hanging="432"/>
      </w:pPr>
      <w:rPr>
        <w:rFonts w:hint="default"/>
        <w:b/>
        <w:i w:val="0"/>
        <w:color w:val="auto"/>
        <w:sz w:val="28"/>
        <w:szCs w:val="28"/>
      </w:rPr>
    </w:lvl>
    <w:lvl w:ilvl="1">
      <w:start w:val="1"/>
      <w:numFmt w:val="decimal"/>
      <w:lvlText w:val="%1.%2"/>
      <w:lvlJc w:val="left"/>
      <w:pPr>
        <w:ind w:left="576" w:hanging="576"/>
      </w:pPr>
      <w:rPr>
        <w:rFonts w:hint="default"/>
        <w:color w:val="auto"/>
        <w:sz w:val="22"/>
        <w:szCs w:val="22"/>
      </w:rPr>
    </w:lvl>
    <w:lvl w:ilvl="2">
      <w:start w:val="1"/>
      <w:numFmt w:val="decimal"/>
      <w:lvlText w:val="%1.%2.%3"/>
      <w:lvlJc w:val="left"/>
      <w:pPr>
        <w:ind w:left="720" w:hanging="720"/>
      </w:pPr>
      <w:rPr>
        <w:rFonts w:hint="default"/>
        <w:color w:val="auto"/>
        <w:sz w:val="20"/>
        <w:szCs w:val="20"/>
      </w:rPr>
    </w:lvl>
    <w:lvl w:ilvl="3">
      <w:start w:val="1"/>
      <w:numFmt w:val="decimal"/>
      <w:pStyle w:val="Heading4"/>
      <w:lvlText w:val="%1.%2.%3.%4"/>
      <w:lvlJc w:val="left"/>
      <w:pPr>
        <w:ind w:left="864" w:hanging="864"/>
      </w:pPr>
      <w:rPr>
        <w:rFonts w:hint="default"/>
        <w:color w:val="auto"/>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EC25C9D"/>
    <w:multiLevelType w:val="multilevel"/>
    <w:tmpl w:val="E0A4B2C0"/>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6597EE1"/>
    <w:multiLevelType w:val="hybridMultilevel"/>
    <w:tmpl w:val="2DAA3C3A"/>
    <w:lvl w:ilvl="0" w:tplc="D62296FE">
      <w:start w:val="1"/>
      <w:numFmt w:val="decimal"/>
      <w:lvlText w:val="%1."/>
      <w:lvlJc w:val="left"/>
      <w:pPr>
        <w:ind w:left="644" w:hanging="360"/>
      </w:pPr>
      <w:rPr>
        <w:rFonts w:hint="default"/>
      </w:rPr>
    </w:lvl>
    <w:lvl w:ilvl="1" w:tplc="100C0019" w:tentative="1">
      <w:start w:val="1"/>
      <w:numFmt w:val="lowerLetter"/>
      <w:lvlText w:val="%2."/>
      <w:lvlJc w:val="left"/>
      <w:pPr>
        <w:ind w:left="1364" w:hanging="360"/>
      </w:pPr>
    </w:lvl>
    <w:lvl w:ilvl="2" w:tplc="100C001B" w:tentative="1">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3" w15:restartNumberingAfterBreak="0">
    <w:nsid w:val="16F01E36"/>
    <w:multiLevelType w:val="hybridMultilevel"/>
    <w:tmpl w:val="46E65BF4"/>
    <w:lvl w:ilvl="0" w:tplc="FB3AA26A">
      <w:start w:val="1"/>
      <w:numFmt w:val="decimal"/>
      <w:lvlText w:val="%1.1"/>
      <w:lvlJc w:val="left"/>
      <w:pPr>
        <w:ind w:left="502"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7833093"/>
    <w:multiLevelType w:val="multilevel"/>
    <w:tmpl w:val="200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B3879AD"/>
    <w:multiLevelType w:val="hybridMultilevel"/>
    <w:tmpl w:val="7A14F6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0632620"/>
    <w:multiLevelType w:val="hybridMultilevel"/>
    <w:tmpl w:val="E7D44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E07029"/>
    <w:multiLevelType w:val="hybridMultilevel"/>
    <w:tmpl w:val="E1DC6A7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9211EF6"/>
    <w:multiLevelType w:val="hybridMultilevel"/>
    <w:tmpl w:val="30F0C16E"/>
    <w:lvl w:ilvl="0" w:tplc="29B218DC">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54614E"/>
    <w:multiLevelType w:val="hybridMultilevel"/>
    <w:tmpl w:val="4FE694A8"/>
    <w:lvl w:ilvl="0" w:tplc="04090001">
      <w:start w:val="1"/>
      <w:numFmt w:val="bullet"/>
      <w:lvlText w:val=""/>
      <w:lvlJc w:val="left"/>
      <w:pPr>
        <w:ind w:left="720" w:hanging="360"/>
      </w:pPr>
      <w:rPr>
        <w:rFonts w:ascii="Symbol" w:hAnsi="Symbol" w:hint="default"/>
      </w:rPr>
    </w:lvl>
    <w:lvl w:ilvl="1" w:tplc="5D24ADEE">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F24355"/>
    <w:multiLevelType w:val="hybridMultilevel"/>
    <w:tmpl w:val="2E3E55B2"/>
    <w:lvl w:ilvl="0" w:tplc="E982B4B6">
      <w:start w:val="1"/>
      <w:numFmt w:val="decimal"/>
      <w:lvlText w:val="%1."/>
      <w:lvlJc w:val="left"/>
      <w:pPr>
        <w:ind w:left="644"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1" w15:restartNumberingAfterBreak="0">
    <w:nsid w:val="34DD3368"/>
    <w:multiLevelType w:val="hybridMultilevel"/>
    <w:tmpl w:val="0040087E"/>
    <w:lvl w:ilvl="0" w:tplc="5F4A1724">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9F52FD4"/>
    <w:multiLevelType w:val="hybridMultilevel"/>
    <w:tmpl w:val="219A60D2"/>
    <w:lvl w:ilvl="0" w:tplc="BC967E2A">
      <w:start w:val="1"/>
      <w:numFmt w:val="decimal"/>
      <w:lvlText w:val="%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A712FAE"/>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4" w15:restartNumberingAfterBreak="0">
    <w:nsid w:val="3B944CBF"/>
    <w:multiLevelType w:val="hybridMultilevel"/>
    <w:tmpl w:val="303CF308"/>
    <w:lvl w:ilvl="0" w:tplc="04090001">
      <w:start w:val="1"/>
      <w:numFmt w:val="bullet"/>
      <w:lvlText w:val=""/>
      <w:lvlJc w:val="left"/>
      <w:pPr>
        <w:ind w:left="720" w:hanging="360"/>
      </w:pPr>
      <w:rPr>
        <w:rFonts w:ascii="Symbol" w:hAnsi="Symbol" w:hint="default"/>
      </w:rPr>
    </w:lvl>
    <w:lvl w:ilvl="1" w:tplc="04090003" w:tentative="1">
      <w:start w:val="1"/>
      <w:numFmt w:val="bullet"/>
      <w:pStyle w:val="Style4"/>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D043FD"/>
    <w:multiLevelType w:val="hybridMultilevel"/>
    <w:tmpl w:val="12E05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CC3171"/>
    <w:multiLevelType w:val="hybridMultilevel"/>
    <w:tmpl w:val="8F68273C"/>
    <w:lvl w:ilvl="0" w:tplc="7F1819A6">
      <w:start w:val="1"/>
      <w:numFmt w:val="decimal"/>
      <w:pStyle w:val="Style1"/>
      <w:lvlText w:val="%1."/>
      <w:lvlJc w:val="left"/>
      <w:pPr>
        <w:ind w:left="360" w:hanging="360"/>
      </w:pPr>
    </w:lvl>
    <w:lvl w:ilvl="1" w:tplc="07E2A8E8">
      <w:start w:val="1"/>
      <w:numFmt w:val="lowerLetter"/>
      <w:lvlText w:val="%2."/>
      <w:lvlJc w:val="left"/>
      <w:pPr>
        <w:ind w:left="502"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50230A65"/>
    <w:multiLevelType w:val="hybridMultilevel"/>
    <w:tmpl w:val="D6ECD6BE"/>
    <w:lvl w:ilvl="0" w:tplc="F8E635CC">
      <w:start w:val="1"/>
      <w:numFmt w:val="decimal"/>
      <w:lvlText w:val="%1."/>
      <w:lvlJc w:val="left"/>
      <w:pPr>
        <w:ind w:left="644" w:hanging="360"/>
      </w:pPr>
      <w:rPr>
        <w:rFonts w:ascii="Arial" w:eastAsiaTheme="minorEastAsia" w:hAnsi="Arial" w:cs="Arial" w:hint="default"/>
        <w:b/>
        <w:sz w:val="22"/>
        <w:szCs w:val="22"/>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8" w15:restartNumberingAfterBreak="0">
    <w:nsid w:val="55B53CD5"/>
    <w:multiLevelType w:val="multilevel"/>
    <w:tmpl w:val="309A0BC0"/>
    <w:lvl w:ilvl="0">
      <w:start w:val="1"/>
      <w:numFmt w:val="decimal"/>
      <w:lvlText w:val="%1"/>
      <w:lvlJc w:val="left"/>
      <w:pPr>
        <w:ind w:left="432" w:hanging="432"/>
      </w:pPr>
      <w:rPr>
        <w:rFonts w:hint="default"/>
        <w:b/>
        <w:i w:val="0"/>
        <w:color w:val="auto"/>
        <w:sz w:val="24"/>
        <w:szCs w:val="24"/>
      </w:rPr>
    </w:lvl>
    <w:lvl w:ilvl="1">
      <w:start w:val="1"/>
      <w:numFmt w:val="decimal"/>
      <w:lvlText w:val="%1.%2"/>
      <w:lvlJc w:val="left"/>
      <w:pPr>
        <w:ind w:left="576" w:hanging="576"/>
      </w:pPr>
      <w:rPr>
        <w:color w:val="auto"/>
        <w:sz w:val="22"/>
        <w:szCs w:val="22"/>
      </w:rPr>
    </w:lvl>
    <w:lvl w:ilvl="2">
      <w:start w:val="1"/>
      <w:numFmt w:val="decimal"/>
      <w:lvlText w:val="%1.%2.%3"/>
      <w:lvlJc w:val="left"/>
      <w:pPr>
        <w:ind w:left="720" w:hanging="720"/>
      </w:pPr>
      <w:rPr>
        <w:color w:val="auto"/>
        <w:sz w:val="20"/>
        <w:szCs w:val="20"/>
      </w:rPr>
    </w:lvl>
    <w:lvl w:ilvl="3">
      <w:start w:val="1"/>
      <w:numFmt w:val="decimal"/>
      <w:lvlText w:val="%1.%2.%3.%4"/>
      <w:lvlJc w:val="left"/>
      <w:pPr>
        <w:ind w:left="864" w:hanging="864"/>
      </w:pPr>
      <w:rPr>
        <w:color w:val="auto"/>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56984751"/>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0" w15:restartNumberingAfterBreak="0">
    <w:nsid w:val="57A47259"/>
    <w:multiLevelType w:val="hybridMultilevel"/>
    <w:tmpl w:val="5252AF0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1" w15:restartNumberingAfterBreak="0">
    <w:nsid w:val="5E0B2569"/>
    <w:multiLevelType w:val="hybridMultilevel"/>
    <w:tmpl w:val="6C929272"/>
    <w:lvl w:ilvl="0" w:tplc="07161D0A">
      <w:start w:val="4"/>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E9836DD"/>
    <w:multiLevelType w:val="hybridMultilevel"/>
    <w:tmpl w:val="EA6490D4"/>
    <w:lvl w:ilvl="0" w:tplc="900A4648">
      <w:start w:val="3"/>
      <w:numFmt w:val="decimal"/>
      <w:lvlText w:val="%1.1"/>
      <w:lvlJc w:val="left"/>
      <w:pPr>
        <w:ind w:left="502"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65ED71CC"/>
    <w:multiLevelType w:val="multilevel"/>
    <w:tmpl w:val="B8E84234"/>
    <w:lvl w:ilvl="0">
      <w:start w:val="1"/>
      <w:numFmt w:val="decimal"/>
      <w:pStyle w:val="Heading1"/>
      <w:lvlText w:val="%1"/>
      <w:lvlJc w:val="left"/>
      <w:pPr>
        <w:ind w:left="432" w:hanging="432"/>
      </w:pPr>
      <w:rPr>
        <w:rFonts w:hint="default"/>
        <w:b/>
        <w:i w:val="0"/>
        <w:color w:val="auto"/>
        <w:sz w:val="24"/>
        <w:szCs w:val="24"/>
      </w:rPr>
    </w:lvl>
    <w:lvl w:ilvl="1">
      <w:start w:val="1"/>
      <w:numFmt w:val="decimal"/>
      <w:lvlText w:val="%1.%2"/>
      <w:lvlJc w:val="left"/>
      <w:pPr>
        <w:ind w:left="576" w:hanging="576"/>
      </w:pPr>
      <w:rPr>
        <w:color w:val="auto"/>
        <w:sz w:val="22"/>
        <w:szCs w:val="22"/>
      </w:rPr>
    </w:lvl>
    <w:lvl w:ilvl="2">
      <w:start w:val="1"/>
      <w:numFmt w:val="decimal"/>
      <w:lvlText w:val="%1.%2.%3"/>
      <w:lvlJc w:val="left"/>
      <w:pPr>
        <w:ind w:left="720" w:hanging="720"/>
      </w:pPr>
      <w:rPr>
        <w:color w:val="auto"/>
        <w:sz w:val="20"/>
        <w:szCs w:val="20"/>
      </w:rPr>
    </w:lvl>
    <w:lvl w:ilvl="3">
      <w:start w:val="1"/>
      <w:numFmt w:val="decimal"/>
      <w:lvlText w:val="%1.%2.%3.%4"/>
      <w:lvlJc w:val="left"/>
      <w:pPr>
        <w:ind w:left="864" w:hanging="864"/>
      </w:pPr>
      <w:rPr>
        <w:color w:val="auto"/>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6696526B"/>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5" w15:restartNumberingAfterBreak="0">
    <w:nsid w:val="6E6B5EED"/>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6" w15:restartNumberingAfterBreak="0">
    <w:nsid w:val="7D587AD5"/>
    <w:multiLevelType w:val="hybridMultilevel"/>
    <w:tmpl w:val="727A3222"/>
    <w:lvl w:ilvl="0" w:tplc="A55E909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F5129C9"/>
    <w:multiLevelType w:val="hybridMultilevel"/>
    <w:tmpl w:val="2E3E55B2"/>
    <w:lvl w:ilvl="0" w:tplc="E982B4B6">
      <w:start w:val="1"/>
      <w:numFmt w:val="decimal"/>
      <w:lvlText w:val="%1."/>
      <w:lvlJc w:val="left"/>
      <w:pPr>
        <w:ind w:left="644"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num w:numId="1" w16cid:durableId="769474958">
    <w:abstractNumId w:val="14"/>
  </w:num>
  <w:num w:numId="2" w16cid:durableId="285237999">
    <w:abstractNumId w:val="23"/>
  </w:num>
  <w:num w:numId="3" w16cid:durableId="1211770646">
    <w:abstractNumId w:val="16"/>
  </w:num>
  <w:num w:numId="4" w16cid:durableId="1894733953">
    <w:abstractNumId w:val="22"/>
  </w:num>
  <w:num w:numId="5" w16cid:durableId="1813520346">
    <w:abstractNumId w:val="22"/>
    <w:lvlOverride w:ilvl="0">
      <w:startOverride w:val="3"/>
    </w:lvlOverride>
  </w:num>
  <w:num w:numId="6" w16cid:durableId="1313679282">
    <w:abstractNumId w:val="18"/>
  </w:num>
  <w:num w:numId="7" w16cid:durableId="59254587">
    <w:abstractNumId w:val="4"/>
  </w:num>
  <w:num w:numId="8" w16cid:durableId="26685768">
    <w:abstractNumId w:val="12"/>
  </w:num>
  <w:num w:numId="9" w16cid:durableId="208156109">
    <w:abstractNumId w:val="3"/>
  </w:num>
  <w:num w:numId="10" w16cid:durableId="148057737">
    <w:abstractNumId w:val="1"/>
  </w:num>
  <w:num w:numId="11" w16cid:durableId="346685659">
    <w:abstractNumId w:val="0"/>
  </w:num>
  <w:num w:numId="12" w16cid:durableId="2064403801">
    <w:abstractNumId w:val="5"/>
  </w:num>
  <w:num w:numId="13" w16cid:durableId="864487904">
    <w:abstractNumId w:val="11"/>
  </w:num>
  <w:num w:numId="14" w16cid:durableId="1807969909">
    <w:abstractNumId w:val="26"/>
  </w:num>
  <w:num w:numId="15" w16cid:durableId="1334189928">
    <w:abstractNumId w:val="15"/>
  </w:num>
  <w:num w:numId="16" w16cid:durableId="214121820">
    <w:abstractNumId w:val="9"/>
  </w:num>
  <w:num w:numId="17" w16cid:durableId="243691476">
    <w:abstractNumId w:val="21"/>
  </w:num>
  <w:num w:numId="18" w16cid:durableId="1927224531">
    <w:abstractNumId w:val="6"/>
  </w:num>
  <w:num w:numId="19" w16cid:durableId="1798647189">
    <w:abstractNumId w:val="23"/>
  </w:num>
  <w:num w:numId="20" w16cid:durableId="1688020892">
    <w:abstractNumId w:val="23"/>
  </w:num>
  <w:num w:numId="21" w16cid:durableId="2035886021">
    <w:abstractNumId w:val="8"/>
  </w:num>
  <w:num w:numId="22" w16cid:durableId="268123626">
    <w:abstractNumId w:val="7"/>
  </w:num>
  <w:num w:numId="23" w16cid:durableId="1888637701">
    <w:abstractNumId w:val="23"/>
  </w:num>
  <w:num w:numId="24" w16cid:durableId="1675494768">
    <w:abstractNumId w:val="17"/>
  </w:num>
  <w:num w:numId="25" w16cid:durableId="261571537">
    <w:abstractNumId w:val="25"/>
  </w:num>
  <w:num w:numId="26" w16cid:durableId="96227354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1759765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9845836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5678129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59104999">
    <w:abstractNumId w:val="19"/>
  </w:num>
  <w:num w:numId="31" w16cid:durableId="1537886073">
    <w:abstractNumId w:val="10"/>
  </w:num>
  <w:num w:numId="32" w16cid:durableId="714543148">
    <w:abstractNumId w:val="27"/>
  </w:num>
  <w:num w:numId="33" w16cid:durableId="2084066574">
    <w:abstractNumId w:val="20"/>
  </w:num>
  <w:num w:numId="34" w16cid:durableId="833837104">
    <w:abstractNumId w:val="24"/>
  </w:num>
  <w:num w:numId="35" w16cid:durableId="1795253284">
    <w:abstractNumId w:val="13"/>
  </w:num>
  <w:num w:numId="36" w16cid:durableId="89693845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F67"/>
    <w:rsid w:val="000019CC"/>
    <w:rsid w:val="00002360"/>
    <w:rsid w:val="00002B96"/>
    <w:rsid w:val="000057B7"/>
    <w:rsid w:val="00006576"/>
    <w:rsid w:val="0000680F"/>
    <w:rsid w:val="000107C4"/>
    <w:rsid w:val="000108C3"/>
    <w:rsid w:val="00013516"/>
    <w:rsid w:val="00013F0F"/>
    <w:rsid w:val="00015731"/>
    <w:rsid w:val="00016287"/>
    <w:rsid w:val="00016351"/>
    <w:rsid w:val="00022E65"/>
    <w:rsid w:val="00023486"/>
    <w:rsid w:val="00023B4E"/>
    <w:rsid w:val="00025872"/>
    <w:rsid w:val="00025C8A"/>
    <w:rsid w:val="00030A10"/>
    <w:rsid w:val="00032762"/>
    <w:rsid w:val="00032A7E"/>
    <w:rsid w:val="00033AC4"/>
    <w:rsid w:val="00034F90"/>
    <w:rsid w:val="000370D2"/>
    <w:rsid w:val="000379C2"/>
    <w:rsid w:val="00037B0D"/>
    <w:rsid w:val="00041B9D"/>
    <w:rsid w:val="00043878"/>
    <w:rsid w:val="00043CB6"/>
    <w:rsid w:val="000440F9"/>
    <w:rsid w:val="0004448B"/>
    <w:rsid w:val="0004484E"/>
    <w:rsid w:val="00046F89"/>
    <w:rsid w:val="00051D78"/>
    <w:rsid w:val="00052089"/>
    <w:rsid w:val="00053400"/>
    <w:rsid w:val="000564D9"/>
    <w:rsid w:val="0005657C"/>
    <w:rsid w:val="0005789B"/>
    <w:rsid w:val="0006020B"/>
    <w:rsid w:val="00060270"/>
    <w:rsid w:val="00062630"/>
    <w:rsid w:val="000629AA"/>
    <w:rsid w:val="00073705"/>
    <w:rsid w:val="00074BEE"/>
    <w:rsid w:val="00074FFB"/>
    <w:rsid w:val="00076143"/>
    <w:rsid w:val="00077CC0"/>
    <w:rsid w:val="00083142"/>
    <w:rsid w:val="000848D5"/>
    <w:rsid w:val="000854AA"/>
    <w:rsid w:val="000862D9"/>
    <w:rsid w:val="00090BB2"/>
    <w:rsid w:val="00090D25"/>
    <w:rsid w:val="000929A6"/>
    <w:rsid w:val="00092DE7"/>
    <w:rsid w:val="0009340A"/>
    <w:rsid w:val="00093426"/>
    <w:rsid w:val="0009366A"/>
    <w:rsid w:val="00093AA0"/>
    <w:rsid w:val="00093EAF"/>
    <w:rsid w:val="000953DF"/>
    <w:rsid w:val="00095BCA"/>
    <w:rsid w:val="00095F15"/>
    <w:rsid w:val="00096046"/>
    <w:rsid w:val="00096AD7"/>
    <w:rsid w:val="00097EF7"/>
    <w:rsid w:val="000A0956"/>
    <w:rsid w:val="000A1170"/>
    <w:rsid w:val="000A17C9"/>
    <w:rsid w:val="000A292D"/>
    <w:rsid w:val="000A3AE7"/>
    <w:rsid w:val="000A625D"/>
    <w:rsid w:val="000A6C99"/>
    <w:rsid w:val="000A7A7A"/>
    <w:rsid w:val="000B2E25"/>
    <w:rsid w:val="000B348A"/>
    <w:rsid w:val="000B3B74"/>
    <w:rsid w:val="000B4958"/>
    <w:rsid w:val="000B5411"/>
    <w:rsid w:val="000B5989"/>
    <w:rsid w:val="000B5DB7"/>
    <w:rsid w:val="000B692A"/>
    <w:rsid w:val="000B7639"/>
    <w:rsid w:val="000C179B"/>
    <w:rsid w:val="000C311F"/>
    <w:rsid w:val="000C3E4D"/>
    <w:rsid w:val="000C4633"/>
    <w:rsid w:val="000C539A"/>
    <w:rsid w:val="000D09EA"/>
    <w:rsid w:val="000D0A3D"/>
    <w:rsid w:val="000D0B0B"/>
    <w:rsid w:val="000D1952"/>
    <w:rsid w:val="000D2843"/>
    <w:rsid w:val="000D4EB6"/>
    <w:rsid w:val="000D5E6A"/>
    <w:rsid w:val="000D622C"/>
    <w:rsid w:val="000D7A0F"/>
    <w:rsid w:val="000E1931"/>
    <w:rsid w:val="000E2991"/>
    <w:rsid w:val="000E2CF1"/>
    <w:rsid w:val="000E3215"/>
    <w:rsid w:val="000E3681"/>
    <w:rsid w:val="000E36E7"/>
    <w:rsid w:val="000E5D96"/>
    <w:rsid w:val="000E6841"/>
    <w:rsid w:val="000F27AD"/>
    <w:rsid w:val="000F3E7E"/>
    <w:rsid w:val="000F6420"/>
    <w:rsid w:val="0010256C"/>
    <w:rsid w:val="00103A24"/>
    <w:rsid w:val="0010770E"/>
    <w:rsid w:val="00107F5B"/>
    <w:rsid w:val="00110FA7"/>
    <w:rsid w:val="00110FB5"/>
    <w:rsid w:val="00114577"/>
    <w:rsid w:val="00115064"/>
    <w:rsid w:val="00116A21"/>
    <w:rsid w:val="00117456"/>
    <w:rsid w:val="0012052C"/>
    <w:rsid w:val="001240DD"/>
    <w:rsid w:val="00125055"/>
    <w:rsid w:val="00135A27"/>
    <w:rsid w:val="00135CFE"/>
    <w:rsid w:val="00136C88"/>
    <w:rsid w:val="001374DD"/>
    <w:rsid w:val="00141012"/>
    <w:rsid w:val="00141151"/>
    <w:rsid w:val="00141F75"/>
    <w:rsid w:val="00143EC7"/>
    <w:rsid w:val="0014477D"/>
    <w:rsid w:val="00145519"/>
    <w:rsid w:val="0015097C"/>
    <w:rsid w:val="00150BF5"/>
    <w:rsid w:val="001512A5"/>
    <w:rsid w:val="00153362"/>
    <w:rsid w:val="00153668"/>
    <w:rsid w:val="0015384A"/>
    <w:rsid w:val="0015449C"/>
    <w:rsid w:val="00155BE0"/>
    <w:rsid w:val="00156DBD"/>
    <w:rsid w:val="0015708B"/>
    <w:rsid w:val="00161711"/>
    <w:rsid w:val="00165475"/>
    <w:rsid w:val="00166A52"/>
    <w:rsid w:val="00173BB3"/>
    <w:rsid w:val="00174CEC"/>
    <w:rsid w:val="00176BF5"/>
    <w:rsid w:val="0017723C"/>
    <w:rsid w:val="00180432"/>
    <w:rsid w:val="001804F6"/>
    <w:rsid w:val="00184882"/>
    <w:rsid w:val="00184E92"/>
    <w:rsid w:val="001861A4"/>
    <w:rsid w:val="00187782"/>
    <w:rsid w:val="00191986"/>
    <w:rsid w:val="00192644"/>
    <w:rsid w:val="00192FB5"/>
    <w:rsid w:val="001940E4"/>
    <w:rsid w:val="001976D4"/>
    <w:rsid w:val="001A18BB"/>
    <w:rsid w:val="001B3D17"/>
    <w:rsid w:val="001B4B56"/>
    <w:rsid w:val="001B532A"/>
    <w:rsid w:val="001B5CFE"/>
    <w:rsid w:val="001B67C3"/>
    <w:rsid w:val="001C1A0F"/>
    <w:rsid w:val="001C2738"/>
    <w:rsid w:val="001C28DB"/>
    <w:rsid w:val="001C29DB"/>
    <w:rsid w:val="001C3AB4"/>
    <w:rsid w:val="001C6D30"/>
    <w:rsid w:val="001D07D7"/>
    <w:rsid w:val="001D0F15"/>
    <w:rsid w:val="001D19E1"/>
    <w:rsid w:val="001D232F"/>
    <w:rsid w:val="001D484A"/>
    <w:rsid w:val="001E36CC"/>
    <w:rsid w:val="001E3F69"/>
    <w:rsid w:val="001E4C1B"/>
    <w:rsid w:val="001E4D72"/>
    <w:rsid w:val="001E4DB4"/>
    <w:rsid w:val="001E5273"/>
    <w:rsid w:val="001F1010"/>
    <w:rsid w:val="001F19F4"/>
    <w:rsid w:val="001F6BC8"/>
    <w:rsid w:val="001F74BF"/>
    <w:rsid w:val="002009F2"/>
    <w:rsid w:val="00204560"/>
    <w:rsid w:val="002050B1"/>
    <w:rsid w:val="0020585C"/>
    <w:rsid w:val="00210DC3"/>
    <w:rsid w:val="00211D81"/>
    <w:rsid w:val="002161A1"/>
    <w:rsid w:val="002169C3"/>
    <w:rsid w:val="00217957"/>
    <w:rsid w:val="00220516"/>
    <w:rsid w:val="00225A4C"/>
    <w:rsid w:val="002353F8"/>
    <w:rsid w:val="0024156D"/>
    <w:rsid w:val="00243904"/>
    <w:rsid w:val="00243CD3"/>
    <w:rsid w:val="0024709F"/>
    <w:rsid w:val="00253318"/>
    <w:rsid w:val="0025376F"/>
    <w:rsid w:val="00253ADD"/>
    <w:rsid w:val="00253D45"/>
    <w:rsid w:val="00253E0F"/>
    <w:rsid w:val="00254195"/>
    <w:rsid w:val="00254AFA"/>
    <w:rsid w:val="00254DBF"/>
    <w:rsid w:val="00256334"/>
    <w:rsid w:val="00257065"/>
    <w:rsid w:val="002613A3"/>
    <w:rsid w:val="00262E3C"/>
    <w:rsid w:val="002656C2"/>
    <w:rsid w:val="00265D08"/>
    <w:rsid w:val="0026749B"/>
    <w:rsid w:val="00271511"/>
    <w:rsid w:val="00273584"/>
    <w:rsid w:val="00275D14"/>
    <w:rsid w:val="00277D07"/>
    <w:rsid w:val="002804C1"/>
    <w:rsid w:val="0028377C"/>
    <w:rsid w:val="00286D21"/>
    <w:rsid w:val="00286D55"/>
    <w:rsid w:val="0028759A"/>
    <w:rsid w:val="00291E22"/>
    <w:rsid w:val="00294AB4"/>
    <w:rsid w:val="00295B90"/>
    <w:rsid w:val="002A0599"/>
    <w:rsid w:val="002A3553"/>
    <w:rsid w:val="002B139D"/>
    <w:rsid w:val="002B1BC7"/>
    <w:rsid w:val="002B3914"/>
    <w:rsid w:val="002B4DD9"/>
    <w:rsid w:val="002B6298"/>
    <w:rsid w:val="002B6B2B"/>
    <w:rsid w:val="002B6D47"/>
    <w:rsid w:val="002B7245"/>
    <w:rsid w:val="002B7756"/>
    <w:rsid w:val="002C27F6"/>
    <w:rsid w:val="002C3D48"/>
    <w:rsid w:val="002C45D3"/>
    <w:rsid w:val="002C601F"/>
    <w:rsid w:val="002C6481"/>
    <w:rsid w:val="002D02F5"/>
    <w:rsid w:val="002D2E4B"/>
    <w:rsid w:val="002D34A6"/>
    <w:rsid w:val="002D52A8"/>
    <w:rsid w:val="002D6574"/>
    <w:rsid w:val="002D71AC"/>
    <w:rsid w:val="002E007A"/>
    <w:rsid w:val="002E00B7"/>
    <w:rsid w:val="002E1699"/>
    <w:rsid w:val="002E1EB2"/>
    <w:rsid w:val="002E4797"/>
    <w:rsid w:val="002E4A8D"/>
    <w:rsid w:val="002E4DE0"/>
    <w:rsid w:val="002F0844"/>
    <w:rsid w:val="002F170D"/>
    <w:rsid w:val="002F170E"/>
    <w:rsid w:val="002F17D7"/>
    <w:rsid w:val="002F2D7C"/>
    <w:rsid w:val="002F5584"/>
    <w:rsid w:val="002F6FB0"/>
    <w:rsid w:val="002F7488"/>
    <w:rsid w:val="00302492"/>
    <w:rsid w:val="00302774"/>
    <w:rsid w:val="00302976"/>
    <w:rsid w:val="003033F9"/>
    <w:rsid w:val="00303416"/>
    <w:rsid w:val="0030344F"/>
    <w:rsid w:val="0030478C"/>
    <w:rsid w:val="00305AA4"/>
    <w:rsid w:val="00306256"/>
    <w:rsid w:val="003068CA"/>
    <w:rsid w:val="0031247C"/>
    <w:rsid w:val="003126EE"/>
    <w:rsid w:val="00313AA6"/>
    <w:rsid w:val="003145E5"/>
    <w:rsid w:val="0031777D"/>
    <w:rsid w:val="00320FF1"/>
    <w:rsid w:val="00323E73"/>
    <w:rsid w:val="003262BB"/>
    <w:rsid w:val="00326943"/>
    <w:rsid w:val="00326949"/>
    <w:rsid w:val="003310AA"/>
    <w:rsid w:val="0033190D"/>
    <w:rsid w:val="00332C7B"/>
    <w:rsid w:val="003401F4"/>
    <w:rsid w:val="003424F8"/>
    <w:rsid w:val="0034480B"/>
    <w:rsid w:val="00350212"/>
    <w:rsid w:val="00351113"/>
    <w:rsid w:val="00356ACB"/>
    <w:rsid w:val="00360875"/>
    <w:rsid w:val="0036659D"/>
    <w:rsid w:val="003667B0"/>
    <w:rsid w:val="003721DB"/>
    <w:rsid w:val="00376FD4"/>
    <w:rsid w:val="003818CF"/>
    <w:rsid w:val="00384B18"/>
    <w:rsid w:val="003917F5"/>
    <w:rsid w:val="00391FB4"/>
    <w:rsid w:val="00392103"/>
    <w:rsid w:val="0039222E"/>
    <w:rsid w:val="0039294F"/>
    <w:rsid w:val="0039298D"/>
    <w:rsid w:val="00393E1E"/>
    <w:rsid w:val="003942E2"/>
    <w:rsid w:val="00396283"/>
    <w:rsid w:val="00396542"/>
    <w:rsid w:val="003A0A4C"/>
    <w:rsid w:val="003A1C04"/>
    <w:rsid w:val="003A23D6"/>
    <w:rsid w:val="003A26EE"/>
    <w:rsid w:val="003A2D3D"/>
    <w:rsid w:val="003A33B8"/>
    <w:rsid w:val="003A3498"/>
    <w:rsid w:val="003A3CD9"/>
    <w:rsid w:val="003A3D69"/>
    <w:rsid w:val="003A4F40"/>
    <w:rsid w:val="003A57F7"/>
    <w:rsid w:val="003A606B"/>
    <w:rsid w:val="003A6366"/>
    <w:rsid w:val="003A77AC"/>
    <w:rsid w:val="003B0377"/>
    <w:rsid w:val="003B6F30"/>
    <w:rsid w:val="003B76AD"/>
    <w:rsid w:val="003C019A"/>
    <w:rsid w:val="003C0D1D"/>
    <w:rsid w:val="003C2F8D"/>
    <w:rsid w:val="003C3384"/>
    <w:rsid w:val="003C4416"/>
    <w:rsid w:val="003C461E"/>
    <w:rsid w:val="003C55BC"/>
    <w:rsid w:val="003C651A"/>
    <w:rsid w:val="003C6C82"/>
    <w:rsid w:val="003D50DD"/>
    <w:rsid w:val="003D5E9D"/>
    <w:rsid w:val="003D68FE"/>
    <w:rsid w:val="003E07C0"/>
    <w:rsid w:val="003E1E90"/>
    <w:rsid w:val="003E239F"/>
    <w:rsid w:val="003E24F7"/>
    <w:rsid w:val="003E25E3"/>
    <w:rsid w:val="003E39CF"/>
    <w:rsid w:val="003E4D90"/>
    <w:rsid w:val="003E55C2"/>
    <w:rsid w:val="003E587F"/>
    <w:rsid w:val="003E6117"/>
    <w:rsid w:val="003E7A70"/>
    <w:rsid w:val="003F0673"/>
    <w:rsid w:val="003F0C67"/>
    <w:rsid w:val="003F0F0B"/>
    <w:rsid w:val="003F534F"/>
    <w:rsid w:val="003F674C"/>
    <w:rsid w:val="003F7BDE"/>
    <w:rsid w:val="004054E5"/>
    <w:rsid w:val="00406869"/>
    <w:rsid w:val="004145DE"/>
    <w:rsid w:val="004156AE"/>
    <w:rsid w:val="004159AF"/>
    <w:rsid w:val="0041784D"/>
    <w:rsid w:val="0041789B"/>
    <w:rsid w:val="004204E1"/>
    <w:rsid w:val="00420F1D"/>
    <w:rsid w:val="004213A9"/>
    <w:rsid w:val="004226F0"/>
    <w:rsid w:val="00422C8F"/>
    <w:rsid w:val="00424872"/>
    <w:rsid w:val="00425621"/>
    <w:rsid w:val="00425B8A"/>
    <w:rsid w:val="0042620C"/>
    <w:rsid w:val="00430135"/>
    <w:rsid w:val="00432715"/>
    <w:rsid w:val="00432B90"/>
    <w:rsid w:val="0043434A"/>
    <w:rsid w:val="00440CAF"/>
    <w:rsid w:val="004422BA"/>
    <w:rsid w:val="004433B7"/>
    <w:rsid w:val="00445177"/>
    <w:rsid w:val="004469C2"/>
    <w:rsid w:val="00453BAB"/>
    <w:rsid w:val="00454B94"/>
    <w:rsid w:val="0045572A"/>
    <w:rsid w:val="00455E05"/>
    <w:rsid w:val="00456518"/>
    <w:rsid w:val="004568E7"/>
    <w:rsid w:val="00456F69"/>
    <w:rsid w:val="0046008A"/>
    <w:rsid w:val="0046045F"/>
    <w:rsid w:val="00461D23"/>
    <w:rsid w:val="004677F9"/>
    <w:rsid w:val="00471E83"/>
    <w:rsid w:val="0047385D"/>
    <w:rsid w:val="00474469"/>
    <w:rsid w:val="004771EC"/>
    <w:rsid w:val="0047769A"/>
    <w:rsid w:val="004831D0"/>
    <w:rsid w:val="00485F1A"/>
    <w:rsid w:val="004867F3"/>
    <w:rsid w:val="004868A7"/>
    <w:rsid w:val="00487542"/>
    <w:rsid w:val="00490823"/>
    <w:rsid w:val="00491A4D"/>
    <w:rsid w:val="0049216D"/>
    <w:rsid w:val="00492D84"/>
    <w:rsid w:val="00492DE6"/>
    <w:rsid w:val="0049386F"/>
    <w:rsid w:val="00493C06"/>
    <w:rsid w:val="00494097"/>
    <w:rsid w:val="00495C73"/>
    <w:rsid w:val="004965D1"/>
    <w:rsid w:val="004A350B"/>
    <w:rsid w:val="004A4096"/>
    <w:rsid w:val="004A5015"/>
    <w:rsid w:val="004A573E"/>
    <w:rsid w:val="004A7D23"/>
    <w:rsid w:val="004B021C"/>
    <w:rsid w:val="004B0A47"/>
    <w:rsid w:val="004B0DD3"/>
    <w:rsid w:val="004B1E97"/>
    <w:rsid w:val="004B4E67"/>
    <w:rsid w:val="004B59E0"/>
    <w:rsid w:val="004B7783"/>
    <w:rsid w:val="004C04FB"/>
    <w:rsid w:val="004C1C52"/>
    <w:rsid w:val="004C39C9"/>
    <w:rsid w:val="004C4613"/>
    <w:rsid w:val="004C4E41"/>
    <w:rsid w:val="004C5E59"/>
    <w:rsid w:val="004C66DD"/>
    <w:rsid w:val="004C6F78"/>
    <w:rsid w:val="004D407D"/>
    <w:rsid w:val="004D5AC3"/>
    <w:rsid w:val="004D5F81"/>
    <w:rsid w:val="004D7FD1"/>
    <w:rsid w:val="004E0451"/>
    <w:rsid w:val="004E19F8"/>
    <w:rsid w:val="004E203E"/>
    <w:rsid w:val="004E3AD3"/>
    <w:rsid w:val="004E5A02"/>
    <w:rsid w:val="004E5FD9"/>
    <w:rsid w:val="004E6A21"/>
    <w:rsid w:val="004E75D3"/>
    <w:rsid w:val="004F1F52"/>
    <w:rsid w:val="004F3A39"/>
    <w:rsid w:val="004F4A51"/>
    <w:rsid w:val="005003F2"/>
    <w:rsid w:val="00501279"/>
    <w:rsid w:val="005047F3"/>
    <w:rsid w:val="00505FC3"/>
    <w:rsid w:val="00506261"/>
    <w:rsid w:val="005070BF"/>
    <w:rsid w:val="00513539"/>
    <w:rsid w:val="00516D80"/>
    <w:rsid w:val="00517188"/>
    <w:rsid w:val="005214EF"/>
    <w:rsid w:val="005228E4"/>
    <w:rsid w:val="0052331B"/>
    <w:rsid w:val="00524316"/>
    <w:rsid w:val="00524476"/>
    <w:rsid w:val="005254CE"/>
    <w:rsid w:val="00526C56"/>
    <w:rsid w:val="00531602"/>
    <w:rsid w:val="00532593"/>
    <w:rsid w:val="0053270E"/>
    <w:rsid w:val="00537D93"/>
    <w:rsid w:val="00542446"/>
    <w:rsid w:val="005430EC"/>
    <w:rsid w:val="0054411F"/>
    <w:rsid w:val="00546019"/>
    <w:rsid w:val="00550208"/>
    <w:rsid w:val="00550C97"/>
    <w:rsid w:val="005529C1"/>
    <w:rsid w:val="00553CEA"/>
    <w:rsid w:val="00555747"/>
    <w:rsid w:val="0055597C"/>
    <w:rsid w:val="0055602F"/>
    <w:rsid w:val="00556837"/>
    <w:rsid w:val="005575A9"/>
    <w:rsid w:val="00561CA0"/>
    <w:rsid w:val="005629B4"/>
    <w:rsid w:val="0056585C"/>
    <w:rsid w:val="00567FF0"/>
    <w:rsid w:val="005725FA"/>
    <w:rsid w:val="00573D63"/>
    <w:rsid w:val="00573EB5"/>
    <w:rsid w:val="0057669C"/>
    <w:rsid w:val="00580EA6"/>
    <w:rsid w:val="00584D74"/>
    <w:rsid w:val="005879D9"/>
    <w:rsid w:val="005901F0"/>
    <w:rsid w:val="00590308"/>
    <w:rsid w:val="00591117"/>
    <w:rsid w:val="005925F1"/>
    <w:rsid w:val="005940FC"/>
    <w:rsid w:val="00594A4E"/>
    <w:rsid w:val="005A1916"/>
    <w:rsid w:val="005A2C77"/>
    <w:rsid w:val="005A38A4"/>
    <w:rsid w:val="005A3C02"/>
    <w:rsid w:val="005A4C3C"/>
    <w:rsid w:val="005A5508"/>
    <w:rsid w:val="005B4332"/>
    <w:rsid w:val="005B7A81"/>
    <w:rsid w:val="005C5966"/>
    <w:rsid w:val="005C598B"/>
    <w:rsid w:val="005C5A39"/>
    <w:rsid w:val="005C6A25"/>
    <w:rsid w:val="005C6F15"/>
    <w:rsid w:val="005C774D"/>
    <w:rsid w:val="005C7C3D"/>
    <w:rsid w:val="005D121C"/>
    <w:rsid w:val="005D1524"/>
    <w:rsid w:val="005D266E"/>
    <w:rsid w:val="005D412B"/>
    <w:rsid w:val="005D5B4F"/>
    <w:rsid w:val="005E1931"/>
    <w:rsid w:val="005E1FCC"/>
    <w:rsid w:val="005E2901"/>
    <w:rsid w:val="005E3505"/>
    <w:rsid w:val="005E75A8"/>
    <w:rsid w:val="005E79CF"/>
    <w:rsid w:val="005F09F7"/>
    <w:rsid w:val="005F3229"/>
    <w:rsid w:val="005F4042"/>
    <w:rsid w:val="005F6093"/>
    <w:rsid w:val="005F6832"/>
    <w:rsid w:val="005F744E"/>
    <w:rsid w:val="005F751B"/>
    <w:rsid w:val="00605EB5"/>
    <w:rsid w:val="00606B52"/>
    <w:rsid w:val="006106EC"/>
    <w:rsid w:val="006136AC"/>
    <w:rsid w:val="006142EB"/>
    <w:rsid w:val="00614402"/>
    <w:rsid w:val="0061749F"/>
    <w:rsid w:val="00621043"/>
    <w:rsid w:val="0062279F"/>
    <w:rsid w:val="00624BAB"/>
    <w:rsid w:val="006251B6"/>
    <w:rsid w:val="0062536A"/>
    <w:rsid w:val="00625929"/>
    <w:rsid w:val="00625C7E"/>
    <w:rsid w:val="00627070"/>
    <w:rsid w:val="00635DCB"/>
    <w:rsid w:val="00636B0F"/>
    <w:rsid w:val="0063731B"/>
    <w:rsid w:val="00637749"/>
    <w:rsid w:val="00637BF4"/>
    <w:rsid w:val="00640526"/>
    <w:rsid w:val="00641A82"/>
    <w:rsid w:val="006448BA"/>
    <w:rsid w:val="006507B5"/>
    <w:rsid w:val="00650962"/>
    <w:rsid w:val="0065192D"/>
    <w:rsid w:val="00655226"/>
    <w:rsid w:val="006624F2"/>
    <w:rsid w:val="00663DC6"/>
    <w:rsid w:val="00664EF7"/>
    <w:rsid w:val="00665817"/>
    <w:rsid w:val="00673AB8"/>
    <w:rsid w:val="00673EF0"/>
    <w:rsid w:val="00674419"/>
    <w:rsid w:val="00674CE2"/>
    <w:rsid w:val="00675CAC"/>
    <w:rsid w:val="00677E2E"/>
    <w:rsid w:val="006804F7"/>
    <w:rsid w:val="0068080D"/>
    <w:rsid w:val="00682C8A"/>
    <w:rsid w:val="00683E3C"/>
    <w:rsid w:val="00687CEA"/>
    <w:rsid w:val="0069122C"/>
    <w:rsid w:val="00691A17"/>
    <w:rsid w:val="006928E9"/>
    <w:rsid w:val="00692EA7"/>
    <w:rsid w:val="00694BC4"/>
    <w:rsid w:val="00697C61"/>
    <w:rsid w:val="006A032D"/>
    <w:rsid w:val="006A2C3C"/>
    <w:rsid w:val="006A4372"/>
    <w:rsid w:val="006A4D75"/>
    <w:rsid w:val="006A6CA9"/>
    <w:rsid w:val="006B3BBC"/>
    <w:rsid w:val="006B4E84"/>
    <w:rsid w:val="006B5A64"/>
    <w:rsid w:val="006B633D"/>
    <w:rsid w:val="006C0B25"/>
    <w:rsid w:val="006C27D9"/>
    <w:rsid w:val="006C2835"/>
    <w:rsid w:val="006C3351"/>
    <w:rsid w:val="006C4305"/>
    <w:rsid w:val="006C735A"/>
    <w:rsid w:val="006D1212"/>
    <w:rsid w:val="006D12B0"/>
    <w:rsid w:val="006E057F"/>
    <w:rsid w:val="006E0FE4"/>
    <w:rsid w:val="006E18B0"/>
    <w:rsid w:val="006E1EF4"/>
    <w:rsid w:val="006E2363"/>
    <w:rsid w:val="006E2625"/>
    <w:rsid w:val="006E499C"/>
    <w:rsid w:val="006E4F7F"/>
    <w:rsid w:val="006F02A8"/>
    <w:rsid w:val="006F2123"/>
    <w:rsid w:val="006F4429"/>
    <w:rsid w:val="006F46F5"/>
    <w:rsid w:val="006F5763"/>
    <w:rsid w:val="006F6743"/>
    <w:rsid w:val="00700C40"/>
    <w:rsid w:val="00701F22"/>
    <w:rsid w:val="007022F8"/>
    <w:rsid w:val="00703C20"/>
    <w:rsid w:val="00704B4F"/>
    <w:rsid w:val="00707001"/>
    <w:rsid w:val="00707219"/>
    <w:rsid w:val="0070753C"/>
    <w:rsid w:val="00711304"/>
    <w:rsid w:val="00711BC1"/>
    <w:rsid w:val="0071289A"/>
    <w:rsid w:val="00712F18"/>
    <w:rsid w:val="007132FE"/>
    <w:rsid w:val="00714B2E"/>
    <w:rsid w:val="00716D5F"/>
    <w:rsid w:val="00716E5B"/>
    <w:rsid w:val="00717919"/>
    <w:rsid w:val="00720640"/>
    <w:rsid w:val="00720AF2"/>
    <w:rsid w:val="00721444"/>
    <w:rsid w:val="00722670"/>
    <w:rsid w:val="0072372D"/>
    <w:rsid w:val="00724456"/>
    <w:rsid w:val="007257F0"/>
    <w:rsid w:val="007320CF"/>
    <w:rsid w:val="00732D3A"/>
    <w:rsid w:val="00734612"/>
    <w:rsid w:val="00734812"/>
    <w:rsid w:val="00736814"/>
    <w:rsid w:val="0073791F"/>
    <w:rsid w:val="007412F1"/>
    <w:rsid w:val="00741392"/>
    <w:rsid w:val="00741DC1"/>
    <w:rsid w:val="007422E9"/>
    <w:rsid w:val="0074233D"/>
    <w:rsid w:val="00743B98"/>
    <w:rsid w:val="00744150"/>
    <w:rsid w:val="00745D51"/>
    <w:rsid w:val="007473CF"/>
    <w:rsid w:val="00747BF3"/>
    <w:rsid w:val="007502FB"/>
    <w:rsid w:val="00751388"/>
    <w:rsid w:val="007534E3"/>
    <w:rsid w:val="00753CE1"/>
    <w:rsid w:val="00763949"/>
    <w:rsid w:val="007662C4"/>
    <w:rsid w:val="00767701"/>
    <w:rsid w:val="00770618"/>
    <w:rsid w:val="0077131C"/>
    <w:rsid w:val="007723C8"/>
    <w:rsid w:val="0077315E"/>
    <w:rsid w:val="007738EE"/>
    <w:rsid w:val="00773CF2"/>
    <w:rsid w:val="007767B8"/>
    <w:rsid w:val="00776D09"/>
    <w:rsid w:val="00780021"/>
    <w:rsid w:val="00781816"/>
    <w:rsid w:val="00781DD3"/>
    <w:rsid w:val="0078431B"/>
    <w:rsid w:val="0078594A"/>
    <w:rsid w:val="00786171"/>
    <w:rsid w:val="007869AE"/>
    <w:rsid w:val="00786B33"/>
    <w:rsid w:val="0078762E"/>
    <w:rsid w:val="00787857"/>
    <w:rsid w:val="00787E64"/>
    <w:rsid w:val="0079058E"/>
    <w:rsid w:val="00793367"/>
    <w:rsid w:val="00793417"/>
    <w:rsid w:val="00796D9E"/>
    <w:rsid w:val="00797477"/>
    <w:rsid w:val="00797B70"/>
    <w:rsid w:val="007A12F7"/>
    <w:rsid w:val="007A141E"/>
    <w:rsid w:val="007A23AD"/>
    <w:rsid w:val="007A61F2"/>
    <w:rsid w:val="007B2AA4"/>
    <w:rsid w:val="007B44E0"/>
    <w:rsid w:val="007B52BF"/>
    <w:rsid w:val="007C09C2"/>
    <w:rsid w:val="007C0DC2"/>
    <w:rsid w:val="007C1AA0"/>
    <w:rsid w:val="007C2327"/>
    <w:rsid w:val="007C2F66"/>
    <w:rsid w:val="007C56C4"/>
    <w:rsid w:val="007C79B0"/>
    <w:rsid w:val="007C7A91"/>
    <w:rsid w:val="007D092E"/>
    <w:rsid w:val="007D242F"/>
    <w:rsid w:val="007D2708"/>
    <w:rsid w:val="007E0A1B"/>
    <w:rsid w:val="007E4C26"/>
    <w:rsid w:val="007E5013"/>
    <w:rsid w:val="007E50E3"/>
    <w:rsid w:val="007E6501"/>
    <w:rsid w:val="007E72DA"/>
    <w:rsid w:val="007F0C14"/>
    <w:rsid w:val="007F3777"/>
    <w:rsid w:val="007F4924"/>
    <w:rsid w:val="007F52DC"/>
    <w:rsid w:val="0080127D"/>
    <w:rsid w:val="00802087"/>
    <w:rsid w:val="0080219E"/>
    <w:rsid w:val="00804427"/>
    <w:rsid w:val="00805711"/>
    <w:rsid w:val="0080636B"/>
    <w:rsid w:val="00807AEA"/>
    <w:rsid w:val="00810468"/>
    <w:rsid w:val="008148CC"/>
    <w:rsid w:val="008154DE"/>
    <w:rsid w:val="00816C1F"/>
    <w:rsid w:val="00817787"/>
    <w:rsid w:val="008179F5"/>
    <w:rsid w:val="00817AAA"/>
    <w:rsid w:val="00820E21"/>
    <w:rsid w:val="00822C5F"/>
    <w:rsid w:val="008237E1"/>
    <w:rsid w:val="008245EC"/>
    <w:rsid w:val="0082608E"/>
    <w:rsid w:val="008265CD"/>
    <w:rsid w:val="00826907"/>
    <w:rsid w:val="00831E0B"/>
    <w:rsid w:val="008324BE"/>
    <w:rsid w:val="00833E05"/>
    <w:rsid w:val="008355CE"/>
    <w:rsid w:val="00836776"/>
    <w:rsid w:val="00837B97"/>
    <w:rsid w:val="00841808"/>
    <w:rsid w:val="00841B82"/>
    <w:rsid w:val="00841DDC"/>
    <w:rsid w:val="008475BE"/>
    <w:rsid w:val="00847BE0"/>
    <w:rsid w:val="00847C5F"/>
    <w:rsid w:val="00854D67"/>
    <w:rsid w:val="0085683E"/>
    <w:rsid w:val="00856C4F"/>
    <w:rsid w:val="00856E9B"/>
    <w:rsid w:val="00857F4B"/>
    <w:rsid w:val="0086063F"/>
    <w:rsid w:val="00864554"/>
    <w:rsid w:val="0086484C"/>
    <w:rsid w:val="00865AD2"/>
    <w:rsid w:val="008672FC"/>
    <w:rsid w:val="00867717"/>
    <w:rsid w:val="00867F4B"/>
    <w:rsid w:val="00870352"/>
    <w:rsid w:val="00870E70"/>
    <w:rsid w:val="00871F3F"/>
    <w:rsid w:val="00873845"/>
    <w:rsid w:val="008759DD"/>
    <w:rsid w:val="00876832"/>
    <w:rsid w:val="00880D67"/>
    <w:rsid w:val="00881F9A"/>
    <w:rsid w:val="00882B3E"/>
    <w:rsid w:val="00882B73"/>
    <w:rsid w:val="00884136"/>
    <w:rsid w:val="008858D9"/>
    <w:rsid w:val="00885F3C"/>
    <w:rsid w:val="00890926"/>
    <w:rsid w:val="0089228F"/>
    <w:rsid w:val="00893066"/>
    <w:rsid w:val="00894109"/>
    <w:rsid w:val="00895421"/>
    <w:rsid w:val="00896C07"/>
    <w:rsid w:val="00897531"/>
    <w:rsid w:val="008A0500"/>
    <w:rsid w:val="008A41F1"/>
    <w:rsid w:val="008A43E2"/>
    <w:rsid w:val="008A443B"/>
    <w:rsid w:val="008A6338"/>
    <w:rsid w:val="008B0C0C"/>
    <w:rsid w:val="008B4754"/>
    <w:rsid w:val="008B72FA"/>
    <w:rsid w:val="008C3054"/>
    <w:rsid w:val="008C37DE"/>
    <w:rsid w:val="008C4103"/>
    <w:rsid w:val="008C5A80"/>
    <w:rsid w:val="008C63E4"/>
    <w:rsid w:val="008C732D"/>
    <w:rsid w:val="008D0299"/>
    <w:rsid w:val="008D0A6F"/>
    <w:rsid w:val="008D69E6"/>
    <w:rsid w:val="008E022B"/>
    <w:rsid w:val="008E067F"/>
    <w:rsid w:val="008E15B0"/>
    <w:rsid w:val="008E1EB3"/>
    <w:rsid w:val="008E2939"/>
    <w:rsid w:val="008E2F57"/>
    <w:rsid w:val="008E3523"/>
    <w:rsid w:val="008E38C6"/>
    <w:rsid w:val="008E48D4"/>
    <w:rsid w:val="008F0B7C"/>
    <w:rsid w:val="008F11BA"/>
    <w:rsid w:val="008F13D5"/>
    <w:rsid w:val="008F1592"/>
    <w:rsid w:val="008F2D0E"/>
    <w:rsid w:val="008F346B"/>
    <w:rsid w:val="008F44A8"/>
    <w:rsid w:val="008F46CD"/>
    <w:rsid w:val="008F6CFD"/>
    <w:rsid w:val="008F7B77"/>
    <w:rsid w:val="009004B2"/>
    <w:rsid w:val="00900ACB"/>
    <w:rsid w:val="00900F66"/>
    <w:rsid w:val="00902464"/>
    <w:rsid w:val="009029A9"/>
    <w:rsid w:val="00904D80"/>
    <w:rsid w:val="00904FB8"/>
    <w:rsid w:val="00905978"/>
    <w:rsid w:val="009115F2"/>
    <w:rsid w:val="00915F80"/>
    <w:rsid w:val="00921E05"/>
    <w:rsid w:val="0092283E"/>
    <w:rsid w:val="00924366"/>
    <w:rsid w:val="009248A2"/>
    <w:rsid w:val="0093138C"/>
    <w:rsid w:val="009352F2"/>
    <w:rsid w:val="009441D6"/>
    <w:rsid w:val="00944E66"/>
    <w:rsid w:val="009469D4"/>
    <w:rsid w:val="00952EE8"/>
    <w:rsid w:val="00956893"/>
    <w:rsid w:val="00961040"/>
    <w:rsid w:val="009635DC"/>
    <w:rsid w:val="009650B8"/>
    <w:rsid w:val="00967646"/>
    <w:rsid w:val="00967E57"/>
    <w:rsid w:val="0097418D"/>
    <w:rsid w:val="00977343"/>
    <w:rsid w:val="009836B2"/>
    <w:rsid w:val="00984E54"/>
    <w:rsid w:val="00986292"/>
    <w:rsid w:val="00986739"/>
    <w:rsid w:val="00986DC4"/>
    <w:rsid w:val="009870F4"/>
    <w:rsid w:val="009902C8"/>
    <w:rsid w:val="00993474"/>
    <w:rsid w:val="00995AFE"/>
    <w:rsid w:val="00996C45"/>
    <w:rsid w:val="009A397F"/>
    <w:rsid w:val="009A3CBD"/>
    <w:rsid w:val="009A58D0"/>
    <w:rsid w:val="009A5CDE"/>
    <w:rsid w:val="009A5FCA"/>
    <w:rsid w:val="009A66E1"/>
    <w:rsid w:val="009A6C6B"/>
    <w:rsid w:val="009A73E0"/>
    <w:rsid w:val="009A763B"/>
    <w:rsid w:val="009B00EB"/>
    <w:rsid w:val="009B1CAC"/>
    <w:rsid w:val="009B3BBC"/>
    <w:rsid w:val="009B4D23"/>
    <w:rsid w:val="009B666B"/>
    <w:rsid w:val="009C1085"/>
    <w:rsid w:val="009C1256"/>
    <w:rsid w:val="009C440E"/>
    <w:rsid w:val="009C525C"/>
    <w:rsid w:val="009C6120"/>
    <w:rsid w:val="009D1C27"/>
    <w:rsid w:val="009D48D3"/>
    <w:rsid w:val="009D4C8D"/>
    <w:rsid w:val="009E1536"/>
    <w:rsid w:val="009E29F2"/>
    <w:rsid w:val="009F021E"/>
    <w:rsid w:val="009F189A"/>
    <w:rsid w:val="009F369D"/>
    <w:rsid w:val="009F4CB2"/>
    <w:rsid w:val="009F7C02"/>
    <w:rsid w:val="00A03B35"/>
    <w:rsid w:val="00A060C3"/>
    <w:rsid w:val="00A12586"/>
    <w:rsid w:val="00A12968"/>
    <w:rsid w:val="00A130E6"/>
    <w:rsid w:val="00A14B18"/>
    <w:rsid w:val="00A1586F"/>
    <w:rsid w:val="00A158EA"/>
    <w:rsid w:val="00A15935"/>
    <w:rsid w:val="00A17973"/>
    <w:rsid w:val="00A17FA4"/>
    <w:rsid w:val="00A212FE"/>
    <w:rsid w:val="00A21422"/>
    <w:rsid w:val="00A21CD3"/>
    <w:rsid w:val="00A22D70"/>
    <w:rsid w:val="00A25A31"/>
    <w:rsid w:val="00A265AF"/>
    <w:rsid w:val="00A31541"/>
    <w:rsid w:val="00A31A3F"/>
    <w:rsid w:val="00A32349"/>
    <w:rsid w:val="00A33BCA"/>
    <w:rsid w:val="00A34114"/>
    <w:rsid w:val="00A34B56"/>
    <w:rsid w:val="00A34D4C"/>
    <w:rsid w:val="00A36454"/>
    <w:rsid w:val="00A37A1A"/>
    <w:rsid w:val="00A41501"/>
    <w:rsid w:val="00A4266F"/>
    <w:rsid w:val="00A44574"/>
    <w:rsid w:val="00A45591"/>
    <w:rsid w:val="00A458DD"/>
    <w:rsid w:val="00A45BED"/>
    <w:rsid w:val="00A47EF1"/>
    <w:rsid w:val="00A51083"/>
    <w:rsid w:val="00A51DBC"/>
    <w:rsid w:val="00A53723"/>
    <w:rsid w:val="00A55E90"/>
    <w:rsid w:val="00A55EFF"/>
    <w:rsid w:val="00A57DBC"/>
    <w:rsid w:val="00A6130B"/>
    <w:rsid w:val="00A61AF5"/>
    <w:rsid w:val="00A61D03"/>
    <w:rsid w:val="00A635E4"/>
    <w:rsid w:val="00A64897"/>
    <w:rsid w:val="00A64919"/>
    <w:rsid w:val="00A67107"/>
    <w:rsid w:val="00A71AC7"/>
    <w:rsid w:val="00A7530A"/>
    <w:rsid w:val="00A75C3E"/>
    <w:rsid w:val="00A7684D"/>
    <w:rsid w:val="00A7703B"/>
    <w:rsid w:val="00A8089D"/>
    <w:rsid w:val="00A913E0"/>
    <w:rsid w:val="00A96A82"/>
    <w:rsid w:val="00A9738F"/>
    <w:rsid w:val="00AA07B8"/>
    <w:rsid w:val="00AA0978"/>
    <w:rsid w:val="00AA335C"/>
    <w:rsid w:val="00AA4442"/>
    <w:rsid w:val="00AA4DA6"/>
    <w:rsid w:val="00AA5A22"/>
    <w:rsid w:val="00AB07B7"/>
    <w:rsid w:val="00AB28D3"/>
    <w:rsid w:val="00AB3A11"/>
    <w:rsid w:val="00AB533A"/>
    <w:rsid w:val="00AB7F88"/>
    <w:rsid w:val="00AC46E0"/>
    <w:rsid w:val="00AC794C"/>
    <w:rsid w:val="00AC7C81"/>
    <w:rsid w:val="00AD0230"/>
    <w:rsid w:val="00AD057D"/>
    <w:rsid w:val="00AD0EFF"/>
    <w:rsid w:val="00AD3A13"/>
    <w:rsid w:val="00AD3B99"/>
    <w:rsid w:val="00AD49D0"/>
    <w:rsid w:val="00AD6C30"/>
    <w:rsid w:val="00AE1DBA"/>
    <w:rsid w:val="00AE2CF6"/>
    <w:rsid w:val="00AE2E7A"/>
    <w:rsid w:val="00AE4A7A"/>
    <w:rsid w:val="00AE5559"/>
    <w:rsid w:val="00AF18BA"/>
    <w:rsid w:val="00AF2A8D"/>
    <w:rsid w:val="00AF6A9B"/>
    <w:rsid w:val="00AF6FC4"/>
    <w:rsid w:val="00AF7E9B"/>
    <w:rsid w:val="00B0013B"/>
    <w:rsid w:val="00B01B5F"/>
    <w:rsid w:val="00B01FA8"/>
    <w:rsid w:val="00B03DAC"/>
    <w:rsid w:val="00B04C14"/>
    <w:rsid w:val="00B0653F"/>
    <w:rsid w:val="00B06CBF"/>
    <w:rsid w:val="00B11422"/>
    <w:rsid w:val="00B12519"/>
    <w:rsid w:val="00B125D2"/>
    <w:rsid w:val="00B12F97"/>
    <w:rsid w:val="00B13EFD"/>
    <w:rsid w:val="00B13F30"/>
    <w:rsid w:val="00B14318"/>
    <w:rsid w:val="00B14AA4"/>
    <w:rsid w:val="00B15138"/>
    <w:rsid w:val="00B153FD"/>
    <w:rsid w:val="00B165FF"/>
    <w:rsid w:val="00B17BF5"/>
    <w:rsid w:val="00B22DA8"/>
    <w:rsid w:val="00B22E24"/>
    <w:rsid w:val="00B240FD"/>
    <w:rsid w:val="00B24D60"/>
    <w:rsid w:val="00B26C66"/>
    <w:rsid w:val="00B31071"/>
    <w:rsid w:val="00B359B1"/>
    <w:rsid w:val="00B43B6E"/>
    <w:rsid w:val="00B45C46"/>
    <w:rsid w:val="00B502B4"/>
    <w:rsid w:val="00B505DA"/>
    <w:rsid w:val="00B50FC1"/>
    <w:rsid w:val="00B512C4"/>
    <w:rsid w:val="00B5251D"/>
    <w:rsid w:val="00B52F86"/>
    <w:rsid w:val="00B543AC"/>
    <w:rsid w:val="00B54F7D"/>
    <w:rsid w:val="00B57194"/>
    <w:rsid w:val="00B621E1"/>
    <w:rsid w:val="00B6292B"/>
    <w:rsid w:val="00B62E52"/>
    <w:rsid w:val="00B64CE1"/>
    <w:rsid w:val="00B65D7F"/>
    <w:rsid w:val="00B670FB"/>
    <w:rsid w:val="00B7068D"/>
    <w:rsid w:val="00B71F82"/>
    <w:rsid w:val="00B75ADC"/>
    <w:rsid w:val="00B7786C"/>
    <w:rsid w:val="00B806F3"/>
    <w:rsid w:val="00B80CF7"/>
    <w:rsid w:val="00B8263C"/>
    <w:rsid w:val="00B8449C"/>
    <w:rsid w:val="00B85A5B"/>
    <w:rsid w:val="00B8602F"/>
    <w:rsid w:val="00B86248"/>
    <w:rsid w:val="00B86FDA"/>
    <w:rsid w:val="00B87108"/>
    <w:rsid w:val="00B93A1F"/>
    <w:rsid w:val="00B95606"/>
    <w:rsid w:val="00B959EC"/>
    <w:rsid w:val="00B96239"/>
    <w:rsid w:val="00B96844"/>
    <w:rsid w:val="00B96D9C"/>
    <w:rsid w:val="00BA0D77"/>
    <w:rsid w:val="00BA2342"/>
    <w:rsid w:val="00BA48C9"/>
    <w:rsid w:val="00BB0C05"/>
    <w:rsid w:val="00BB4016"/>
    <w:rsid w:val="00BB4898"/>
    <w:rsid w:val="00BB4B2D"/>
    <w:rsid w:val="00BB539A"/>
    <w:rsid w:val="00BB7FDF"/>
    <w:rsid w:val="00BC0A2E"/>
    <w:rsid w:val="00BC2256"/>
    <w:rsid w:val="00BC34CC"/>
    <w:rsid w:val="00BC366E"/>
    <w:rsid w:val="00BC3CF8"/>
    <w:rsid w:val="00BD4376"/>
    <w:rsid w:val="00BD7AA6"/>
    <w:rsid w:val="00BE0085"/>
    <w:rsid w:val="00BE15A6"/>
    <w:rsid w:val="00BE1C99"/>
    <w:rsid w:val="00BE2231"/>
    <w:rsid w:val="00BE63EC"/>
    <w:rsid w:val="00BE738C"/>
    <w:rsid w:val="00BF19C1"/>
    <w:rsid w:val="00BF2C36"/>
    <w:rsid w:val="00BF3FB6"/>
    <w:rsid w:val="00BF4857"/>
    <w:rsid w:val="00BF5256"/>
    <w:rsid w:val="00BF5839"/>
    <w:rsid w:val="00BF698D"/>
    <w:rsid w:val="00BF774A"/>
    <w:rsid w:val="00C00249"/>
    <w:rsid w:val="00C029B8"/>
    <w:rsid w:val="00C03FA0"/>
    <w:rsid w:val="00C07D46"/>
    <w:rsid w:val="00C103C1"/>
    <w:rsid w:val="00C11FD0"/>
    <w:rsid w:val="00C13D35"/>
    <w:rsid w:val="00C1429A"/>
    <w:rsid w:val="00C144A5"/>
    <w:rsid w:val="00C15D88"/>
    <w:rsid w:val="00C207ED"/>
    <w:rsid w:val="00C25414"/>
    <w:rsid w:val="00C278E5"/>
    <w:rsid w:val="00C306A8"/>
    <w:rsid w:val="00C30EA1"/>
    <w:rsid w:val="00C370ED"/>
    <w:rsid w:val="00C4476A"/>
    <w:rsid w:val="00C46F23"/>
    <w:rsid w:val="00C47482"/>
    <w:rsid w:val="00C5009D"/>
    <w:rsid w:val="00C521C7"/>
    <w:rsid w:val="00C5256F"/>
    <w:rsid w:val="00C5402D"/>
    <w:rsid w:val="00C542E2"/>
    <w:rsid w:val="00C56470"/>
    <w:rsid w:val="00C57E12"/>
    <w:rsid w:val="00C63A09"/>
    <w:rsid w:val="00C64C71"/>
    <w:rsid w:val="00C64F5C"/>
    <w:rsid w:val="00C65E73"/>
    <w:rsid w:val="00C66FAB"/>
    <w:rsid w:val="00C674F7"/>
    <w:rsid w:val="00C67B3B"/>
    <w:rsid w:val="00C748C9"/>
    <w:rsid w:val="00C75B72"/>
    <w:rsid w:val="00C76321"/>
    <w:rsid w:val="00C767C6"/>
    <w:rsid w:val="00C77072"/>
    <w:rsid w:val="00C77E34"/>
    <w:rsid w:val="00C80A10"/>
    <w:rsid w:val="00C80BE0"/>
    <w:rsid w:val="00C81137"/>
    <w:rsid w:val="00C82195"/>
    <w:rsid w:val="00C84C58"/>
    <w:rsid w:val="00C87539"/>
    <w:rsid w:val="00C90E76"/>
    <w:rsid w:val="00C92844"/>
    <w:rsid w:val="00C9502D"/>
    <w:rsid w:val="00CA1892"/>
    <w:rsid w:val="00CB00A3"/>
    <w:rsid w:val="00CB2EDB"/>
    <w:rsid w:val="00CB3A0D"/>
    <w:rsid w:val="00CB4E6C"/>
    <w:rsid w:val="00CB697B"/>
    <w:rsid w:val="00CB7E79"/>
    <w:rsid w:val="00CB7EF7"/>
    <w:rsid w:val="00CB7F84"/>
    <w:rsid w:val="00CC0188"/>
    <w:rsid w:val="00CC2B06"/>
    <w:rsid w:val="00CC2BC3"/>
    <w:rsid w:val="00CC38D7"/>
    <w:rsid w:val="00CC4BAE"/>
    <w:rsid w:val="00CC5A52"/>
    <w:rsid w:val="00CD0899"/>
    <w:rsid w:val="00CD0F3C"/>
    <w:rsid w:val="00CD1A4E"/>
    <w:rsid w:val="00CD36F1"/>
    <w:rsid w:val="00CE2376"/>
    <w:rsid w:val="00CE2E66"/>
    <w:rsid w:val="00CE639A"/>
    <w:rsid w:val="00CE66EF"/>
    <w:rsid w:val="00CE681A"/>
    <w:rsid w:val="00CF1A0F"/>
    <w:rsid w:val="00CF4008"/>
    <w:rsid w:val="00CF48A5"/>
    <w:rsid w:val="00CF5581"/>
    <w:rsid w:val="00CF6018"/>
    <w:rsid w:val="00CF67A7"/>
    <w:rsid w:val="00D0059F"/>
    <w:rsid w:val="00D00BFD"/>
    <w:rsid w:val="00D01714"/>
    <w:rsid w:val="00D04734"/>
    <w:rsid w:val="00D06205"/>
    <w:rsid w:val="00D10332"/>
    <w:rsid w:val="00D107F3"/>
    <w:rsid w:val="00D11864"/>
    <w:rsid w:val="00D12C79"/>
    <w:rsid w:val="00D13E5F"/>
    <w:rsid w:val="00D1425E"/>
    <w:rsid w:val="00D14AFF"/>
    <w:rsid w:val="00D15B66"/>
    <w:rsid w:val="00D1758E"/>
    <w:rsid w:val="00D17B45"/>
    <w:rsid w:val="00D20237"/>
    <w:rsid w:val="00D207B0"/>
    <w:rsid w:val="00D22ABB"/>
    <w:rsid w:val="00D23301"/>
    <w:rsid w:val="00D31A4C"/>
    <w:rsid w:val="00D32431"/>
    <w:rsid w:val="00D3274E"/>
    <w:rsid w:val="00D33025"/>
    <w:rsid w:val="00D339AD"/>
    <w:rsid w:val="00D34734"/>
    <w:rsid w:val="00D34BCA"/>
    <w:rsid w:val="00D43780"/>
    <w:rsid w:val="00D44106"/>
    <w:rsid w:val="00D45937"/>
    <w:rsid w:val="00D533CC"/>
    <w:rsid w:val="00D53ECD"/>
    <w:rsid w:val="00D54E6A"/>
    <w:rsid w:val="00D57A2A"/>
    <w:rsid w:val="00D6161C"/>
    <w:rsid w:val="00D631DC"/>
    <w:rsid w:val="00D64545"/>
    <w:rsid w:val="00D64883"/>
    <w:rsid w:val="00D70271"/>
    <w:rsid w:val="00D7084D"/>
    <w:rsid w:val="00D7122D"/>
    <w:rsid w:val="00D740C7"/>
    <w:rsid w:val="00D76871"/>
    <w:rsid w:val="00D77B6A"/>
    <w:rsid w:val="00D800BC"/>
    <w:rsid w:val="00D8198E"/>
    <w:rsid w:val="00D823D4"/>
    <w:rsid w:val="00D85261"/>
    <w:rsid w:val="00D87990"/>
    <w:rsid w:val="00D913FE"/>
    <w:rsid w:val="00D918F0"/>
    <w:rsid w:val="00D964CB"/>
    <w:rsid w:val="00DA1EC1"/>
    <w:rsid w:val="00DA6981"/>
    <w:rsid w:val="00DA6ED4"/>
    <w:rsid w:val="00DA7235"/>
    <w:rsid w:val="00DB41C0"/>
    <w:rsid w:val="00DB5107"/>
    <w:rsid w:val="00DB5E3A"/>
    <w:rsid w:val="00DB63FE"/>
    <w:rsid w:val="00DB68DA"/>
    <w:rsid w:val="00DB7D58"/>
    <w:rsid w:val="00DC0EA1"/>
    <w:rsid w:val="00DC4779"/>
    <w:rsid w:val="00DC4E42"/>
    <w:rsid w:val="00DC5C01"/>
    <w:rsid w:val="00DC6C4E"/>
    <w:rsid w:val="00DD24A6"/>
    <w:rsid w:val="00DD557C"/>
    <w:rsid w:val="00DD61E7"/>
    <w:rsid w:val="00DE00F2"/>
    <w:rsid w:val="00DE05CB"/>
    <w:rsid w:val="00DE22AC"/>
    <w:rsid w:val="00DE35AD"/>
    <w:rsid w:val="00DE3E54"/>
    <w:rsid w:val="00DE5116"/>
    <w:rsid w:val="00DE68A6"/>
    <w:rsid w:val="00DE6F84"/>
    <w:rsid w:val="00DF0388"/>
    <w:rsid w:val="00DF0B3C"/>
    <w:rsid w:val="00DF229C"/>
    <w:rsid w:val="00DF2365"/>
    <w:rsid w:val="00DF2CEA"/>
    <w:rsid w:val="00DF7EE4"/>
    <w:rsid w:val="00E02346"/>
    <w:rsid w:val="00E023A2"/>
    <w:rsid w:val="00E03241"/>
    <w:rsid w:val="00E03BA4"/>
    <w:rsid w:val="00E06912"/>
    <w:rsid w:val="00E07EB5"/>
    <w:rsid w:val="00E10718"/>
    <w:rsid w:val="00E13052"/>
    <w:rsid w:val="00E13869"/>
    <w:rsid w:val="00E14E64"/>
    <w:rsid w:val="00E15276"/>
    <w:rsid w:val="00E2056B"/>
    <w:rsid w:val="00E300DA"/>
    <w:rsid w:val="00E30501"/>
    <w:rsid w:val="00E409FC"/>
    <w:rsid w:val="00E41EFA"/>
    <w:rsid w:val="00E458B7"/>
    <w:rsid w:val="00E50C4F"/>
    <w:rsid w:val="00E5163A"/>
    <w:rsid w:val="00E53FCC"/>
    <w:rsid w:val="00E56493"/>
    <w:rsid w:val="00E56849"/>
    <w:rsid w:val="00E61793"/>
    <w:rsid w:val="00E62001"/>
    <w:rsid w:val="00E6381B"/>
    <w:rsid w:val="00E63D76"/>
    <w:rsid w:val="00E64B57"/>
    <w:rsid w:val="00E657C8"/>
    <w:rsid w:val="00E65A21"/>
    <w:rsid w:val="00E71DBF"/>
    <w:rsid w:val="00E75EAD"/>
    <w:rsid w:val="00E76356"/>
    <w:rsid w:val="00E76708"/>
    <w:rsid w:val="00E7697B"/>
    <w:rsid w:val="00E777DC"/>
    <w:rsid w:val="00E80AEE"/>
    <w:rsid w:val="00E815D8"/>
    <w:rsid w:val="00E867CF"/>
    <w:rsid w:val="00E869D5"/>
    <w:rsid w:val="00E90A6B"/>
    <w:rsid w:val="00E91283"/>
    <w:rsid w:val="00E935CA"/>
    <w:rsid w:val="00E939A9"/>
    <w:rsid w:val="00E95480"/>
    <w:rsid w:val="00E96277"/>
    <w:rsid w:val="00EA02F5"/>
    <w:rsid w:val="00EA0820"/>
    <w:rsid w:val="00EA5ED5"/>
    <w:rsid w:val="00EB3132"/>
    <w:rsid w:val="00EC4F13"/>
    <w:rsid w:val="00EC5C12"/>
    <w:rsid w:val="00EC64C2"/>
    <w:rsid w:val="00ED0C1B"/>
    <w:rsid w:val="00ED17E0"/>
    <w:rsid w:val="00ED3A60"/>
    <w:rsid w:val="00ED3FA0"/>
    <w:rsid w:val="00ED43A5"/>
    <w:rsid w:val="00ED47AE"/>
    <w:rsid w:val="00ED5B16"/>
    <w:rsid w:val="00ED5F67"/>
    <w:rsid w:val="00ED7B29"/>
    <w:rsid w:val="00EE066B"/>
    <w:rsid w:val="00EE114E"/>
    <w:rsid w:val="00EE156E"/>
    <w:rsid w:val="00EE1774"/>
    <w:rsid w:val="00EE1FB7"/>
    <w:rsid w:val="00EE3873"/>
    <w:rsid w:val="00EE3C9F"/>
    <w:rsid w:val="00EE4B02"/>
    <w:rsid w:val="00EE779E"/>
    <w:rsid w:val="00EE7A46"/>
    <w:rsid w:val="00EF0AB6"/>
    <w:rsid w:val="00EF1FE9"/>
    <w:rsid w:val="00EF23D7"/>
    <w:rsid w:val="00EF36A6"/>
    <w:rsid w:val="00EF6C97"/>
    <w:rsid w:val="00F015FF"/>
    <w:rsid w:val="00F10394"/>
    <w:rsid w:val="00F11CB7"/>
    <w:rsid w:val="00F126D1"/>
    <w:rsid w:val="00F1321B"/>
    <w:rsid w:val="00F16546"/>
    <w:rsid w:val="00F17E1D"/>
    <w:rsid w:val="00F2332C"/>
    <w:rsid w:val="00F23EEA"/>
    <w:rsid w:val="00F2489D"/>
    <w:rsid w:val="00F25917"/>
    <w:rsid w:val="00F25926"/>
    <w:rsid w:val="00F266C4"/>
    <w:rsid w:val="00F3145E"/>
    <w:rsid w:val="00F31A1E"/>
    <w:rsid w:val="00F34F10"/>
    <w:rsid w:val="00F42247"/>
    <w:rsid w:val="00F44269"/>
    <w:rsid w:val="00F44729"/>
    <w:rsid w:val="00F44DC6"/>
    <w:rsid w:val="00F47654"/>
    <w:rsid w:val="00F47F66"/>
    <w:rsid w:val="00F5210E"/>
    <w:rsid w:val="00F52B69"/>
    <w:rsid w:val="00F54997"/>
    <w:rsid w:val="00F55EF7"/>
    <w:rsid w:val="00F561FA"/>
    <w:rsid w:val="00F56A35"/>
    <w:rsid w:val="00F5762D"/>
    <w:rsid w:val="00F626B8"/>
    <w:rsid w:val="00F63227"/>
    <w:rsid w:val="00F6349D"/>
    <w:rsid w:val="00F645B6"/>
    <w:rsid w:val="00F645D3"/>
    <w:rsid w:val="00F65406"/>
    <w:rsid w:val="00F655A6"/>
    <w:rsid w:val="00F66903"/>
    <w:rsid w:val="00F7082C"/>
    <w:rsid w:val="00F714CD"/>
    <w:rsid w:val="00F720D5"/>
    <w:rsid w:val="00F76710"/>
    <w:rsid w:val="00F77168"/>
    <w:rsid w:val="00F81852"/>
    <w:rsid w:val="00F81D52"/>
    <w:rsid w:val="00F8273E"/>
    <w:rsid w:val="00F8361A"/>
    <w:rsid w:val="00F86490"/>
    <w:rsid w:val="00F86ED2"/>
    <w:rsid w:val="00F91156"/>
    <w:rsid w:val="00F91E96"/>
    <w:rsid w:val="00F92169"/>
    <w:rsid w:val="00F959F3"/>
    <w:rsid w:val="00F95F37"/>
    <w:rsid w:val="00F978D5"/>
    <w:rsid w:val="00FA1BAB"/>
    <w:rsid w:val="00FA55C4"/>
    <w:rsid w:val="00FA60AD"/>
    <w:rsid w:val="00FB1669"/>
    <w:rsid w:val="00FB178C"/>
    <w:rsid w:val="00FB2609"/>
    <w:rsid w:val="00FB2AC3"/>
    <w:rsid w:val="00FB2D93"/>
    <w:rsid w:val="00FB4965"/>
    <w:rsid w:val="00FB5264"/>
    <w:rsid w:val="00FB5ED6"/>
    <w:rsid w:val="00FB66E6"/>
    <w:rsid w:val="00FB6E84"/>
    <w:rsid w:val="00FC115E"/>
    <w:rsid w:val="00FC3B5B"/>
    <w:rsid w:val="00FC5198"/>
    <w:rsid w:val="00FC6773"/>
    <w:rsid w:val="00FD041F"/>
    <w:rsid w:val="00FD07BC"/>
    <w:rsid w:val="00FD142B"/>
    <w:rsid w:val="00FD3E56"/>
    <w:rsid w:val="00FD472A"/>
    <w:rsid w:val="00FD61F6"/>
    <w:rsid w:val="00FD7A46"/>
    <w:rsid w:val="00FE01B8"/>
    <w:rsid w:val="00FE23C8"/>
    <w:rsid w:val="00FE2A17"/>
    <w:rsid w:val="00FE2C51"/>
    <w:rsid w:val="00FE7764"/>
    <w:rsid w:val="00FF0747"/>
    <w:rsid w:val="00FF0932"/>
    <w:rsid w:val="00FF1A6E"/>
    <w:rsid w:val="00FF22C2"/>
    <w:rsid w:val="00FF3675"/>
    <w:rsid w:val="00FF442A"/>
    <w:rsid w:val="1F3BEB7B"/>
    <w:rsid w:val="1FDF31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B4258"/>
  <w15:docId w15:val="{34AC8086-585F-4617-991A-1A03A0F3E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E5F"/>
    <w:pPr>
      <w:spacing w:after="120"/>
    </w:pPr>
    <w:rPr>
      <w:rFonts w:ascii="Arial" w:hAnsi="Arial" w:cs="Arial"/>
      <w:lang w:val="en-GB"/>
    </w:rPr>
  </w:style>
  <w:style w:type="paragraph" w:styleId="Heading1">
    <w:name w:val="heading 1"/>
    <w:basedOn w:val="Normal"/>
    <w:next w:val="Normal"/>
    <w:link w:val="Heading1Char"/>
    <w:uiPriority w:val="9"/>
    <w:qFormat/>
    <w:rsid w:val="00786B33"/>
    <w:pPr>
      <w:keepNext/>
      <w:keepLines/>
      <w:numPr>
        <w:numId w:val="2"/>
      </w:numPr>
      <w:spacing w:before="480"/>
      <w:outlineLvl w:val="0"/>
    </w:pPr>
    <w:rPr>
      <w:rFonts w:eastAsiaTheme="majorEastAsia" w:cstheme="majorBidi"/>
      <w:b/>
      <w:bCs/>
      <w:sz w:val="24"/>
      <w:szCs w:val="28"/>
    </w:rPr>
  </w:style>
  <w:style w:type="paragraph" w:styleId="Heading2">
    <w:name w:val="heading 2"/>
    <w:basedOn w:val="Heading1"/>
    <w:next w:val="Normal"/>
    <w:link w:val="Heading2Char"/>
    <w:autoRedefine/>
    <w:uiPriority w:val="9"/>
    <w:unhideWhenUsed/>
    <w:qFormat/>
    <w:rsid w:val="00191986"/>
    <w:pPr>
      <w:numPr>
        <w:ilvl w:val="1"/>
        <w:numId w:val="10"/>
      </w:numPr>
      <w:spacing w:before="200"/>
      <w:ind w:left="578" w:hanging="578"/>
      <w:outlineLvl w:val="1"/>
    </w:pPr>
    <w:rPr>
      <w:bCs w:val="0"/>
      <w:color w:val="000000" w:themeColor="text1"/>
      <w:sz w:val="22"/>
      <w:szCs w:val="26"/>
    </w:rPr>
  </w:style>
  <w:style w:type="paragraph" w:styleId="Heading3">
    <w:name w:val="heading 3"/>
    <w:basedOn w:val="Normal"/>
    <w:next w:val="Normal"/>
    <w:link w:val="Heading3Char"/>
    <w:autoRedefine/>
    <w:uiPriority w:val="9"/>
    <w:unhideWhenUsed/>
    <w:qFormat/>
    <w:rsid w:val="002F6FB0"/>
    <w:pPr>
      <w:keepNext/>
      <w:keepLines/>
      <w:numPr>
        <w:ilvl w:val="2"/>
        <w:numId w:val="10"/>
      </w:numPr>
      <w:spacing w:before="200" w:line="360" w:lineRule="auto"/>
      <w:ind w:left="1134" w:hanging="72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621043"/>
    <w:pPr>
      <w:keepNext/>
      <w:keepLines/>
      <w:numPr>
        <w:ilvl w:val="3"/>
        <w:numId w:val="11"/>
      </w:numPr>
      <w:spacing w:before="200"/>
      <w:outlineLvl w:val="3"/>
    </w:pPr>
    <w:rPr>
      <w:rFonts w:eastAsiaTheme="majorEastAsia" w:cstheme="majorBidi"/>
      <w:b/>
      <w:bCs/>
      <w:iCs/>
      <w:color w:val="468AB2"/>
    </w:rPr>
  </w:style>
  <w:style w:type="paragraph" w:styleId="Heading5">
    <w:name w:val="heading 5"/>
    <w:basedOn w:val="Normal"/>
    <w:next w:val="Normal"/>
    <w:link w:val="Heading5Char"/>
    <w:uiPriority w:val="9"/>
    <w:semiHidden/>
    <w:unhideWhenUsed/>
    <w:qFormat/>
    <w:rsid w:val="00217957"/>
    <w:pPr>
      <w:keepNext/>
      <w:keepLines/>
      <w:numPr>
        <w:ilvl w:val="4"/>
        <w:numId w:val="11"/>
      </w:numPr>
      <w:spacing w:before="200" w:after="0"/>
      <w:outlineLvl w:val="4"/>
    </w:pPr>
    <w:rPr>
      <w:rFonts w:asciiTheme="majorHAnsi" w:eastAsiaTheme="majorEastAsia" w:hAnsiTheme="majorHAnsi" w:cstheme="majorBidi"/>
      <w:color w:val="0070C0"/>
    </w:rPr>
  </w:style>
  <w:style w:type="paragraph" w:styleId="Heading6">
    <w:name w:val="heading 6"/>
    <w:basedOn w:val="Normal"/>
    <w:next w:val="Normal"/>
    <w:link w:val="Heading6Char"/>
    <w:uiPriority w:val="9"/>
    <w:semiHidden/>
    <w:unhideWhenUsed/>
    <w:qFormat/>
    <w:rsid w:val="003667B0"/>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667B0"/>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667B0"/>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3667B0"/>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667B0"/>
    <w:pPr>
      <w:ind w:left="720"/>
      <w:contextualSpacing/>
    </w:pPr>
  </w:style>
  <w:style w:type="character" w:customStyle="1" w:styleId="Heading1Char">
    <w:name w:val="Heading 1 Char"/>
    <w:basedOn w:val="DefaultParagraphFont"/>
    <w:link w:val="Heading1"/>
    <w:uiPriority w:val="9"/>
    <w:rsid w:val="00786B33"/>
    <w:rPr>
      <w:rFonts w:ascii="Arial" w:eastAsiaTheme="majorEastAsia" w:hAnsi="Arial" w:cstheme="majorBidi"/>
      <w:b/>
      <w:bCs/>
      <w:sz w:val="24"/>
      <w:szCs w:val="28"/>
      <w:lang w:val="en-GB"/>
    </w:rPr>
  </w:style>
  <w:style w:type="character" w:customStyle="1" w:styleId="Heading2Char">
    <w:name w:val="Heading 2 Char"/>
    <w:basedOn w:val="DefaultParagraphFont"/>
    <w:link w:val="Heading2"/>
    <w:uiPriority w:val="9"/>
    <w:rsid w:val="00191986"/>
    <w:rPr>
      <w:rFonts w:ascii="Arial" w:eastAsiaTheme="majorEastAsia" w:hAnsi="Arial" w:cstheme="majorBidi"/>
      <w:b/>
      <w:color w:val="000000" w:themeColor="text1"/>
      <w:szCs w:val="26"/>
      <w:lang w:val="en-GB"/>
    </w:rPr>
  </w:style>
  <w:style w:type="character" w:customStyle="1" w:styleId="Heading3Char">
    <w:name w:val="Heading 3 Char"/>
    <w:basedOn w:val="DefaultParagraphFont"/>
    <w:link w:val="Heading3"/>
    <w:uiPriority w:val="9"/>
    <w:rsid w:val="002F6FB0"/>
    <w:rPr>
      <w:rFonts w:ascii="Arial" w:eastAsiaTheme="majorEastAsia" w:hAnsi="Arial" w:cstheme="majorBidi"/>
      <w:b/>
      <w:bCs/>
      <w:color w:val="000000" w:themeColor="text1"/>
      <w:lang w:val="en-GB"/>
    </w:rPr>
  </w:style>
  <w:style w:type="character" w:customStyle="1" w:styleId="Heading4Char">
    <w:name w:val="Heading 4 Char"/>
    <w:basedOn w:val="DefaultParagraphFont"/>
    <w:link w:val="Heading4"/>
    <w:uiPriority w:val="9"/>
    <w:rsid w:val="00621043"/>
    <w:rPr>
      <w:rFonts w:ascii="Arial" w:eastAsiaTheme="majorEastAsia" w:hAnsi="Arial" w:cstheme="majorBidi"/>
      <w:b/>
      <w:bCs/>
      <w:iCs/>
      <w:color w:val="468AB2"/>
      <w:lang w:val="en-GB"/>
    </w:rPr>
  </w:style>
  <w:style w:type="character" w:customStyle="1" w:styleId="Heading5Char">
    <w:name w:val="Heading 5 Char"/>
    <w:basedOn w:val="DefaultParagraphFont"/>
    <w:link w:val="Heading5"/>
    <w:uiPriority w:val="9"/>
    <w:semiHidden/>
    <w:rsid w:val="00217957"/>
    <w:rPr>
      <w:rFonts w:asciiTheme="majorHAnsi" w:eastAsiaTheme="majorEastAsia" w:hAnsiTheme="majorHAnsi" w:cstheme="majorBidi"/>
      <w:color w:val="0070C0"/>
    </w:rPr>
  </w:style>
  <w:style w:type="character" w:customStyle="1" w:styleId="Heading6Char">
    <w:name w:val="Heading 6 Char"/>
    <w:basedOn w:val="DefaultParagraphFont"/>
    <w:link w:val="Heading6"/>
    <w:uiPriority w:val="9"/>
    <w:semiHidden/>
    <w:rsid w:val="003667B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667B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667B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3667B0"/>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1F1010"/>
    <w:pPr>
      <w:tabs>
        <w:tab w:val="center" w:pos="4703"/>
        <w:tab w:val="right" w:pos="9406"/>
      </w:tabs>
      <w:spacing w:after="0" w:line="240" w:lineRule="auto"/>
    </w:pPr>
  </w:style>
  <w:style w:type="character" w:customStyle="1" w:styleId="HeaderChar">
    <w:name w:val="Header Char"/>
    <w:basedOn w:val="DefaultParagraphFont"/>
    <w:link w:val="Header"/>
    <w:uiPriority w:val="99"/>
    <w:rsid w:val="001F1010"/>
  </w:style>
  <w:style w:type="paragraph" w:styleId="Footer">
    <w:name w:val="footer"/>
    <w:basedOn w:val="Normal"/>
    <w:link w:val="FooterChar"/>
    <w:uiPriority w:val="99"/>
    <w:unhideWhenUsed/>
    <w:rsid w:val="001F1010"/>
    <w:pPr>
      <w:tabs>
        <w:tab w:val="center" w:pos="4703"/>
        <w:tab w:val="right" w:pos="9406"/>
      </w:tabs>
      <w:spacing w:after="0" w:line="240" w:lineRule="auto"/>
    </w:pPr>
  </w:style>
  <w:style w:type="character" w:customStyle="1" w:styleId="FooterChar">
    <w:name w:val="Footer Char"/>
    <w:basedOn w:val="DefaultParagraphFont"/>
    <w:link w:val="Footer"/>
    <w:uiPriority w:val="99"/>
    <w:rsid w:val="001F1010"/>
  </w:style>
  <w:style w:type="table" w:styleId="TableGrid">
    <w:name w:val="Table Grid"/>
    <w:basedOn w:val="TableNormal"/>
    <w:rsid w:val="001F1010"/>
    <w:pPr>
      <w:spacing w:after="0" w:line="240" w:lineRule="auto"/>
    </w:pPr>
    <w:rPr>
      <w:rFonts w:ascii="Times New Roman" w:eastAsia="Times New Roman" w:hAnsi="Times New Roman" w:cs="Times New Roman"/>
      <w:sz w:val="20"/>
      <w:szCs w:val="20"/>
      <w:lang w:val="nl-BE"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F1010"/>
    <w:rPr>
      <w:color w:val="808080"/>
    </w:rPr>
  </w:style>
  <w:style w:type="paragraph" w:styleId="BalloonText">
    <w:name w:val="Balloon Text"/>
    <w:basedOn w:val="Normal"/>
    <w:link w:val="BalloonTextChar"/>
    <w:uiPriority w:val="99"/>
    <w:semiHidden/>
    <w:unhideWhenUsed/>
    <w:rsid w:val="001F10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1010"/>
    <w:rPr>
      <w:rFonts w:ascii="Tahoma" w:hAnsi="Tahoma" w:cs="Tahoma"/>
      <w:sz w:val="16"/>
      <w:szCs w:val="16"/>
    </w:rPr>
  </w:style>
  <w:style w:type="character" w:styleId="Strong">
    <w:name w:val="Strong"/>
    <w:uiPriority w:val="22"/>
    <w:qFormat/>
    <w:rsid w:val="00E41EFA"/>
    <w:rPr>
      <w:b/>
      <w:color w:val="C00000"/>
      <w:sz w:val="24"/>
      <w:szCs w:val="24"/>
    </w:rPr>
  </w:style>
  <w:style w:type="character" w:styleId="CommentReference">
    <w:name w:val="annotation reference"/>
    <w:basedOn w:val="DefaultParagraphFont"/>
    <w:uiPriority w:val="99"/>
    <w:semiHidden/>
    <w:unhideWhenUsed/>
    <w:rsid w:val="00555747"/>
    <w:rPr>
      <w:sz w:val="16"/>
      <w:szCs w:val="16"/>
    </w:rPr>
  </w:style>
  <w:style w:type="paragraph" w:styleId="CommentText">
    <w:name w:val="annotation text"/>
    <w:basedOn w:val="Normal"/>
    <w:link w:val="CommentTextChar"/>
    <w:uiPriority w:val="99"/>
    <w:unhideWhenUsed/>
    <w:rsid w:val="00555747"/>
    <w:pPr>
      <w:spacing w:line="240" w:lineRule="auto"/>
    </w:pPr>
    <w:rPr>
      <w:sz w:val="20"/>
      <w:szCs w:val="20"/>
    </w:rPr>
  </w:style>
  <w:style w:type="character" w:customStyle="1" w:styleId="CommentTextChar">
    <w:name w:val="Comment Text Char"/>
    <w:basedOn w:val="DefaultParagraphFont"/>
    <w:link w:val="CommentText"/>
    <w:uiPriority w:val="99"/>
    <w:rsid w:val="00555747"/>
    <w:rPr>
      <w:rFonts w:ascii="Arial" w:hAnsi="Arial" w:cs="Arial"/>
      <w:sz w:val="20"/>
      <w:szCs w:val="20"/>
      <w:lang w:val="de-CH"/>
    </w:rPr>
  </w:style>
  <w:style w:type="paragraph" w:styleId="CommentSubject">
    <w:name w:val="annotation subject"/>
    <w:basedOn w:val="CommentText"/>
    <w:next w:val="CommentText"/>
    <w:link w:val="CommentSubjectChar"/>
    <w:uiPriority w:val="99"/>
    <w:semiHidden/>
    <w:unhideWhenUsed/>
    <w:rsid w:val="00555747"/>
    <w:rPr>
      <w:b/>
      <w:bCs/>
    </w:rPr>
  </w:style>
  <w:style w:type="character" w:customStyle="1" w:styleId="CommentSubjectChar">
    <w:name w:val="Comment Subject Char"/>
    <w:basedOn w:val="CommentTextChar"/>
    <w:link w:val="CommentSubject"/>
    <w:uiPriority w:val="99"/>
    <w:semiHidden/>
    <w:rsid w:val="00555747"/>
    <w:rPr>
      <w:rFonts w:ascii="Arial" w:hAnsi="Arial" w:cs="Arial"/>
      <w:b/>
      <w:bCs/>
      <w:sz w:val="20"/>
      <w:szCs w:val="20"/>
      <w:lang w:val="de-CH"/>
    </w:rPr>
  </w:style>
  <w:style w:type="paragraph" w:styleId="Revision">
    <w:name w:val="Revision"/>
    <w:hidden/>
    <w:uiPriority w:val="99"/>
    <w:semiHidden/>
    <w:rsid w:val="00B11422"/>
    <w:pPr>
      <w:spacing w:after="0" w:line="240" w:lineRule="auto"/>
    </w:pPr>
    <w:rPr>
      <w:rFonts w:ascii="Arial" w:hAnsi="Arial" w:cs="Arial"/>
      <w:lang w:val="de-CH"/>
    </w:rPr>
  </w:style>
  <w:style w:type="paragraph" w:styleId="TOC1">
    <w:name w:val="toc 1"/>
    <w:basedOn w:val="Normal"/>
    <w:next w:val="Normal"/>
    <w:autoRedefine/>
    <w:uiPriority w:val="39"/>
    <w:unhideWhenUsed/>
    <w:rsid w:val="009F7C02"/>
    <w:pPr>
      <w:tabs>
        <w:tab w:val="left" w:pos="440"/>
        <w:tab w:val="right" w:leader="dot" w:pos="9458"/>
      </w:tabs>
      <w:spacing w:line="240" w:lineRule="auto"/>
    </w:pPr>
    <w:rPr>
      <w:bCs/>
      <w:sz w:val="24"/>
      <w:szCs w:val="24"/>
    </w:rPr>
  </w:style>
  <w:style w:type="paragraph" w:styleId="TOC2">
    <w:name w:val="toc 2"/>
    <w:basedOn w:val="Normal"/>
    <w:next w:val="Normal"/>
    <w:autoRedefine/>
    <w:uiPriority w:val="39"/>
    <w:unhideWhenUsed/>
    <w:rsid w:val="009F7C02"/>
    <w:pPr>
      <w:spacing w:line="240" w:lineRule="auto"/>
      <w:ind w:right="284"/>
      <w:contextualSpacing/>
    </w:pPr>
    <w:rPr>
      <w:bCs/>
      <w:sz w:val="20"/>
      <w:szCs w:val="20"/>
    </w:rPr>
  </w:style>
  <w:style w:type="paragraph" w:styleId="TOC3">
    <w:name w:val="toc 3"/>
    <w:basedOn w:val="Normal"/>
    <w:next w:val="Normal"/>
    <w:autoRedefine/>
    <w:uiPriority w:val="39"/>
    <w:unhideWhenUsed/>
    <w:rsid w:val="003A3D69"/>
    <w:pPr>
      <w:spacing w:after="0"/>
      <w:ind w:left="220"/>
    </w:pPr>
    <w:rPr>
      <w:rFonts w:asciiTheme="minorHAnsi" w:hAnsiTheme="minorHAnsi"/>
      <w:sz w:val="20"/>
      <w:szCs w:val="20"/>
    </w:rPr>
  </w:style>
  <w:style w:type="paragraph" w:styleId="TOC4">
    <w:name w:val="toc 4"/>
    <w:basedOn w:val="Normal"/>
    <w:next w:val="Normal"/>
    <w:autoRedefine/>
    <w:uiPriority w:val="39"/>
    <w:unhideWhenUsed/>
    <w:rsid w:val="003A3D69"/>
    <w:pPr>
      <w:spacing w:after="0"/>
      <w:ind w:left="440"/>
    </w:pPr>
    <w:rPr>
      <w:rFonts w:asciiTheme="minorHAnsi" w:hAnsiTheme="minorHAnsi"/>
      <w:sz w:val="20"/>
      <w:szCs w:val="20"/>
    </w:rPr>
  </w:style>
  <w:style w:type="paragraph" w:styleId="TOC5">
    <w:name w:val="toc 5"/>
    <w:basedOn w:val="Normal"/>
    <w:next w:val="Normal"/>
    <w:autoRedefine/>
    <w:uiPriority w:val="39"/>
    <w:unhideWhenUsed/>
    <w:rsid w:val="003A3D69"/>
    <w:pPr>
      <w:spacing w:after="0"/>
      <w:ind w:left="660"/>
    </w:pPr>
    <w:rPr>
      <w:rFonts w:asciiTheme="minorHAnsi" w:hAnsiTheme="minorHAnsi"/>
      <w:sz w:val="20"/>
      <w:szCs w:val="20"/>
    </w:rPr>
  </w:style>
  <w:style w:type="paragraph" w:styleId="TOC6">
    <w:name w:val="toc 6"/>
    <w:basedOn w:val="Normal"/>
    <w:next w:val="Normal"/>
    <w:autoRedefine/>
    <w:uiPriority w:val="39"/>
    <w:unhideWhenUsed/>
    <w:rsid w:val="003A3D69"/>
    <w:pPr>
      <w:spacing w:after="0"/>
      <w:ind w:left="880"/>
    </w:pPr>
    <w:rPr>
      <w:rFonts w:asciiTheme="minorHAnsi" w:hAnsiTheme="minorHAnsi"/>
      <w:sz w:val="20"/>
      <w:szCs w:val="20"/>
    </w:rPr>
  </w:style>
  <w:style w:type="paragraph" w:styleId="TOC7">
    <w:name w:val="toc 7"/>
    <w:basedOn w:val="Normal"/>
    <w:next w:val="Normal"/>
    <w:autoRedefine/>
    <w:uiPriority w:val="39"/>
    <w:unhideWhenUsed/>
    <w:rsid w:val="003A3D69"/>
    <w:pPr>
      <w:spacing w:after="0"/>
      <w:ind w:left="1100"/>
    </w:pPr>
    <w:rPr>
      <w:rFonts w:asciiTheme="minorHAnsi" w:hAnsiTheme="minorHAnsi"/>
      <w:sz w:val="20"/>
      <w:szCs w:val="20"/>
    </w:rPr>
  </w:style>
  <w:style w:type="paragraph" w:styleId="TOC8">
    <w:name w:val="toc 8"/>
    <w:basedOn w:val="Normal"/>
    <w:next w:val="Normal"/>
    <w:autoRedefine/>
    <w:uiPriority w:val="39"/>
    <w:unhideWhenUsed/>
    <w:rsid w:val="003A3D69"/>
    <w:pPr>
      <w:spacing w:after="0"/>
      <w:ind w:left="1320"/>
    </w:pPr>
    <w:rPr>
      <w:rFonts w:asciiTheme="minorHAnsi" w:hAnsiTheme="minorHAnsi"/>
      <w:sz w:val="20"/>
      <w:szCs w:val="20"/>
    </w:rPr>
  </w:style>
  <w:style w:type="paragraph" w:styleId="TOC9">
    <w:name w:val="toc 9"/>
    <w:basedOn w:val="Normal"/>
    <w:next w:val="Normal"/>
    <w:autoRedefine/>
    <w:uiPriority w:val="39"/>
    <w:unhideWhenUsed/>
    <w:rsid w:val="003A3D69"/>
    <w:pPr>
      <w:spacing w:after="0"/>
      <w:ind w:left="1540"/>
    </w:pPr>
    <w:rPr>
      <w:rFonts w:asciiTheme="minorHAnsi" w:hAnsiTheme="minorHAnsi"/>
      <w:sz w:val="20"/>
      <w:szCs w:val="20"/>
    </w:rPr>
  </w:style>
  <w:style w:type="character" w:styleId="Hyperlink">
    <w:name w:val="Hyperlink"/>
    <w:basedOn w:val="DefaultParagraphFont"/>
    <w:uiPriority w:val="99"/>
    <w:unhideWhenUsed/>
    <w:rsid w:val="003A3D69"/>
    <w:rPr>
      <w:color w:val="0000FF" w:themeColor="hyperlink"/>
      <w:u w:val="single"/>
    </w:rPr>
  </w:style>
  <w:style w:type="paragraph" w:customStyle="1" w:styleId="Left-8pt">
    <w:name w:val="Left-8pt"/>
    <w:rsid w:val="00013516"/>
    <w:pPr>
      <w:spacing w:before="40" w:after="40" w:line="240" w:lineRule="auto"/>
    </w:pPr>
    <w:rPr>
      <w:rFonts w:ascii="Arial" w:eastAsia="Times New Roman" w:hAnsi="Arial" w:cs="Arial"/>
      <w:sz w:val="16"/>
      <w:szCs w:val="16"/>
      <w:lang w:eastAsia="fr-FR"/>
    </w:rPr>
  </w:style>
  <w:style w:type="paragraph" w:customStyle="1" w:styleId="NORMALBOLDCENTERCAP16pt">
    <w:name w:val="NORMAL BOLD CENTER CAP 16pt"/>
    <w:link w:val="NORMALBOLDCENTERCAP16ptChar"/>
    <w:rsid w:val="00013516"/>
    <w:pPr>
      <w:spacing w:after="0" w:line="240" w:lineRule="auto"/>
      <w:jc w:val="center"/>
    </w:pPr>
    <w:rPr>
      <w:rFonts w:ascii="Arial" w:eastAsia="Times New Roman" w:hAnsi="Arial" w:cs="Times New Roman"/>
      <w:b/>
      <w:caps/>
      <w:sz w:val="32"/>
      <w:szCs w:val="32"/>
    </w:rPr>
  </w:style>
  <w:style w:type="character" w:customStyle="1" w:styleId="NORMALBOLDCENTERCAP16ptChar">
    <w:name w:val="NORMAL BOLD CENTER CAP 16pt Char"/>
    <w:basedOn w:val="DefaultParagraphFont"/>
    <w:link w:val="NORMALBOLDCENTERCAP16pt"/>
    <w:rsid w:val="00013516"/>
    <w:rPr>
      <w:rFonts w:ascii="Arial" w:eastAsia="Times New Roman" w:hAnsi="Arial" w:cs="Times New Roman"/>
      <w:b/>
      <w:caps/>
      <w:sz w:val="32"/>
      <w:szCs w:val="32"/>
    </w:rPr>
  </w:style>
  <w:style w:type="paragraph" w:styleId="BodyText">
    <w:name w:val="Body Text"/>
    <w:basedOn w:val="Normal"/>
    <w:link w:val="BodyTextChar"/>
    <w:uiPriority w:val="1"/>
    <w:semiHidden/>
    <w:unhideWhenUsed/>
    <w:rsid w:val="0024156D"/>
    <w:pPr>
      <w:spacing w:before="122" w:after="0" w:line="240" w:lineRule="auto"/>
      <w:ind w:left="210" w:hanging="360"/>
    </w:pPr>
    <w:rPr>
      <w:sz w:val="24"/>
      <w:szCs w:val="24"/>
    </w:rPr>
  </w:style>
  <w:style w:type="character" w:customStyle="1" w:styleId="BodyTextChar">
    <w:name w:val="Body Text Char"/>
    <w:basedOn w:val="DefaultParagraphFont"/>
    <w:link w:val="BodyText"/>
    <w:uiPriority w:val="1"/>
    <w:semiHidden/>
    <w:rsid w:val="0024156D"/>
    <w:rPr>
      <w:rFonts w:ascii="Arial" w:hAnsi="Arial" w:cs="Arial"/>
      <w:sz w:val="24"/>
      <w:szCs w:val="24"/>
    </w:rPr>
  </w:style>
  <w:style w:type="paragraph" w:styleId="NoSpacing">
    <w:name w:val="No Spacing"/>
    <w:aliases w:val="Normal -No Spacing"/>
    <w:basedOn w:val="Normal"/>
    <w:link w:val="NoSpacingChar"/>
    <w:uiPriority w:val="1"/>
    <w:qFormat/>
    <w:rsid w:val="0024156D"/>
    <w:pPr>
      <w:spacing w:after="0" w:line="240" w:lineRule="auto"/>
    </w:pPr>
    <w:rPr>
      <w:rFonts w:ascii="Calibri" w:hAnsi="Calibri" w:cs="Calibri"/>
    </w:rPr>
  </w:style>
  <w:style w:type="paragraph" w:customStyle="1" w:styleId="Instruction">
    <w:name w:val="Instruction"/>
    <w:basedOn w:val="BodyText"/>
    <w:link w:val="InstructionChar"/>
    <w:qFormat/>
    <w:rsid w:val="007723C8"/>
    <w:pPr>
      <w:tabs>
        <w:tab w:val="left" w:pos="709"/>
        <w:tab w:val="left" w:pos="1418"/>
      </w:tabs>
      <w:spacing w:before="180"/>
      <w:ind w:left="0" w:firstLine="0"/>
      <w:jc w:val="both"/>
    </w:pPr>
    <w:rPr>
      <w:rFonts w:eastAsia="Times New Roman"/>
      <w:szCs w:val="20"/>
    </w:rPr>
  </w:style>
  <w:style w:type="character" w:customStyle="1" w:styleId="InstructionChar">
    <w:name w:val="Instruction Char"/>
    <w:basedOn w:val="BodyTextChar"/>
    <w:link w:val="Instruction"/>
    <w:rsid w:val="007723C8"/>
    <w:rPr>
      <w:rFonts w:ascii="Arial" w:eastAsia="Times New Roman" w:hAnsi="Arial" w:cs="Arial"/>
      <w:sz w:val="24"/>
      <w:szCs w:val="20"/>
    </w:rPr>
  </w:style>
  <w:style w:type="paragraph" w:customStyle="1" w:styleId="instruction0">
    <w:name w:val="instruction"/>
    <w:basedOn w:val="Normal"/>
    <w:next w:val="Normal"/>
    <w:autoRedefine/>
    <w:qFormat/>
    <w:rsid w:val="000862D9"/>
    <w:pPr>
      <w:widowControl w:val="0"/>
      <w:spacing w:before="80" w:after="0" w:line="240" w:lineRule="auto"/>
    </w:pPr>
    <w:rPr>
      <w:rFonts w:eastAsia="Times New Roman"/>
      <w:iCs/>
      <w:spacing w:val="-3"/>
      <w:sz w:val="24"/>
      <w:szCs w:val="24"/>
      <w:lang w:val="nl-BE" w:eastAsia="ja-JP" w:bidi="hi-IN"/>
    </w:rPr>
  </w:style>
  <w:style w:type="paragraph" w:styleId="Title">
    <w:name w:val="Title"/>
    <w:basedOn w:val="Normal"/>
    <w:next w:val="Normal"/>
    <w:link w:val="TitleChar"/>
    <w:qFormat/>
    <w:rsid w:val="005B433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after="0" w:line="240" w:lineRule="auto"/>
      <w:ind w:left="567"/>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B4332"/>
    <w:rPr>
      <w:rFonts w:asciiTheme="majorHAnsi" w:eastAsiaTheme="majorEastAsia" w:hAnsiTheme="majorHAnsi" w:cstheme="majorBidi"/>
      <w:spacing w:val="-10"/>
      <w:kern w:val="28"/>
      <w:sz w:val="56"/>
      <w:szCs w:val="56"/>
    </w:rPr>
  </w:style>
  <w:style w:type="character" w:customStyle="1" w:styleId="ListParagraphChar">
    <w:name w:val="List Paragraph Char"/>
    <w:basedOn w:val="DefaultParagraphFont"/>
    <w:link w:val="ListParagraph"/>
    <w:uiPriority w:val="34"/>
    <w:locked/>
    <w:rsid w:val="005B4332"/>
    <w:rPr>
      <w:rFonts w:ascii="Arial" w:hAnsi="Arial" w:cs="Arial"/>
      <w:lang w:val="de-CH"/>
    </w:rPr>
  </w:style>
  <w:style w:type="paragraph" w:styleId="Caption">
    <w:name w:val="caption"/>
    <w:basedOn w:val="Normal"/>
    <w:next w:val="Normal"/>
    <w:unhideWhenUsed/>
    <w:qFormat/>
    <w:rsid w:val="005B433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240" w:lineRule="auto"/>
      <w:ind w:left="567"/>
    </w:pPr>
    <w:rPr>
      <w:rFonts w:eastAsia="Times New Roman" w:cs="Times New Roman"/>
      <w:i/>
      <w:iCs/>
      <w:color w:val="1F497D" w:themeColor="text2"/>
      <w:sz w:val="18"/>
      <w:szCs w:val="18"/>
    </w:rPr>
  </w:style>
  <w:style w:type="paragraph" w:customStyle="1" w:styleId="Instructions">
    <w:name w:val="Instructions"/>
    <w:basedOn w:val="NORMALBOLDCENTERCAP16pt"/>
    <w:link w:val="InstructionsChar"/>
    <w:qFormat/>
    <w:rsid w:val="005B4332"/>
    <w:pPr>
      <w:jc w:val="left"/>
    </w:pPr>
    <w:rPr>
      <w:rFonts w:cs="Arial"/>
      <w:b w:val="0"/>
      <w:i/>
      <w:caps w:val="0"/>
      <w:color w:val="4F81BD" w:themeColor="accent1"/>
      <w:sz w:val="22"/>
      <w:lang w:val="en-GB"/>
    </w:rPr>
  </w:style>
  <w:style w:type="character" w:customStyle="1" w:styleId="InstructionsChar">
    <w:name w:val="Instructions Char"/>
    <w:basedOn w:val="DefaultParagraphFont"/>
    <w:link w:val="Instructions"/>
    <w:rsid w:val="005B4332"/>
    <w:rPr>
      <w:rFonts w:ascii="Arial" w:eastAsia="Times New Roman" w:hAnsi="Arial" w:cs="Arial"/>
      <w:i/>
      <w:color w:val="4F81BD" w:themeColor="accent1"/>
      <w:szCs w:val="32"/>
      <w:lang w:val="en-GB"/>
    </w:rPr>
  </w:style>
  <w:style w:type="paragraph" w:styleId="TOCHeading">
    <w:name w:val="TOC Heading"/>
    <w:basedOn w:val="Heading1"/>
    <w:next w:val="Normal"/>
    <w:uiPriority w:val="39"/>
    <w:unhideWhenUsed/>
    <w:qFormat/>
    <w:rsid w:val="005B4332"/>
    <w:pPr>
      <w:numPr>
        <w:numId w:val="0"/>
      </w:numPr>
      <w:spacing w:before="240" w:after="0" w:line="259" w:lineRule="auto"/>
      <w:outlineLvl w:val="9"/>
    </w:pPr>
    <w:rPr>
      <w:rFonts w:asciiTheme="majorHAnsi" w:hAnsiTheme="majorHAnsi"/>
      <w:b w:val="0"/>
      <w:bCs w:val="0"/>
      <w:color w:val="365F91" w:themeColor="accent1" w:themeShade="BF"/>
      <w:sz w:val="32"/>
      <w:szCs w:val="32"/>
      <w:lang w:val="en-US"/>
    </w:rPr>
  </w:style>
  <w:style w:type="paragraph" w:customStyle="1" w:styleId="Style1">
    <w:name w:val="Style1"/>
    <w:basedOn w:val="Heading1"/>
    <w:link w:val="Style1Char"/>
    <w:autoRedefine/>
    <w:qFormat/>
    <w:rsid w:val="00FB5ED6"/>
    <w:pPr>
      <w:keepLines w:val="0"/>
      <w:numPr>
        <w:numId w:val="3"/>
      </w:numPr>
      <w:spacing w:before="60" w:after="60" w:line="300" w:lineRule="atLeast"/>
    </w:pPr>
    <w:rPr>
      <w:color w:val="000000" w:themeColor="text1"/>
      <w:szCs w:val="24"/>
    </w:rPr>
  </w:style>
  <w:style w:type="character" w:customStyle="1" w:styleId="Style1Char">
    <w:name w:val="Style1 Char"/>
    <w:basedOn w:val="Heading1Char"/>
    <w:link w:val="Style1"/>
    <w:rsid w:val="00FB5ED6"/>
    <w:rPr>
      <w:rFonts w:ascii="Arial" w:eastAsiaTheme="majorEastAsia" w:hAnsi="Arial" w:cstheme="majorBidi"/>
      <w:b/>
      <w:bCs/>
      <w:color w:val="000000" w:themeColor="text1"/>
      <w:sz w:val="28"/>
      <w:szCs w:val="24"/>
      <w:lang w:val="en-GB"/>
    </w:rPr>
  </w:style>
  <w:style w:type="paragraph" w:styleId="NormalIndent">
    <w:name w:val="Normal Indent"/>
    <w:basedOn w:val="Normal"/>
    <w:link w:val="NormalIndentChar"/>
    <w:unhideWhenUsed/>
    <w:rsid w:val="007E0A1B"/>
    <w:pPr>
      <w:spacing w:before="120" w:line="240" w:lineRule="auto"/>
      <w:ind w:left="1134"/>
      <w:jc w:val="both"/>
    </w:pPr>
    <w:rPr>
      <w:rFonts w:ascii="Verdana" w:eastAsia="Times New Roman" w:hAnsi="Verdana" w:cs="Times New Roman"/>
      <w:sz w:val="20"/>
      <w:szCs w:val="24"/>
    </w:rPr>
  </w:style>
  <w:style w:type="character" w:customStyle="1" w:styleId="NormalIndentChar">
    <w:name w:val="Normal Indent Char"/>
    <w:link w:val="NormalIndent"/>
    <w:rsid w:val="007E0A1B"/>
    <w:rPr>
      <w:rFonts w:ascii="Verdana" w:eastAsia="Times New Roman" w:hAnsi="Verdana" w:cs="Times New Roman"/>
      <w:sz w:val="20"/>
      <w:szCs w:val="24"/>
      <w:lang w:val="en-GB"/>
    </w:rPr>
  </w:style>
  <w:style w:type="paragraph" w:styleId="BodyTextIndent">
    <w:name w:val="Body Text Indent"/>
    <w:basedOn w:val="Normal"/>
    <w:link w:val="BodyTextIndentChar"/>
    <w:uiPriority w:val="99"/>
    <w:semiHidden/>
    <w:unhideWhenUsed/>
    <w:rsid w:val="008F7B77"/>
    <w:pPr>
      <w:ind w:left="283"/>
    </w:pPr>
  </w:style>
  <w:style w:type="character" w:customStyle="1" w:styleId="BodyTextIndentChar">
    <w:name w:val="Body Text Indent Char"/>
    <w:basedOn w:val="DefaultParagraphFont"/>
    <w:link w:val="BodyTextIndent"/>
    <w:uiPriority w:val="99"/>
    <w:semiHidden/>
    <w:rsid w:val="008F7B77"/>
    <w:rPr>
      <w:rFonts w:ascii="Arial" w:hAnsi="Arial" w:cs="Arial"/>
      <w:lang w:val="de-CH"/>
    </w:rPr>
  </w:style>
  <w:style w:type="character" w:customStyle="1" w:styleId="NoSpacingChar">
    <w:name w:val="No Spacing Char"/>
    <w:aliases w:val="Normal -No Spacing Char"/>
    <w:basedOn w:val="DefaultParagraphFont"/>
    <w:link w:val="NoSpacing"/>
    <w:uiPriority w:val="1"/>
    <w:rsid w:val="00D04734"/>
    <w:rPr>
      <w:rFonts w:ascii="Calibri" w:hAnsi="Calibri" w:cs="Calibri"/>
    </w:rPr>
  </w:style>
  <w:style w:type="paragraph" w:customStyle="1" w:styleId="Style4">
    <w:name w:val="Style4"/>
    <w:basedOn w:val="Normal"/>
    <w:link w:val="Style4Char"/>
    <w:qFormat/>
    <w:rsid w:val="00AE2E7A"/>
    <w:pPr>
      <w:numPr>
        <w:ilvl w:val="1"/>
        <w:numId w:val="1"/>
      </w:numPr>
      <w:spacing w:before="240" w:after="240" w:line="240" w:lineRule="auto"/>
      <w:outlineLvl w:val="1"/>
    </w:pPr>
    <w:rPr>
      <w:rFonts w:asciiTheme="minorHAnsi" w:eastAsiaTheme="majorEastAsia" w:hAnsiTheme="minorHAnsi" w:cstheme="minorHAnsi"/>
      <w:b/>
      <w:bCs/>
    </w:rPr>
  </w:style>
  <w:style w:type="character" w:customStyle="1" w:styleId="Style4Char">
    <w:name w:val="Style4 Char"/>
    <w:basedOn w:val="DefaultParagraphFont"/>
    <w:link w:val="Style4"/>
    <w:rsid w:val="00AE2E7A"/>
    <w:rPr>
      <w:rFonts w:eastAsiaTheme="majorEastAsia" w:cstheme="minorHAnsi"/>
      <w:b/>
      <w:bCs/>
    </w:rPr>
  </w:style>
  <w:style w:type="character" w:styleId="IntenseEmphasis">
    <w:name w:val="Intense Emphasis"/>
    <w:basedOn w:val="DefaultParagraphFont"/>
    <w:uiPriority w:val="21"/>
    <w:qFormat/>
    <w:rsid w:val="00286D21"/>
    <w:rPr>
      <w:b w:val="0"/>
      <w:bCs w:val="0"/>
      <w:i/>
      <w:iCs/>
      <w:color w:val="4F81BD" w:themeColor="accent1"/>
    </w:rPr>
  </w:style>
  <w:style w:type="table" w:customStyle="1" w:styleId="TableGrid1">
    <w:name w:val="Table Grid1"/>
    <w:basedOn w:val="TableNormal"/>
    <w:next w:val="TableGrid"/>
    <w:uiPriority w:val="59"/>
    <w:rsid w:val="00513539"/>
    <w:pPr>
      <w:spacing w:before="80" w:after="0" w:line="240" w:lineRule="auto"/>
    </w:pPr>
    <w:rPr>
      <w:rFonts w:ascii="New York" w:eastAsia="Times New Roman" w:hAnsi="New York"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4C66DD"/>
    <w:pPr>
      <w:spacing w:after="0" w:line="240" w:lineRule="auto"/>
    </w:pPr>
    <w:rPr>
      <w:rFonts w:ascii="Times New Roman" w:eastAsia="Times New Roman" w:hAnsi="Times New Roman" w:cs="Times New Roman"/>
      <w:sz w:val="20"/>
      <w:szCs w:val="20"/>
      <w:lang w:val="nl-BE"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ampletext">
    <w:name w:val="Example text"/>
    <w:basedOn w:val="DefaultParagraphFont"/>
    <w:uiPriority w:val="1"/>
    <w:qFormat/>
    <w:rsid w:val="003E25E3"/>
    <w:rPr>
      <w:rFonts w:ascii="Arial" w:eastAsia="Times New Roman" w:hAnsi="Arial"/>
      <w:color w:val="43ABB6"/>
      <w:sz w:val="20"/>
      <w:szCs w:val="20"/>
      <w:lang w:val="en-GB" w:bidi="hi-IN"/>
    </w:rPr>
  </w:style>
  <w:style w:type="paragraph" w:customStyle="1" w:styleId="Normalindented">
    <w:name w:val="Normal indented"/>
    <w:basedOn w:val="Normal"/>
    <w:qFormat/>
    <w:rsid w:val="0062536A"/>
    <w:pPr>
      <w:ind w:left="426"/>
    </w:pPr>
  </w:style>
  <w:style w:type="character" w:customStyle="1" w:styleId="e24kjd">
    <w:name w:val="e24kjd"/>
    <w:basedOn w:val="DefaultParagraphFont"/>
    <w:rsid w:val="00D913FE"/>
  </w:style>
  <w:style w:type="table" w:customStyle="1" w:styleId="TableGrid11">
    <w:name w:val="Table Grid11"/>
    <w:basedOn w:val="TableNormal"/>
    <w:next w:val="TableGrid"/>
    <w:rsid w:val="00AE5559"/>
    <w:pPr>
      <w:spacing w:after="0" w:line="240" w:lineRule="auto"/>
    </w:pPr>
    <w:rPr>
      <w:rFonts w:ascii="Times New Roman" w:eastAsia="Times New Roman" w:hAnsi="Times New Roman" w:cs="Times New Roman"/>
      <w:sz w:val="20"/>
      <w:szCs w:val="20"/>
      <w:lang w:val="nl-BE"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F5762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3874">
      <w:bodyDiv w:val="1"/>
      <w:marLeft w:val="0"/>
      <w:marRight w:val="0"/>
      <w:marTop w:val="0"/>
      <w:marBottom w:val="0"/>
      <w:divBdr>
        <w:top w:val="none" w:sz="0" w:space="0" w:color="auto"/>
        <w:left w:val="none" w:sz="0" w:space="0" w:color="auto"/>
        <w:bottom w:val="none" w:sz="0" w:space="0" w:color="auto"/>
        <w:right w:val="none" w:sz="0" w:space="0" w:color="auto"/>
      </w:divBdr>
    </w:div>
    <w:div w:id="49618255">
      <w:bodyDiv w:val="1"/>
      <w:marLeft w:val="0"/>
      <w:marRight w:val="0"/>
      <w:marTop w:val="0"/>
      <w:marBottom w:val="0"/>
      <w:divBdr>
        <w:top w:val="none" w:sz="0" w:space="0" w:color="auto"/>
        <w:left w:val="none" w:sz="0" w:space="0" w:color="auto"/>
        <w:bottom w:val="none" w:sz="0" w:space="0" w:color="auto"/>
        <w:right w:val="none" w:sz="0" w:space="0" w:color="auto"/>
      </w:divBdr>
    </w:div>
    <w:div w:id="61563539">
      <w:bodyDiv w:val="1"/>
      <w:marLeft w:val="0"/>
      <w:marRight w:val="0"/>
      <w:marTop w:val="0"/>
      <w:marBottom w:val="0"/>
      <w:divBdr>
        <w:top w:val="none" w:sz="0" w:space="0" w:color="auto"/>
        <w:left w:val="none" w:sz="0" w:space="0" w:color="auto"/>
        <w:bottom w:val="none" w:sz="0" w:space="0" w:color="auto"/>
        <w:right w:val="none" w:sz="0" w:space="0" w:color="auto"/>
      </w:divBdr>
    </w:div>
    <w:div w:id="182017859">
      <w:bodyDiv w:val="1"/>
      <w:marLeft w:val="0"/>
      <w:marRight w:val="0"/>
      <w:marTop w:val="0"/>
      <w:marBottom w:val="0"/>
      <w:divBdr>
        <w:top w:val="none" w:sz="0" w:space="0" w:color="auto"/>
        <w:left w:val="none" w:sz="0" w:space="0" w:color="auto"/>
        <w:bottom w:val="none" w:sz="0" w:space="0" w:color="auto"/>
        <w:right w:val="none" w:sz="0" w:space="0" w:color="auto"/>
      </w:divBdr>
      <w:divsChild>
        <w:div w:id="732584973">
          <w:marLeft w:val="0"/>
          <w:marRight w:val="0"/>
          <w:marTop w:val="90"/>
          <w:marBottom w:val="0"/>
          <w:divBdr>
            <w:top w:val="none" w:sz="0" w:space="0" w:color="auto"/>
            <w:left w:val="none" w:sz="0" w:space="0" w:color="auto"/>
            <w:bottom w:val="none" w:sz="0" w:space="0" w:color="auto"/>
            <w:right w:val="none" w:sz="0" w:space="0" w:color="auto"/>
          </w:divBdr>
          <w:divsChild>
            <w:div w:id="982078928">
              <w:marLeft w:val="0"/>
              <w:marRight w:val="0"/>
              <w:marTop w:val="0"/>
              <w:marBottom w:val="405"/>
              <w:divBdr>
                <w:top w:val="none" w:sz="0" w:space="0" w:color="auto"/>
                <w:left w:val="none" w:sz="0" w:space="0" w:color="auto"/>
                <w:bottom w:val="none" w:sz="0" w:space="0" w:color="auto"/>
                <w:right w:val="none" w:sz="0" w:space="0" w:color="auto"/>
              </w:divBdr>
              <w:divsChild>
                <w:div w:id="1112358718">
                  <w:marLeft w:val="0"/>
                  <w:marRight w:val="0"/>
                  <w:marTop w:val="0"/>
                  <w:marBottom w:val="0"/>
                  <w:divBdr>
                    <w:top w:val="single" w:sz="6" w:space="0" w:color="DFE1E5"/>
                    <w:left w:val="single" w:sz="6" w:space="0" w:color="DFE1E5"/>
                    <w:bottom w:val="single" w:sz="6" w:space="0" w:color="DFE1E5"/>
                    <w:right w:val="single" w:sz="6" w:space="0" w:color="DFE1E5"/>
                  </w:divBdr>
                  <w:divsChild>
                    <w:div w:id="1560819010">
                      <w:marLeft w:val="0"/>
                      <w:marRight w:val="0"/>
                      <w:marTop w:val="0"/>
                      <w:marBottom w:val="0"/>
                      <w:divBdr>
                        <w:top w:val="none" w:sz="0" w:space="0" w:color="auto"/>
                        <w:left w:val="none" w:sz="0" w:space="0" w:color="auto"/>
                        <w:bottom w:val="none" w:sz="0" w:space="0" w:color="auto"/>
                        <w:right w:val="none" w:sz="0" w:space="0" w:color="auto"/>
                      </w:divBdr>
                      <w:divsChild>
                        <w:div w:id="2077166522">
                          <w:marLeft w:val="0"/>
                          <w:marRight w:val="0"/>
                          <w:marTop w:val="0"/>
                          <w:marBottom w:val="0"/>
                          <w:divBdr>
                            <w:top w:val="none" w:sz="0" w:space="0" w:color="auto"/>
                            <w:left w:val="none" w:sz="0" w:space="0" w:color="auto"/>
                            <w:bottom w:val="none" w:sz="0" w:space="0" w:color="auto"/>
                            <w:right w:val="none" w:sz="0" w:space="0" w:color="auto"/>
                          </w:divBdr>
                          <w:divsChild>
                            <w:div w:id="1684437384">
                              <w:marLeft w:val="0"/>
                              <w:marRight w:val="0"/>
                              <w:marTop w:val="0"/>
                              <w:marBottom w:val="0"/>
                              <w:divBdr>
                                <w:top w:val="none" w:sz="0" w:space="0" w:color="auto"/>
                                <w:left w:val="none" w:sz="0" w:space="0" w:color="auto"/>
                                <w:bottom w:val="none" w:sz="0" w:space="0" w:color="auto"/>
                                <w:right w:val="none" w:sz="0" w:space="0" w:color="auto"/>
                              </w:divBdr>
                              <w:divsChild>
                                <w:div w:id="1436443484">
                                  <w:marLeft w:val="0"/>
                                  <w:marRight w:val="0"/>
                                  <w:marTop w:val="0"/>
                                  <w:marBottom w:val="0"/>
                                  <w:divBdr>
                                    <w:top w:val="none" w:sz="0" w:space="0" w:color="auto"/>
                                    <w:left w:val="none" w:sz="0" w:space="0" w:color="auto"/>
                                    <w:bottom w:val="none" w:sz="0" w:space="0" w:color="auto"/>
                                    <w:right w:val="none" w:sz="0" w:space="0" w:color="auto"/>
                                  </w:divBdr>
                                  <w:divsChild>
                                    <w:div w:id="1961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4581270">
      <w:bodyDiv w:val="1"/>
      <w:marLeft w:val="0"/>
      <w:marRight w:val="0"/>
      <w:marTop w:val="0"/>
      <w:marBottom w:val="0"/>
      <w:divBdr>
        <w:top w:val="none" w:sz="0" w:space="0" w:color="auto"/>
        <w:left w:val="none" w:sz="0" w:space="0" w:color="auto"/>
        <w:bottom w:val="none" w:sz="0" w:space="0" w:color="auto"/>
        <w:right w:val="none" w:sz="0" w:space="0" w:color="auto"/>
      </w:divBdr>
    </w:div>
    <w:div w:id="936718247">
      <w:bodyDiv w:val="1"/>
      <w:marLeft w:val="0"/>
      <w:marRight w:val="0"/>
      <w:marTop w:val="0"/>
      <w:marBottom w:val="0"/>
      <w:divBdr>
        <w:top w:val="none" w:sz="0" w:space="0" w:color="auto"/>
        <w:left w:val="none" w:sz="0" w:space="0" w:color="auto"/>
        <w:bottom w:val="none" w:sz="0" w:space="0" w:color="auto"/>
        <w:right w:val="none" w:sz="0" w:space="0" w:color="auto"/>
      </w:divBdr>
    </w:div>
    <w:div w:id="1541168732">
      <w:bodyDiv w:val="1"/>
      <w:marLeft w:val="0"/>
      <w:marRight w:val="0"/>
      <w:marTop w:val="0"/>
      <w:marBottom w:val="0"/>
      <w:divBdr>
        <w:top w:val="none" w:sz="0" w:space="0" w:color="auto"/>
        <w:left w:val="none" w:sz="0" w:space="0" w:color="auto"/>
        <w:bottom w:val="none" w:sz="0" w:space="0" w:color="auto"/>
        <w:right w:val="none" w:sz="0" w:space="0" w:color="auto"/>
      </w:divBdr>
    </w:div>
    <w:div w:id="2074498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niferk\AppData\Local\Microsoft\Windows\INetCache\Content.Outlook\PKQZG6BP\SOP%20Template%2003.03.20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10c4dcad-8d39-4939-b489-2456ead71196">
      <UserInfo>
        <DisplayName/>
        <AccountId xsi:nil="true"/>
        <AccountType/>
      </UserInfo>
    </SharedWithUsers>
    <lcf76f155ced4ddcb4097134ff3c332f xmlns="5a1bbd72-f46e-43f3-8f72-2623deb0c047">
      <Terms xmlns="http://schemas.microsoft.com/office/infopath/2007/PartnerControls"/>
    </lcf76f155ced4ddcb4097134ff3c332f>
    <_Flow_SignoffStatus xmlns="5a1bbd72-f46e-43f3-8f72-2623deb0c047" xsi:nil="true"/>
    <TaxCatchAll xmlns="10c4dcad-8d39-4939-b489-2456ead71196" xsi:nil="true"/>
  </documentManagement>
</p:properties>
</file>

<file path=customXml/item2.xml><?xml version="1.0" encoding="utf-8"?>
<b:Sources xmlns:b="http://schemas.openxmlformats.org/officeDocument/2006/bibliography" xmlns="http://schemas.openxmlformats.org/officeDocument/2006/bibliography" SelectedStyle="\MLASeventhEditionOfficeOnline.xsl" StyleName="MLA Seventh Edition"/>
</file>

<file path=customXml/item3.xml><?xml version="1.0" encoding="utf-8"?>
<ct:contentTypeSchema xmlns:ct="http://schemas.microsoft.com/office/2006/metadata/contentType" xmlns:ma="http://schemas.microsoft.com/office/2006/metadata/properties/metaAttributes" ct:_="" ma:_="" ma:contentTypeName="Document" ma:contentTypeID="0x01010096E9EF62B87021448D745F43C4B11C16" ma:contentTypeVersion="16" ma:contentTypeDescription="Create a new document." ma:contentTypeScope="" ma:versionID="623d2b658e101f282ed96b26f9aec47f">
  <xsd:schema xmlns:xsd="http://www.w3.org/2001/XMLSchema" xmlns:xs="http://www.w3.org/2001/XMLSchema" xmlns:p="http://schemas.microsoft.com/office/2006/metadata/properties" xmlns:ns2="10c4dcad-8d39-4939-b489-2456ead71196" xmlns:ns3="5a1bbd72-f46e-43f3-8f72-2623deb0c047" targetNamespace="http://schemas.microsoft.com/office/2006/metadata/properties" ma:root="true" ma:fieldsID="f87d636d4d6423ebe7a33a3ab8870680" ns2:_="" ns3:_="">
    <xsd:import namespace="10c4dcad-8d39-4939-b489-2456ead71196"/>
    <xsd:import namespace="5a1bbd72-f46e-43f3-8f72-2623deb0c04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4dcad-8d39-4939-b489-2456ead7119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8d2485d-048c-4a0c-9ff9-ec19e6361bf6}" ma:internalName="TaxCatchAll" ma:showField="CatchAllData" ma:web="10c4dcad-8d39-4939-b489-2456ead711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a1bbd72-f46e-43f3-8f72-2623deb0c04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_Flow_SignoffStatus" ma:index="20" nillable="true" ma:displayName="Sign-off status" ma:internalName="Sign_x002d_off_x0020_status">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891e9d6-a12c-4c86-87cb-8721f0ea6f4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6F9AF0-E888-4ECC-B9CD-6FAEE2F2265B}">
  <ds:schemaRefs>
    <ds:schemaRef ds:uri="http://www.w3.org/XML/1998/namespace"/>
    <ds:schemaRef ds:uri="http://schemas.microsoft.com/office/infopath/2007/PartnerControls"/>
    <ds:schemaRef ds:uri="http://purl.org/dc/elements/1.1/"/>
    <ds:schemaRef ds:uri="http://schemas.openxmlformats.org/package/2006/metadata/core-properties"/>
    <ds:schemaRef ds:uri="5a1bbd72-f46e-43f3-8f72-2623deb0c047"/>
    <ds:schemaRef ds:uri="http://schemas.microsoft.com/office/2006/documentManagement/types"/>
    <ds:schemaRef ds:uri="10c4dcad-8d39-4939-b489-2456ead71196"/>
    <ds:schemaRef ds:uri="http://schemas.microsoft.com/office/2006/metadata/properties"/>
    <ds:schemaRef ds:uri="http://purl.org/dc/dcmitype/"/>
    <ds:schemaRef ds:uri="http://purl.org/dc/terms/"/>
  </ds:schemaRefs>
</ds:datastoreItem>
</file>

<file path=customXml/itemProps2.xml><?xml version="1.0" encoding="utf-8"?>
<ds:datastoreItem xmlns:ds="http://schemas.openxmlformats.org/officeDocument/2006/customXml" ds:itemID="{93D04290-C5E5-466C-B7B2-7BB326B977B8}">
  <ds:schemaRefs>
    <ds:schemaRef ds:uri="http://schemas.openxmlformats.org/officeDocument/2006/bibliography"/>
  </ds:schemaRefs>
</ds:datastoreItem>
</file>

<file path=customXml/itemProps3.xml><?xml version="1.0" encoding="utf-8"?>
<ds:datastoreItem xmlns:ds="http://schemas.openxmlformats.org/officeDocument/2006/customXml" ds:itemID="{8798C521-687A-4D9F-81C9-98EAAAE59D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4dcad-8d39-4939-b489-2456ead71196"/>
    <ds:schemaRef ds:uri="5a1bbd72-f46e-43f3-8f72-2623deb0c0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F6376B-1062-48B8-9D63-67FA3C728F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SOP Template 03.03.2017</Template>
  <TotalTime>6</TotalTime>
  <Pages>1</Pages>
  <Words>167</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Kealy</dc:creator>
  <cp:keywords/>
  <dc:description/>
  <cp:lastModifiedBy>Ichata Boina</cp:lastModifiedBy>
  <cp:revision>22</cp:revision>
  <cp:lastPrinted>2017-12-18T03:52:00Z</cp:lastPrinted>
  <dcterms:created xsi:type="dcterms:W3CDTF">2023-03-06T16:50:00Z</dcterms:created>
  <dcterms:modified xsi:type="dcterms:W3CDTF">2023-04-11T09:47:00Z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0x01010096E9EF62B87021448D745F43C4B11C16</vt:lpwstr>
  </property>
  <property fmtid="{D5CDD505-2E9C-101B-9397-08002B2CF9AE}" pid="3" name="GrammarlyDocumentId">
    <vt:lpwstr>6d3e410d4599d2a4eaa3f7908e9240f94b15a0eeeb28a93ae61f28192e1a7b8d</vt:lpwstr>
  </property>
  <property fmtid="{D5CDD505-2E9C-101B-9397-08002B2CF9AE}" pid="4" name="MediaServiceImageTags">
    <vt:lpwstr/>
  </property>
  <property fmtid="{D5CDD505-2E9C-101B-9397-08002B2CF9AE}" pid="5" name="_MarkAsFinal">
    <vt:bool>true</vt:bool>
  </property>
</Properties>
</file>