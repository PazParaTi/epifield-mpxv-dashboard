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008CA" w14:textId="7EF2CC7C" w:rsidR="00787F67" w:rsidRPr="006944F0" w:rsidRDefault="00787F67" w:rsidP="00787F67">
      <w:pPr>
        <w:rPr>
          <w:i/>
          <w:color w:val="808080" w:themeColor="background1" w:themeShade="80"/>
        </w:rPr>
      </w:pPr>
      <w:bookmarkStart w:id="0" w:name="_Toc102048993"/>
      <w:bookmarkStart w:id="1" w:name="_Toc498097637"/>
      <w:bookmarkStart w:id="2" w:name="_Toc501547942"/>
      <w:bookmarkStart w:id="3" w:name="_Toc520121380"/>
      <w:r w:rsidRPr="00FF3646">
        <w:rPr>
          <w:noProof/>
        </w:rPr>
        <w:drawing>
          <wp:inline distT="0" distB="0" distL="0" distR="0" wp14:anchorId="18919445" wp14:editId="439BA4D0">
            <wp:extent cx="906859" cy="376904"/>
            <wp:effectExtent l="0" t="0" r="7620" b="4445"/>
            <wp:docPr id="3"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picture containing text, clipar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6859" cy="376904"/>
                    </a:xfrm>
                    <a:prstGeom prst="rect">
                      <a:avLst/>
                    </a:prstGeom>
                  </pic:spPr>
                </pic:pic>
              </a:graphicData>
            </a:graphic>
          </wp:inline>
        </w:drawing>
      </w:r>
      <w:r w:rsidRPr="009D65E3">
        <w:rPr>
          <w:i/>
          <w:color w:val="808080" w:themeColor="background1" w:themeShade="80"/>
        </w:rPr>
        <w:tab/>
      </w:r>
      <w:r w:rsidRPr="009D65E3">
        <w:rPr>
          <w:i/>
          <w:color w:val="808080" w:themeColor="background1" w:themeShade="80"/>
        </w:rPr>
        <w:tab/>
      </w:r>
    </w:p>
    <w:p w14:paraId="475E05F3" w14:textId="7694FF07" w:rsidR="00787F67" w:rsidRPr="0047439D" w:rsidRDefault="0047439D" w:rsidP="00787F67">
      <w:pPr>
        <w:pBdr>
          <w:top w:val="single" w:sz="18" w:space="3" w:color="808080" w:themeColor="background1" w:themeShade="80"/>
          <w:bottom w:val="single" w:sz="18" w:space="1" w:color="808080" w:themeColor="background1" w:themeShade="80"/>
        </w:pBdr>
        <w:spacing w:before="240"/>
        <w:jc w:val="center"/>
        <w:rPr>
          <w:b/>
          <w:snapToGrid w:val="0"/>
          <w:sz w:val="28"/>
          <w:szCs w:val="28"/>
          <w:lang w:val="fr-FR"/>
        </w:rPr>
      </w:pPr>
      <w:r w:rsidRPr="0047439D">
        <w:rPr>
          <w:b/>
          <w:snapToGrid w:val="0"/>
          <w:sz w:val="28"/>
          <w:szCs w:val="28"/>
          <w:lang w:val="fr-FR"/>
        </w:rPr>
        <w:t>Formulaire de Déclaration de Ca</w:t>
      </w:r>
      <w:r>
        <w:rPr>
          <w:b/>
          <w:snapToGrid w:val="0"/>
          <w:sz w:val="28"/>
          <w:szCs w:val="28"/>
          <w:lang w:val="fr-FR"/>
        </w:rPr>
        <w:t>s – CQ Ecouvillon - Laboratoire</w:t>
      </w:r>
    </w:p>
    <w:p w14:paraId="53E41305" w14:textId="77777777" w:rsidR="0062692A" w:rsidRPr="0047439D" w:rsidRDefault="0062692A" w:rsidP="00AB170D">
      <w:pPr>
        <w:jc w:val="center"/>
        <w:rPr>
          <w:b/>
          <w:bCs/>
          <w:sz w:val="24"/>
          <w:szCs w:val="24"/>
          <w:lang w:val="fr-FR"/>
        </w:rPr>
      </w:pPr>
    </w:p>
    <w:bookmarkEnd w:id="0"/>
    <w:bookmarkEnd w:id="1"/>
    <w:bookmarkEnd w:id="2"/>
    <w:bookmarkEnd w:id="3"/>
    <w:p w14:paraId="28D1A2E5" w14:textId="5F8E915D" w:rsidR="00C82195" w:rsidRPr="009335FA" w:rsidRDefault="009335FA" w:rsidP="0062692A">
      <w:pPr>
        <w:jc w:val="center"/>
        <w:rPr>
          <w:b/>
          <w:bCs/>
          <w:sz w:val="24"/>
          <w:szCs w:val="24"/>
          <w:lang w:val="fr-FR"/>
        </w:rPr>
      </w:pPr>
      <w:r w:rsidRPr="009335FA">
        <w:rPr>
          <w:b/>
          <w:bCs/>
          <w:sz w:val="24"/>
          <w:szCs w:val="24"/>
          <w:lang w:val="fr-FR"/>
        </w:rPr>
        <w:t>Tube MTV Oropharyng</w:t>
      </w:r>
      <w:r>
        <w:rPr>
          <w:b/>
          <w:bCs/>
          <w:sz w:val="24"/>
          <w:szCs w:val="24"/>
          <w:lang w:val="fr-FR"/>
        </w:rPr>
        <w:t>é</w:t>
      </w:r>
    </w:p>
    <w:tbl>
      <w:tblPr>
        <w:tblStyle w:val="TableGrid2"/>
        <w:tblW w:w="10017" w:type="dxa"/>
        <w:tblLayout w:type="fixed"/>
        <w:tblLook w:val="04A0" w:firstRow="1" w:lastRow="0" w:firstColumn="1" w:lastColumn="0" w:noHBand="0" w:noVBand="1"/>
      </w:tblPr>
      <w:tblGrid>
        <w:gridCol w:w="520"/>
        <w:gridCol w:w="4437"/>
        <w:gridCol w:w="5060"/>
      </w:tblGrid>
      <w:tr w:rsidR="009C1256" w:rsidRPr="009544EC" w14:paraId="0EB3D940" w14:textId="77777777">
        <w:trPr>
          <w:trHeight w:val="288"/>
        </w:trPr>
        <w:tc>
          <w:tcPr>
            <w:tcW w:w="10017" w:type="dxa"/>
            <w:gridSpan w:val="3"/>
            <w:shd w:val="clear" w:color="auto" w:fill="D9D9D9" w:themeFill="background1" w:themeFillShade="D9"/>
          </w:tcPr>
          <w:p w14:paraId="08E9DC44" w14:textId="0338C926" w:rsidR="009C1256" w:rsidRPr="00CE08C0" w:rsidRDefault="00CE08C0" w:rsidP="00CE08C0">
            <w:pPr>
              <w:rPr>
                <w:b/>
                <w:bCs/>
                <w:sz w:val="22"/>
                <w:szCs w:val="22"/>
                <w:lang w:val="fr-FR"/>
              </w:rPr>
            </w:pPr>
            <w:r w:rsidRPr="00CE08C0">
              <w:rPr>
                <w:b/>
                <w:bCs/>
                <w:sz w:val="22"/>
                <w:szCs w:val="22"/>
                <w:lang w:val="fr-FR"/>
              </w:rPr>
              <w:t>Tube MTV Oropharyngé</w:t>
            </w:r>
          </w:p>
        </w:tc>
      </w:tr>
      <w:tr w:rsidR="0062692A" w:rsidRPr="00167290" w14:paraId="08A991FB" w14:textId="77777777" w:rsidTr="005024B9">
        <w:trPr>
          <w:trHeight w:val="409"/>
        </w:trPr>
        <w:tc>
          <w:tcPr>
            <w:tcW w:w="520" w:type="dxa"/>
          </w:tcPr>
          <w:p w14:paraId="24A216BD" w14:textId="77777777" w:rsidR="0062692A" w:rsidRPr="00162AB4" w:rsidRDefault="0062692A" w:rsidP="0062692A">
            <w:pPr>
              <w:pStyle w:val="Paragraphedeliste"/>
              <w:numPr>
                <w:ilvl w:val="0"/>
                <w:numId w:val="36"/>
              </w:numPr>
              <w:spacing w:before="100" w:after="100" w:line="276" w:lineRule="auto"/>
              <w:ind w:left="171" w:hanging="201"/>
              <w:contextualSpacing w:val="0"/>
              <w:rPr>
                <w:b/>
              </w:rPr>
            </w:pPr>
          </w:p>
        </w:tc>
        <w:tc>
          <w:tcPr>
            <w:tcW w:w="4437" w:type="dxa"/>
          </w:tcPr>
          <w:p w14:paraId="794F03C2" w14:textId="71DCF184" w:rsidR="0062692A" w:rsidRPr="00167290" w:rsidRDefault="00417FF5" w:rsidP="0062692A">
            <w:pPr>
              <w:spacing w:before="100" w:after="100"/>
              <w:rPr>
                <w:rFonts w:asciiTheme="minorHAnsi" w:hAnsiTheme="minorHAnsi" w:cstheme="minorHAnsi"/>
                <w:lang w:val="fr-FR"/>
              </w:rPr>
            </w:pPr>
            <w:r w:rsidRPr="00167290">
              <w:rPr>
                <w:rFonts w:asciiTheme="minorHAnsi" w:hAnsiTheme="minorHAnsi" w:cstheme="minorHAnsi"/>
                <w:lang w:val="fr-FR"/>
              </w:rPr>
              <w:t>Période de la visite de suivi</w:t>
            </w:r>
          </w:p>
        </w:tc>
        <w:tc>
          <w:tcPr>
            <w:tcW w:w="5060" w:type="dxa"/>
          </w:tcPr>
          <w:p w14:paraId="268374F9" w14:textId="52C15D20" w:rsidR="001B0D61" w:rsidRPr="00167290" w:rsidRDefault="001B0D61" w:rsidP="001B0D61">
            <w:pPr>
              <w:tabs>
                <w:tab w:val="left" w:pos="2106"/>
              </w:tabs>
              <w:spacing w:before="100" w:after="100"/>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lang w:val="fr-FR"/>
              </w:rPr>
            </w:r>
            <w:r w:rsidR="00000000"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 xml:space="preserve"> Visite initiale </w:t>
            </w:r>
          </w:p>
          <w:p w14:paraId="1C2B326D" w14:textId="6F5CB60F" w:rsidR="001B0D61" w:rsidRPr="00167290" w:rsidRDefault="001B0D61" w:rsidP="001B0D61">
            <w:pPr>
              <w:tabs>
                <w:tab w:val="left" w:pos="2106"/>
              </w:tabs>
              <w:spacing w:before="100" w:after="100"/>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lang w:val="fr-FR"/>
              </w:rPr>
            </w:r>
            <w:r w:rsidR="00000000"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 xml:space="preserve"> Visite au Jour 4</w:t>
            </w:r>
          </w:p>
          <w:p w14:paraId="2FC1800B" w14:textId="2D59F6C5" w:rsidR="001B0D61" w:rsidRPr="00167290" w:rsidRDefault="001B0D61" w:rsidP="001B0D61">
            <w:pPr>
              <w:tabs>
                <w:tab w:val="left" w:pos="2106"/>
              </w:tabs>
              <w:spacing w:before="100" w:after="100"/>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lang w:val="fr-FR"/>
              </w:rPr>
            </w:r>
            <w:r w:rsidR="00000000"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 xml:space="preserve"> Visite au Jour 8</w:t>
            </w:r>
          </w:p>
          <w:p w14:paraId="67502508" w14:textId="0E1AA891" w:rsidR="0062692A" w:rsidRPr="00167290" w:rsidRDefault="001B0D61" w:rsidP="001B0D61">
            <w:pPr>
              <w:tabs>
                <w:tab w:val="left" w:pos="2106"/>
              </w:tabs>
              <w:spacing w:before="100" w:after="100"/>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lang w:val="fr-FR"/>
              </w:rPr>
            </w:r>
            <w:r w:rsidR="00000000"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 xml:space="preserve"> Visite au Jour 14</w:t>
            </w:r>
          </w:p>
        </w:tc>
      </w:tr>
      <w:tr w:rsidR="00E249B2" w:rsidRPr="009544EC" w14:paraId="103CC677" w14:textId="77777777" w:rsidTr="005024B9">
        <w:trPr>
          <w:trHeight w:val="409"/>
        </w:trPr>
        <w:tc>
          <w:tcPr>
            <w:tcW w:w="520" w:type="dxa"/>
          </w:tcPr>
          <w:p w14:paraId="59E81B3D" w14:textId="77777777" w:rsidR="00E249B2" w:rsidRPr="001B0D61" w:rsidRDefault="00E249B2" w:rsidP="00E249B2">
            <w:pPr>
              <w:pStyle w:val="Paragraphedeliste"/>
              <w:numPr>
                <w:ilvl w:val="0"/>
                <w:numId w:val="36"/>
              </w:numPr>
              <w:spacing w:before="100" w:after="100"/>
              <w:ind w:left="171" w:hanging="201"/>
              <w:contextualSpacing w:val="0"/>
              <w:rPr>
                <w:b/>
                <w:lang w:val="fr-FR"/>
              </w:rPr>
            </w:pPr>
          </w:p>
        </w:tc>
        <w:tc>
          <w:tcPr>
            <w:tcW w:w="4437" w:type="dxa"/>
          </w:tcPr>
          <w:p w14:paraId="3869E128" w14:textId="5DF03899" w:rsidR="00E249B2" w:rsidRPr="00167290" w:rsidRDefault="00992133" w:rsidP="00E249B2">
            <w:pPr>
              <w:spacing w:before="100" w:after="100"/>
              <w:rPr>
                <w:rFonts w:asciiTheme="minorHAnsi" w:hAnsiTheme="minorHAnsi" w:cstheme="minorHAnsi"/>
                <w:lang w:val="fr-FR"/>
              </w:rPr>
            </w:pPr>
            <w:r w:rsidRPr="00167290">
              <w:rPr>
                <w:rFonts w:asciiTheme="minorHAnsi" w:hAnsiTheme="minorHAnsi" w:cstheme="minorHAnsi"/>
                <w:lang w:val="fr-FR"/>
              </w:rPr>
              <w:t>Date du prélèvement (jj/mmm/</w:t>
            </w:r>
            <w:proofErr w:type="spellStart"/>
            <w:r w:rsidRPr="00167290">
              <w:rPr>
                <w:rFonts w:asciiTheme="minorHAnsi" w:hAnsiTheme="minorHAnsi" w:cstheme="minorHAnsi"/>
                <w:lang w:val="fr-FR"/>
              </w:rPr>
              <w:t>aaaa</w:t>
            </w:r>
            <w:proofErr w:type="spellEnd"/>
            <w:r w:rsidR="00167290" w:rsidRPr="00167290">
              <w:rPr>
                <w:rFonts w:asciiTheme="minorHAnsi" w:hAnsiTheme="minorHAnsi" w:cstheme="minorHAnsi"/>
                <w:lang w:val="fr-FR"/>
              </w:rPr>
              <w:t>) :</w:t>
            </w:r>
          </w:p>
        </w:tc>
        <w:tc>
          <w:tcPr>
            <w:tcW w:w="5060" w:type="dxa"/>
          </w:tcPr>
          <w:p w14:paraId="50EF87E2" w14:textId="41A92CFC" w:rsidR="00E249B2" w:rsidRPr="00167290" w:rsidRDefault="00E249B2" w:rsidP="00E249B2">
            <w:pPr>
              <w:spacing w:before="100" w:after="100"/>
              <w:rPr>
                <w:rFonts w:asciiTheme="minorHAnsi" w:hAnsiTheme="minorHAnsi" w:cstheme="minorHAnsi"/>
              </w:rPr>
            </w:pPr>
            <w:r w:rsidRPr="00167290">
              <w:rPr>
                <w:rFonts w:asciiTheme="minorHAnsi" w:hAnsiTheme="minorHAnsi" w:cstheme="minorHAnsi"/>
              </w:rPr>
              <w:t xml:space="preserve">__ __/__ __ __/__ __ __ __ </w:t>
            </w:r>
          </w:p>
        </w:tc>
      </w:tr>
      <w:tr w:rsidR="00645873" w:rsidRPr="00167290" w14:paraId="00B76C7C" w14:textId="77777777" w:rsidTr="005024B9">
        <w:trPr>
          <w:trHeight w:val="409"/>
        </w:trPr>
        <w:tc>
          <w:tcPr>
            <w:tcW w:w="520" w:type="dxa"/>
          </w:tcPr>
          <w:p w14:paraId="5D9880AF" w14:textId="77777777" w:rsidR="00645873" w:rsidRPr="00162AB4" w:rsidRDefault="00645873" w:rsidP="00645873">
            <w:pPr>
              <w:pStyle w:val="Paragraphedeliste"/>
              <w:numPr>
                <w:ilvl w:val="0"/>
                <w:numId w:val="36"/>
              </w:numPr>
              <w:spacing w:before="100" w:after="100"/>
              <w:ind w:left="171" w:hanging="201"/>
              <w:contextualSpacing w:val="0"/>
              <w:rPr>
                <w:b/>
              </w:rPr>
            </w:pPr>
          </w:p>
        </w:tc>
        <w:tc>
          <w:tcPr>
            <w:tcW w:w="4437" w:type="dxa"/>
          </w:tcPr>
          <w:p w14:paraId="3E8D9ECE" w14:textId="5BC0CF14" w:rsidR="00645873" w:rsidRPr="00167290" w:rsidRDefault="00645873" w:rsidP="00645873">
            <w:pPr>
              <w:spacing w:before="100" w:after="100"/>
              <w:rPr>
                <w:rFonts w:asciiTheme="minorHAnsi" w:hAnsiTheme="minorHAnsi" w:cstheme="minorHAnsi"/>
                <w:lang w:val="fr-FR"/>
              </w:rPr>
            </w:pPr>
            <w:r w:rsidRPr="00167290">
              <w:rPr>
                <w:rFonts w:asciiTheme="minorHAnsi" w:hAnsiTheme="minorHAnsi" w:cstheme="minorHAnsi"/>
                <w:lang w:val="fr-FR"/>
              </w:rPr>
              <w:t>Arrivée de l’échantillon au laboratoire de traitement (jj/mm/</w:t>
            </w:r>
            <w:proofErr w:type="spellStart"/>
            <w:r w:rsidRPr="00167290">
              <w:rPr>
                <w:rFonts w:asciiTheme="minorHAnsi" w:hAnsiTheme="minorHAnsi" w:cstheme="minorHAnsi"/>
                <w:lang w:val="fr-FR"/>
              </w:rPr>
              <w:t>aaaa</w:t>
            </w:r>
            <w:proofErr w:type="spellEnd"/>
            <w:r w:rsidRPr="00167290">
              <w:rPr>
                <w:rFonts w:asciiTheme="minorHAnsi" w:hAnsiTheme="minorHAnsi" w:cstheme="minorHAnsi"/>
                <w:lang w:val="fr-FR"/>
              </w:rPr>
              <w:t>) :</w:t>
            </w:r>
          </w:p>
        </w:tc>
        <w:tc>
          <w:tcPr>
            <w:tcW w:w="5060" w:type="dxa"/>
          </w:tcPr>
          <w:p w14:paraId="1FD6671E" w14:textId="525D6B08" w:rsidR="00645873" w:rsidRPr="00167290" w:rsidRDefault="00645873" w:rsidP="00645873">
            <w:pPr>
              <w:tabs>
                <w:tab w:val="left" w:pos="2106"/>
              </w:tabs>
              <w:spacing w:before="100" w:after="100" w:line="276" w:lineRule="auto"/>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lang w:val="fr-FR"/>
              </w:rPr>
            </w:r>
            <w:r w:rsidR="00000000"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00167290" w:rsidRPr="00167290">
              <w:rPr>
                <w:rFonts w:asciiTheme="minorHAnsi" w:hAnsiTheme="minorHAnsi" w:cstheme="minorHAnsi"/>
                <w:lang w:val="fr-FR"/>
              </w:rPr>
              <w:t>Le</w:t>
            </w:r>
            <w:r w:rsidRPr="00167290">
              <w:rPr>
                <w:rFonts w:asciiTheme="minorHAnsi" w:hAnsiTheme="minorHAnsi" w:cstheme="minorHAnsi"/>
                <w:lang w:val="fr-FR"/>
              </w:rPr>
              <w:t xml:space="preserve"> jour même du prélèvement</w:t>
            </w:r>
          </w:p>
          <w:p w14:paraId="5A120785" w14:textId="2E294F67" w:rsidR="00645873" w:rsidRPr="00167290" w:rsidRDefault="00645873" w:rsidP="00645873">
            <w:pPr>
              <w:spacing w:before="100" w:after="100"/>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lang w:val="fr-FR"/>
              </w:rPr>
            </w:r>
            <w:r w:rsidR="00000000"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00167290" w:rsidRPr="00167290">
              <w:rPr>
                <w:rFonts w:asciiTheme="minorHAnsi" w:hAnsiTheme="minorHAnsi" w:cstheme="minorHAnsi"/>
                <w:lang w:val="fr-FR"/>
              </w:rPr>
              <w:t>Autre</w:t>
            </w:r>
            <w:r w:rsidRPr="00167290">
              <w:rPr>
                <w:rFonts w:asciiTheme="minorHAnsi" w:hAnsiTheme="minorHAnsi" w:cstheme="minorHAnsi"/>
                <w:lang w:val="fr-FR"/>
              </w:rPr>
              <w:t xml:space="preserve"> </w:t>
            </w:r>
            <w:r w:rsidR="00167290" w:rsidRPr="00167290">
              <w:rPr>
                <w:rFonts w:asciiTheme="minorHAnsi" w:hAnsiTheme="minorHAnsi" w:cstheme="minorHAnsi"/>
                <w:lang w:val="fr-FR"/>
              </w:rPr>
              <w:t>jour :</w:t>
            </w:r>
            <w:r w:rsidRPr="00167290">
              <w:rPr>
                <w:rFonts w:asciiTheme="minorHAnsi" w:hAnsiTheme="minorHAnsi" w:cstheme="minorHAnsi"/>
                <w:lang w:val="fr-FR"/>
              </w:rPr>
              <w:t xml:space="preserve"> __ __/__ ___ __/__ __ __ __</w:t>
            </w:r>
          </w:p>
        </w:tc>
      </w:tr>
      <w:tr w:rsidR="006D3C56" w:rsidRPr="009544EC" w14:paraId="153C9D46" w14:textId="77777777" w:rsidTr="005024B9">
        <w:trPr>
          <w:trHeight w:val="409"/>
        </w:trPr>
        <w:tc>
          <w:tcPr>
            <w:tcW w:w="520" w:type="dxa"/>
          </w:tcPr>
          <w:p w14:paraId="7D5F1219" w14:textId="77777777" w:rsidR="006D3C56" w:rsidRPr="007C47C1" w:rsidRDefault="006D3C56" w:rsidP="006D3C56">
            <w:pPr>
              <w:pStyle w:val="Paragraphedeliste"/>
              <w:numPr>
                <w:ilvl w:val="0"/>
                <w:numId w:val="36"/>
              </w:numPr>
              <w:spacing w:before="100" w:after="100"/>
              <w:ind w:left="171" w:hanging="201"/>
              <w:contextualSpacing w:val="0"/>
              <w:rPr>
                <w:b/>
                <w:lang w:val="fr-FR"/>
              </w:rPr>
            </w:pPr>
          </w:p>
        </w:tc>
        <w:tc>
          <w:tcPr>
            <w:tcW w:w="4437" w:type="dxa"/>
          </w:tcPr>
          <w:p w14:paraId="43463AC0" w14:textId="29AB5E93" w:rsidR="006D3C56" w:rsidRPr="00167290" w:rsidRDefault="007C47C1" w:rsidP="006D3C56">
            <w:pPr>
              <w:spacing w:before="100" w:after="100"/>
              <w:rPr>
                <w:rFonts w:asciiTheme="minorHAnsi" w:hAnsiTheme="minorHAnsi" w:cstheme="minorHAnsi"/>
                <w:lang w:val="fr-FR"/>
              </w:rPr>
            </w:pPr>
            <w:r w:rsidRPr="00167290">
              <w:rPr>
                <w:rFonts w:asciiTheme="minorHAnsi" w:hAnsiTheme="minorHAnsi" w:cstheme="minorHAnsi"/>
                <w:lang w:val="fr-FR"/>
              </w:rPr>
              <w:t>Heure d’arrivée des échantillons au laboratoire (24h00</w:t>
            </w:r>
            <w:r w:rsidR="00167290" w:rsidRPr="00167290">
              <w:rPr>
                <w:rFonts w:asciiTheme="minorHAnsi" w:hAnsiTheme="minorHAnsi" w:cstheme="minorHAnsi"/>
                <w:lang w:val="fr-FR"/>
              </w:rPr>
              <w:t>) :</w:t>
            </w:r>
          </w:p>
        </w:tc>
        <w:tc>
          <w:tcPr>
            <w:tcW w:w="5060" w:type="dxa"/>
          </w:tcPr>
          <w:p w14:paraId="7848A05A" w14:textId="1DB32639" w:rsidR="006D3C56" w:rsidRPr="00167290" w:rsidRDefault="006D3C56" w:rsidP="006D3C56">
            <w:pPr>
              <w:spacing w:before="100" w:after="100"/>
              <w:rPr>
                <w:rFonts w:asciiTheme="minorHAnsi" w:hAnsiTheme="minorHAnsi" w:cstheme="minorHAnsi"/>
              </w:rPr>
            </w:pPr>
            <w:r w:rsidRPr="00167290">
              <w:rPr>
                <w:rFonts w:asciiTheme="minorHAnsi" w:hAnsiTheme="minorHAnsi" w:cstheme="minorHAnsi"/>
              </w:rPr>
              <w:t>__ __: __ __</w:t>
            </w:r>
          </w:p>
        </w:tc>
      </w:tr>
      <w:tr w:rsidR="00376767" w:rsidRPr="00167290" w14:paraId="252DAF0A" w14:textId="77777777" w:rsidTr="005024B9">
        <w:trPr>
          <w:trHeight w:val="409"/>
        </w:trPr>
        <w:tc>
          <w:tcPr>
            <w:tcW w:w="520" w:type="dxa"/>
          </w:tcPr>
          <w:p w14:paraId="04D6BD00" w14:textId="77777777" w:rsidR="00376767" w:rsidRPr="00162AB4" w:rsidRDefault="00376767" w:rsidP="00376767">
            <w:pPr>
              <w:pStyle w:val="Paragraphedeliste"/>
              <w:numPr>
                <w:ilvl w:val="0"/>
                <w:numId w:val="36"/>
              </w:numPr>
              <w:spacing w:before="100" w:after="100"/>
              <w:ind w:left="171" w:hanging="201"/>
              <w:contextualSpacing w:val="0"/>
              <w:rPr>
                <w:b/>
              </w:rPr>
            </w:pPr>
          </w:p>
        </w:tc>
        <w:tc>
          <w:tcPr>
            <w:tcW w:w="4437" w:type="dxa"/>
          </w:tcPr>
          <w:p w14:paraId="3D1D597B" w14:textId="1BCD10CD" w:rsidR="00376767" w:rsidRPr="00167290" w:rsidRDefault="00376767" w:rsidP="00376767">
            <w:pPr>
              <w:spacing w:before="100" w:after="100" w:line="276" w:lineRule="auto"/>
              <w:rPr>
                <w:rFonts w:asciiTheme="minorHAnsi" w:hAnsiTheme="minorHAnsi" w:cstheme="minorHAnsi"/>
                <w:lang w:val="fr-FR"/>
              </w:rPr>
            </w:pPr>
            <w:r w:rsidRPr="00167290">
              <w:rPr>
                <w:rFonts w:asciiTheme="minorHAnsi" w:hAnsiTheme="minorHAnsi" w:cstheme="minorHAnsi"/>
                <w:lang w:val="fr-FR"/>
              </w:rPr>
              <w:t>Température de transport des échantillons (°C</w:t>
            </w:r>
            <w:r w:rsidR="00167290" w:rsidRPr="00167290">
              <w:rPr>
                <w:rFonts w:asciiTheme="minorHAnsi" w:hAnsiTheme="minorHAnsi" w:cstheme="minorHAnsi"/>
                <w:lang w:val="fr-FR"/>
              </w:rPr>
              <w:t>) :</w:t>
            </w:r>
          </w:p>
        </w:tc>
        <w:tc>
          <w:tcPr>
            <w:tcW w:w="5060" w:type="dxa"/>
          </w:tcPr>
          <w:p w14:paraId="29FE8B2B" w14:textId="3A2F67C3" w:rsidR="00376767" w:rsidRPr="00167290" w:rsidRDefault="00376767" w:rsidP="00376767">
            <w:pPr>
              <w:spacing w:before="100" w:after="100"/>
              <w:rPr>
                <w:rFonts w:asciiTheme="minorHAnsi" w:hAnsiTheme="minorHAnsi" w:cstheme="minorHAnsi"/>
                <w:lang w:val="fr-FR"/>
              </w:rPr>
            </w:pP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rPr>
            </w:r>
            <w:r w:rsidR="00000000"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FR"/>
              </w:rPr>
              <w:t xml:space="preserve">Température Ambiante      </w:t>
            </w: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rPr>
            </w:r>
            <w:r w:rsidR="00000000"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FR"/>
              </w:rPr>
              <w:t xml:space="preserve">2-8°C (dans une glacière) </w:t>
            </w:r>
          </w:p>
        </w:tc>
      </w:tr>
      <w:tr w:rsidR="00560F2F" w:rsidRPr="009544EC" w14:paraId="6151D621" w14:textId="77777777" w:rsidTr="005024B9">
        <w:trPr>
          <w:trHeight w:val="409"/>
        </w:trPr>
        <w:tc>
          <w:tcPr>
            <w:tcW w:w="520" w:type="dxa"/>
          </w:tcPr>
          <w:p w14:paraId="6C51F723" w14:textId="77777777" w:rsidR="00560F2F" w:rsidRPr="00376767" w:rsidRDefault="00560F2F" w:rsidP="00560F2F">
            <w:pPr>
              <w:pStyle w:val="Paragraphedeliste"/>
              <w:numPr>
                <w:ilvl w:val="0"/>
                <w:numId w:val="36"/>
              </w:numPr>
              <w:spacing w:before="100" w:after="100" w:line="276" w:lineRule="auto"/>
              <w:ind w:left="171" w:hanging="201"/>
              <w:contextualSpacing w:val="0"/>
              <w:rPr>
                <w:b/>
                <w:lang w:val="fr-FR"/>
              </w:rPr>
            </w:pPr>
          </w:p>
        </w:tc>
        <w:tc>
          <w:tcPr>
            <w:tcW w:w="4437" w:type="dxa"/>
          </w:tcPr>
          <w:p w14:paraId="1F82F952" w14:textId="5FF92348" w:rsidR="00560F2F" w:rsidRPr="00167290" w:rsidRDefault="00560F2F" w:rsidP="00560F2F">
            <w:pPr>
              <w:spacing w:before="100" w:after="100"/>
              <w:rPr>
                <w:rFonts w:asciiTheme="minorHAnsi" w:hAnsiTheme="minorHAnsi" w:cstheme="minorHAnsi"/>
                <w:lang w:val="fr-FR"/>
              </w:rPr>
            </w:pPr>
            <w:r w:rsidRPr="00167290">
              <w:rPr>
                <w:rFonts w:asciiTheme="minorHAnsi" w:hAnsiTheme="minorHAnsi" w:cstheme="minorHAnsi"/>
                <w:lang w:val="fr-FR"/>
              </w:rPr>
              <w:t>L’échantillon a-t-il été traité ?</w:t>
            </w:r>
          </w:p>
        </w:tc>
        <w:tc>
          <w:tcPr>
            <w:tcW w:w="5060" w:type="dxa"/>
          </w:tcPr>
          <w:p w14:paraId="73CB731F" w14:textId="4423107B" w:rsidR="00560F2F" w:rsidRPr="00167290" w:rsidRDefault="00560F2F" w:rsidP="00560F2F">
            <w:pPr>
              <w:spacing w:before="100" w:after="100"/>
              <w:rPr>
                <w:rFonts w:asciiTheme="minorHAnsi" w:hAnsiTheme="minorHAnsi" w:cstheme="minorHAnsi"/>
              </w:rPr>
            </w:pPr>
            <w:r w:rsidRPr="00167290">
              <w:rPr>
                <w:rFonts w:asciiTheme="minorHAnsi" w:hAnsiTheme="minorHAnsi" w:cstheme="minorHAnsi"/>
              </w:rPr>
              <w:fldChar w:fldCharType="begin"/>
            </w:r>
            <w:r w:rsidRPr="00167290">
              <w:rPr>
                <w:rFonts w:asciiTheme="minorHAnsi" w:hAnsiTheme="minorHAnsi" w:cstheme="minorHAnsi"/>
              </w:rPr>
              <w:instrText xml:space="preserve"> FORMCHECKBOX </w:instrText>
            </w:r>
            <w:r w:rsidR="00000000"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rPr>
              <w:instrText xml:space="preserve"> FORMCHECKBOX </w:instrText>
            </w:r>
            <w:r w:rsidR="00000000" w:rsidRPr="00167290">
              <w:rPr>
                <w:rFonts w:asciiTheme="minorHAnsi" w:hAnsiTheme="minorHAnsi" w:cstheme="minorHAnsi"/>
              </w:rPr>
            </w:r>
            <w:r w:rsidR="00000000"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rPr>
              <w:t xml:space="preserve">OUI                     </w:t>
            </w: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rPr>
              <w:instrText xml:space="preserve"> FORMCHECKBOX </w:instrText>
            </w:r>
            <w:r w:rsidR="00000000" w:rsidRPr="00167290">
              <w:rPr>
                <w:rFonts w:asciiTheme="minorHAnsi" w:hAnsiTheme="minorHAnsi" w:cstheme="minorHAnsi"/>
              </w:rPr>
            </w:r>
            <w:r w:rsidR="00000000"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rPr>
              <w:t xml:space="preserve"> </w:t>
            </w:r>
            <w:r w:rsidRPr="00167290">
              <w:rPr>
                <w:rFonts w:asciiTheme="minorHAnsi" w:hAnsiTheme="minorHAnsi" w:cstheme="minorHAnsi"/>
              </w:rPr>
              <w:fldChar w:fldCharType="begin"/>
            </w:r>
            <w:r w:rsidRPr="00167290">
              <w:rPr>
                <w:rFonts w:asciiTheme="minorHAnsi" w:hAnsiTheme="minorHAnsi" w:cstheme="minorHAnsi"/>
              </w:rPr>
              <w:instrText xml:space="preserve"> FORMCHECKBOX </w:instrText>
            </w:r>
            <w:r w:rsidR="00000000" w:rsidRPr="00167290">
              <w:rPr>
                <w:rFonts w:asciiTheme="minorHAnsi" w:hAnsiTheme="minorHAnsi" w:cstheme="minorHAnsi"/>
              </w:rPr>
              <w:fldChar w:fldCharType="separate"/>
            </w:r>
            <w:r w:rsidRPr="00167290">
              <w:rPr>
                <w:rFonts w:asciiTheme="minorHAnsi" w:hAnsiTheme="minorHAnsi" w:cstheme="minorHAnsi"/>
              </w:rPr>
              <w:fldChar w:fldCharType="end"/>
            </w:r>
            <w:r w:rsidR="00167290" w:rsidRPr="00167290">
              <w:rPr>
                <w:rFonts w:asciiTheme="minorHAnsi" w:hAnsiTheme="minorHAnsi" w:cstheme="minorHAnsi"/>
              </w:rPr>
              <w:t>NON:</w:t>
            </w:r>
            <w:r w:rsidRPr="00167290">
              <w:rPr>
                <w:rFonts w:asciiTheme="minorHAnsi" w:hAnsiTheme="minorHAnsi" w:cstheme="minorHAnsi"/>
              </w:rPr>
              <w:t xml:space="preserve">             </w:t>
            </w:r>
          </w:p>
          <w:p w14:paraId="7EA37F26" w14:textId="3DDC106E" w:rsidR="00560F2F" w:rsidRPr="00167290" w:rsidRDefault="00560F2F" w:rsidP="00560F2F">
            <w:pPr>
              <w:spacing w:before="100" w:after="100"/>
              <w:rPr>
                <w:rFonts w:asciiTheme="minorHAnsi" w:hAnsiTheme="minorHAnsi" w:cstheme="minorHAnsi"/>
              </w:rPr>
            </w:pPr>
            <w:r w:rsidRPr="00167290">
              <w:rPr>
                <w:rFonts w:asciiTheme="minorHAnsi" w:hAnsiTheme="minorHAnsi" w:cstheme="minorHAnsi"/>
              </w:rPr>
              <w:fldChar w:fldCharType="begin"/>
            </w:r>
            <w:r w:rsidRPr="00167290">
              <w:rPr>
                <w:rFonts w:asciiTheme="minorHAnsi" w:hAnsiTheme="minorHAnsi" w:cstheme="minorHAnsi"/>
              </w:rPr>
              <w:instrText xml:space="preserve"> FORMCHECKBOX </w:instrText>
            </w:r>
            <w:r w:rsidR="00000000"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
              </w:rPr>
              <w:t xml:space="preserve"> </w:t>
            </w:r>
            <w:r w:rsidR="00167290" w:rsidRPr="00167290">
              <w:rPr>
                <w:rFonts w:asciiTheme="minorHAnsi" w:hAnsiTheme="minorHAnsi" w:cstheme="minorHAnsi"/>
                <w:lang w:val="fr"/>
              </w:rPr>
              <w:t>Précisez</w:t>
            </w:r>
            <w:r w:rsidR="00167290" w:rsidRPr="00167290">
              <w:rPr>
                <w:rFonts w:asciiTheme="minorHAnsi" w:hAnsiTheme="minorHAnsi" w:cstheme="minorHAnsi"/>
              </w:rPr>
              <w:t xml:space="preserve"> :</w:t>
            </w:r>
            <w:r w:rsidRPr="00167290">
              <w:rPr>
                <w:rFonts w:asciiTheme="minorHAnsi" w:hAnsiTheme="minorHAnsi" w:cstheme="minorHAnsi"/>
              </w:rPr>
              <w:t xml:space="preserve">   __________________ </w:t>
            </w:r>
          </w:p>
        </w:tc>
      </w:tr>
      <w:tr w:rsidR="006D3C56" w:rsidRPr="009544EC" w14:paraId="3C1C4246" w14:textId="77777777" w:rsidTr="005024B9">
        <w:trPr>
          <w:trHeight w:val="409"/>
        </w:trPr>
        <w:tc>
          <w:tcPr>
            <w:tcW w:w="520" w:type="dxa"/>
          </w:tcPr>
          <w:p w14:paraId="1B909D9C" w14:textId="77777777" w:rsidR="006D3C56" w:rsidRPr="009544EC" w:rsidRDefault="006D3C56" w:rsidP="006D3C56">
            <w:pPr>
              <w:pStyle w:val="Paragraphedeliste"/>
              <w:numPr>
                <w:ilvl w:val="0"/>
                <w:numId w:val="36"/>
              </w:numPr>
              <w:spacing w:before="100" w:after="100"/>
              <w:ind w:left="171" w:hanging="201"/>
              <w:contextualSpacing w:val="0"/>
              <w:rPr>
                <w:b/>
              </w:rPr>
            </w:pPr>
          </w:p>
        </w:tc>
        <w:tc>
          <w:tcPr>
            <w:tcW w:w="4437" w:type="dxa"/>
          </w:tcPr>
          <w:p w14:paraId="15FB398C" w14:textId="0BCA6D05" w:rsidR="006D3C56" w:rsidRPr="00167290" w:rsidRDefault="002507F0" w:rsidP="006D3C56">
            <w:pPr>
              <w:spacing w:before="100" w:after="100"/>
              <w:rPr>
                <w:rFonts w:asciiTheme="minorHAnsi" w:hAnsiTheme="minorHAnsi" w:cstheme="minorHAnsi"/>
              </w:rPr>
            </w:pPr>
            <w:r w:rsidRPr="00167290">
              <w:rPr>
                <w:rFonts w:asciiTheme="minorHAnsi" w:hAnsiTheme="minorHAnsi" w:cstheme="minorHAnsi"/>
              </w:rPr>
              <w:t xml:space="preserve">Volume total du </w:t>
            </w:r>
            <w:r w:rsidR="00FE771B" w:rsidRPr="00167290">
              <w:rPr>
                <w:rFonts w:asciiTheme="minorHAnsi" w:hAnsiTheme="minorHAnsi" w:cstheme="minorHAnsi"/>
              </w:rPr>
              <w:t>MTV:</w:t>
            </w:r>
          </w:p>
        </w:tc>
        <w:tc>
          <w:tcPr>
            <w:tcW w:w="5060" w:type="dxa"/>
          </w:tcPr>
          <w:p w14:paraId="61DB7B76" w14:textId="77777777" w:rsidR="006D3C56" w:rsidRPr="00167290" w:rsidRDefault="006D3C56" w:rsidP="006D3C56">
            <w:pPr>
              <w:spacing w:before="100" w:after="100"/>
              <w:rPr>
                <w:rFonts w:asciiTheme="minorHAnsi" w:hAnsiTheme="minorHAnsi" w:cstheme="minorHAnsi"/>
              </w:rPr>
            </w:pPr>
            <w:r w:rsidRPr="00167290">
              <w:rPr>
                <w:rFonts w:asciiTheme="minorHAnsi" w:hAnsiTheme="minorHAnsi" w:cstheme="minorHAnsi"/>
              </w:rPr>
              <w:t>________ ml</w:t>
            </w:r>
          </w:p>
        </w:tc>
      </w:tr>
      <w:tr w:rsidR="00FE771B" w:rsidRPr="009544EC" w14:paraId="7D7E3B7E" w14:textId="77777777" w:rsidTr="005024B9">
        <w:trPr>
          <w:trHeight w:val="409"/>
        </w:trPr>
        <w:tc>
          <w:tcPr>
            <w:tcW w:w="520" w:type="dxa"/>
          </w:tcPr>
          <w:p w14:paraId="23273A31" w14:textId="77777777" w:rsidR="00FE771B" w:rsidRPr="009544EC" w:rsidRDefault="00FE771B" w:rsidP="00FE771B">
            <w:pPr>
              <w:pStyle w:val="Paragraphedeliste"/>
              <w:numPr>
                <w:ilvl w:val="0"/>
                <w:numId w:val="36"/>
              </w:numPr>
              <w:spacing w:before="100" w:after="100" w:line="276" w:lineRule="auto"/>
              <w:ind w:left="171" w:hanging="201"/>
              <w:contextualSpacing w:val="0"/>
              <w:rPr>
                <w:b/>
              </w:rPr>
            </w:pPr>
          </w:p>
        </w:tc>
        <w:tc>
          <w:tcPr>
            <w:tcW w:w="4437" w:type="dxa"/>
          </w:tcPr>
          <w:p w14:paraId="32F03D92" w14:textId="56572F7D" w:rsidR="00FE771B" w:rsidRPr="00167290" w:rsidRDefault="00FE771B" w:rsidP="00FE771B">
            <w:pPr>
              <w:spacing w:before="100" w:after="100"/>
              <w:rPr>
                <w:rFonts w:asciiTheme="minorHAnsi" w:hAnsiTheme="minorHAnsi" w:cstheme="minorHAnsi"/>
                <w:lang w:val="fr-FR"/>
              </w:rPr>
            </w:pPr>
            <w:r w:rsidRPr="00167290">
              <w:rPr>
                <w:rFonts w:asciiTheme="minorHAnsi" w:hAnsiTheme="minorHAnsi" w:cstheme="minorHAnsi"/>
                <w:lang w:val="fr-FR"/>
              </w:rPr>
              <w:t>Temps de congélation de l'aliquote à -80°C (24h00</w:t>
            </w:r>
            <w:r w:rsidR="00167290" w:rsidRPr="00167290">
              <w:rPr>
                <w:rFonts w:asciiTheme="minorHAnsi" w:hAnsiTheme="minorHAnsi" w:cstheme="minorHAnsi"/>
                <w:lang w:val="fr-FR"/>
              </w:rPr>
              <w:t>) :</w:t>
            </w:r>
          </w:p>
        </w:tc>
        <w:tc>
          <w:tcPr>
            <w:tcW w:w="5060" w:type="dxa"/>
          </w:tcPr>
          <w:p w14:paraId="4576E6BA" w14:textId="77777777" w:rsidR="00FE771B" w:rsidRPr="00167290" w:rsidRDefault="00FE771B" w:rsidP="00FE771B">
            <w:pPr>
              <w:spacing w:before="100" w:after="100"/>
              <w:rPr>
                <w:rFonts w:asciiTheme="minorHAnsi" w:hAnsiTheme="minorHAnsi" w:cstheme="minorHAnsi"/>
              </w:rPr>
            </w:pPr>
            <w:r w:rsidRPr="00167290">
              <w:rPr>
                <w:rFonts w:asciiTheme="minorHAnsi" w:hAnsiTheme="minorHAnsi" w:cstheme="minorHAnsi"/>
              </w:rPr>
              <w:t>__ __: __ __</w:t>
            </w:r>
          </w:p>
        </w:tc>
      </w:tr>
      <w:tr w:rsidR="00FE771B" w:rsidRPr="009544EC" w14:paraId="2D2B6097" w14:textId="77777777" w:rsidTr="005024B9">
        <w:trPr>
          <w:trHeight w:val="409"/>
        </w:trPr>
        <w:tc>
          <w:tcPr>
            <w:tcW w:w="520" w:type="dxa"/>
          </w:tcPr>
          <w:p w14:paraId="6EBD4D60" w14:textId="77777777" w:rsidR="00FE771B" w:rsidRPr="009544EC" w:rsidRDefault="00FE771B" w:rsidP="00FE771B">
            <w:pPr>
              <w:pStyle w:val="Paragraphedeliste"/>
              <w:numPr>
                <w:ilvl w:val="0"/>
                <w:numId w:val="36"/>
              </w:numPr>
              <w:spacing w:before="100" w:after="100" w:line="276" w:lineRule="auto"/>
              <w:ind w:left="171" w:hanging="201"/>
              <w:contextualSpacing w:val="0"/>
              <w:rPr>
                <w:b/>
              </w:rPr>
            </w:pPr>
          </w:p>
        </w:tc>
        <w:tc>
          <w:tcPr>
            <w:tcW w:w="4437" w:type="dxa"/>
          </w:tcPr>
          <w:p w14:paraId="6F4E5EC6" w14:textId="7B80C7E5" w:rsidR="00FE771B" w:rsidRPr="00167290" w:rsidRDefault="00FE771B" w:rsidP="00FE771B">
            <w:pPr>
              <w:spacing w:before="100" w:after="100"/>
              <w:rPr>
                <w:rFonts w:asciiTheme="minorHAnsi" w:hAnsiTheme="minorHAnsi" w:cstheme="minorHAnsi"/>
                <w:lang w:val="fr-FR"/>
              </w:rPr>
            </w:pPr>
            <w:r w:rsidRPr="00167290">
              <w:rPr>
                <w:rFonts w:asciiTheme="minorHAnsi" w:hAnsiTheme="minorHAnsi" w:cstheme="minorHAnsi"/>
                <w:lang w:val="fr-FR"/>
              </w:rPr>
              <w:t>Nombre d'aliquotes de MTV</w:t>
            </w:r>
          </w:p>
        </w:tc>
        <w:tc>
          <w:tcPr>
            <w:tcW w:w="5060" w:type="dxa"/>
          </w:tcPr>
          <w:p w14:paraId="2C96B85C" w14:textId="77777777" w:rsidR="00FE771B" w:rsidRPr="00167290" w:rsidRDefault="00FE771B" w:rsidP="00FE771B">
            <w:pPr>
              <w:spacing w:before="100" w:after="100"/>
              <w:rPr>
                <w:rFonts w:asciiTheme="minorHAnsi" w:hAnsiTheme="minorHAnsi" w:cstheme="minorHAnsi"/>
              </w:rPr>
            </w:pPr>
            <w:r w:rsidRPr="00167290">
              <w:rPr>
                <w:rFonts w:asciiTheme="minorHAnsi" w:hAnsiTheme="minorHAnsi" w:cstheme="minorHAnsi"/>
              </w:rPr>
              <w:t>__________</w:t>
            </w:r>
          </w:p>
        </w:tc>
      </w:tr>
      <w:tr w:rsidR="006D3C56" w:rsidRPr="009544EC" w14:paraId="7ADF55A5" w14:textId="77777777">
        <w:trPr>
          <w:trHeight w:val="409"/>
        </w:trPr>
        <w:tc>
          <w:tcPr>
            <w:tcW w:w="520" w:type="dxa"/>
          </w:tcPr>
          <w:p w14:paraId="7425390D" w14:textId="77777777" w:rsidR="006D3C56" w:rsidRPr="009544EC" w:rsidRDefault="006D3C56" w:rsidP="006D3C56">
            <w:pPr>
              <w:pStyle w:val="Paragraphedeliste"/>
              <w:numPr>
                <w:ilvl w:val="0"/>
                <w:numId w:val="36"/>
              </w:numPr>
              <w:spacing w:before="100" w:after="100" w:line="276" w:lineRule="auto"/>
              <w:ind w:left="171" w:hanging="201"/>
              <w:contextualSpacing w:val="0"/>
              <w:rPr>
                <w:b/>
              </w:rPr>
            </w:pPr>
          </w:p>
        </w:tc>
        <w:tc>
          <w:tcPr>
            <w:tcW w:w="9497" w:type="dxa"/>
            <w:gridSpan w:val="2"/>
          </w:tcPr>
          <w:p w14:paraId="586D6064" w14:textId="77777777" w:rsidR="00A542A2" w:rsidRPr="00167290" w:rsidRDefault="00A542A2" w:rsidP="00A542A2">
            <w:pPr>
              <w:spacing w:before="100" w:after="100"/>
              <w:rPr>
                <w:rFonts w:asciiTheme="minorHAnsi" w:hAnsiTheme="minorHAnsi" w:cstheme="minorHAnsi"/>
              </w:rPr>
            </w:pPr>
            <w:proofErr w:type="spellStart"/>
            <w:r w:rsidRPr="00167290">
              <w:rPr>
                <w:rFonts w:asciiTheme="minorHAnsi" w:hAnsiTheme="minorHAnsi" w:cstheme="minorHAnsi"/>
              </w:rPr>
              <w:t>Commentaires</w:t>
            </w:r>
            <w:proofErr w:type="spellEnd"/>
            <w:r w:rsidRPr="00167290">
              <w:rPr>
                <w:rFonts w:asciiTheme="minorHAnsi" w:hAnsiTheme="minorHAnsi" w:cstheme="minorHAnsi"/>
              </w:rPr>
              <w:t>/</w:t>
            </w:r>
            <w:proofErr w:type="spellStart"/>
            <w:r w:rsidRPr="00167290">
              <w:rPr>
                <w:rFonts w:asciiTheme="minorHAnsi" w:hAnsiTheme="minorHAnsi" w:cstheme="minorHAnsi"/>
              </w:rPr>
              <w:t>Déviations</w:t>
            </w:r>
            <w:proofErr w:type="spellEnd"/>
            <w:r w:rsidRPr="00167290">
              <w:rPr>
                <w:rFonts w:asciiTheme="minorHAnsi" w:hAnsiTheme="minorHAnsi" w:cstheme="minorHAnsi"/>
              </w:rPr>
              <w:t xml:space="preserve">. </w:t>
            </w:r>
            <w:proofErr w:type="spellStart"/>
            <w:r w:rsidRPr="00167290">
              <w:rPr>
                <w:rFonts w:asciiTheme="minorHAnsi" w:hAnsiTheme="minorHAnsi" w:cstheme="minorHAnsi"/>
              </w:rPr>
              <w:t>Documentez</w:t>
            </w:r>
            <w:proofErr w:type="spellEnd"/>
            <w:r w:rsidRPr="00167290">
              <w:rPr>
                <w:rFonts w:asciiTheme="minorHAnsi" w:hAnsiTheme="minorHAnsi" w:cstheme="minorHAnsi"/>
              </w:rPr>
              <w:t xml:space="preserve"> </w:t>
            </w:r>
            <w:proofErr w:type="spellStart"/>
            <w:r w:rsidRPr="00167290">
              <w:rPr>
                <w:rFonts w:asciiTheme="minorHAnsi" w:hAnsiTheme="minorHAnsi" w:cstheme="minorHAnsi"/>
              </w:rPr>
              <w:t>ici</w:t>
            </w:r>
            <w:proofErr w:type="spellEnd"/>
          </w:p>
          <w:p w14:paraId="7717C513" w14:textId="77777777" w:rsidR="00A542A2" w:rsidRPr="00167290" w:rsidRDefault="00A542A2" w:rsidP="00A542A2">
            <w:pPr>
              <w:spacing w:before="100" w:after="100"/>
              <w:rPr>
                <w:rFonts w:asciiTheme="minorHAnsi" w:hAnsiTheme="minorHAnsi" w:cstheme="minorHAnsi"/>
                <w:lang w:val="fr-FR"/>
              </w:rPr>
            </w:pP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rPr>
            </w:r>
            <w:r w:rsidR="00000000"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FR"/>
              </w:rPr>
              <w:t>L’aliquote suivante de milieu de prélèvement avait un volume inférieur à celui prévu :</w:t>
            </w:r>
          </w:p>
          <w:p w14:paraId="65F0678E" w14:textId="77777777" w:rsidR="00A542A2" w:rsidRPr="00167290" w:rsidRDefault="00A542A2" w:rsidP="00A542A2">
            <w:pPr>
              <w:spacing w:before="100" w:after="100"/>
              <w:rPr>
                <w:rFonts w:asciiTheme="minorHAnsi" w:hAnsiTheme="minorHAnsi" w:cstheme="minorHAnsi"/>
                <w:lang w:val="fr-FR"/>
              </w:rPr>
            </w:pPr>
            <w:r w:rsidRPr="00167290">
              <w:rPr>
                <w:rFonts w:asciiTheme="minorHAnsi" w:hAnsiTheme="minorHAnsi" w:cstheme="minorHAnsi"/>
                <w:lang w:val="fr-FR"/>
              </w:rPr>
              <w:t>Nombre d’aliquotes ______________, volume (</w:t>
            </w:r>
            <w:proofErr w:type="spellStart"/>
            <w:r w:rsidRPr="00167290">
              <w:rPr>
                <w:rFonts w:asciiTheme="minorHAnsi" w:hAnsiTheme="minorHAnsi" w:cstheme="minorHAnsi"/>
                <w:lang w:val="fr-FR"/>
              </w:rPr>
              <w:t>ul</w:t>
            </w:r>
            <w:proofErr w:type="spellEnd"/>
            <w:r w:rsidRPr="00167290">
              <w:rPr>
                <w:rFonts w:asciiTheme="minorHAnsi" w:hAnsiTheme="minorHAnsi" w:cstheme="minorHAnsi"/>
                <w:lang w:val="fr-FR"/>
              </w:rPr>
              <w:t>) : ______</w:t>
            </w:r>
          </w:p>
          <w:p w14:paraId="52C1A3F4" w14:textId="77777777" w:rsidR="00A542A2" w:rsidRPr="00167290" w:rsidRDefault="00A542A2" w:rsidP="00A542A2">
            <w:pPr>
              <w:spacing w:before="100" w:after="100"/>
              <w:rPr>
                <w:rFonts w:asciiTheme="minorHAnsi" w:hAnsiTheme="minorHAnsi" w:cstheme="minorHAnsi"/>
                <w:lang w:val="fr-FR"/>
              </w:rPr>
            </w:pP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00000000" w:rsidRPr="00167290">
              <w:rPr>
                <w:rFonts w:asciiTheme="minorHAnsi" w:hAnsiTheme="minorHAnsi" w:cstheme="minorHAnsi"/>
              </w:rPr>
            </w:r>
            <w:r w:rsidR="00000000"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FR"/>
              </w:rPr>
              <w:t>Autres déviations :</w:t>
            </w:r>
          </w:p>
          <w:p w14:paraId="31789B01" w14:textId="77777777" w:rsidR="006D3C56" w:rsidRPr="00167290" w:rsidRDefault="006D3C56" w:rsidP="006D3C56">
            <w:pPr>
              <w:spacing w:before="100" w:after="100"/>
              <w:rPr>
                <w:rFonts w:asciiTheme="minorHAnsi" w:hAnsiTheme="minorHAnsi" w:cstheme="minorHAnsi"/>
              </w:rPr>
            </w:pPr>
            <w:r w:rsidRPr="00167290">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14:paraId="47E775AC" w14:textId="77777777" w:rsidR="00C062BE" w:rsidRDefault="00C062BE" w:rsidP="00C062BE">
      <w:pPr>
        <w:spacing w:before="240" w:after="240"/>
        <w:jc w:val="both"/>
        <w:rPr>
          <w:rFonts w:asciiTheme="minorHAnsi" w:hAnsiTheme="minorHAnsi" w:cstheme="minorHAnsi"/>
          <w:b/>
          <w:i/>
          <w:sz w:val="18"/>
          <w:lang w:val="fr-FR"/>
        </w:rPr>
      </w:pPr>
      <w:r>
        <w:rPr>
          <w:rFonts w:asciiTheme="minorHAnsi" w:hAnsiTheme="minorHAnsi" w:cstheme="minorHAnsi"/>
          <w:b/>
          <w:i/>
          <w:sz w:val="18"/>
          <w:lang w:val="fr-FR"/>
        </w:rPr>
        <w:t>Traité et complété par (initiales) : __ __ __ (___/______/________) (jj/mmm/</w:t>
      </w:r>
      <w:proofErr w:type="spellStart"/>
      <w:r>
        <w:rPr>
          <w:rFonts w:asciiTheme="minorHAnsi" w:hAnsiTheme="minorHAnsi" w:cstheme="minorHAnsi"/>
          <w:b/>
          <w:i/>
          <w:sz w:val="18"/>
          <w:lang w:val="fr-FR"/>
        </w:rPr>
        <w:t>aaaa</w:t>
      </w:r>
      <w:proofErr w:type="spellEnd"/>
      <w:r>
        <w:rPr>
          <w:rFonts w:asciiTheme="minorHAnsi" w:hAnsiTheme="minorHAnsi" w:cstheme="minorHAnsi"/>
          <w:b/>
          <w:i/>
          <w:sz w:val="18"/>
          <w:lang w:val="fr-FR"/>
        </w:rPr>
        <w:t>)</w:t>
      </w:r>
    </w:p>
    <w:p w14:paraId="159A34A8" w14:textId="77777777" w:rsidR="00C062BE" w:rsidRDefault="00C062BE" w:rsidP="00C062BE">
      <w:pPr>
        <w:spacing w:before="240" w:after="240" w:line="240" w:lineRule="auto"/>
        <w:jc w:val="both"/>
        <w:rPr>
          <w:rFonts w:asciiTheme="minorHAnsi" w:hAnsiTheme="minorHAnsi" w:cstheme="minorHAnsi"/>
          <w:b/>
          <w:i/>
          <w:sz w:val="18"/>
          <w:lang w:val="fr-FR"/>
        </w:rPr>
      </w:pPr>
      <w:proofErr w:type="spellStart"/>
      <w:r>
        <w:rPr>
          <w:rFonts w:asciiTheme="minorHAnsi" w:hAnsiTheme="minorHAnsi" w:cstheme="minorHAnsi"/>
          <w:b/>
          <w:i/>
          <w:sz w:val="18"/>
          <w:lang w:val="fr-FR"/>
        </w:rPr>
        <w:t>Révu</w:t>
      </w:r>
      <w:proofErr w:type="spellEnd"/>
      <w:r>
        <w:rPr>
          <w:rFonts w:asciiTheme="minorHAnsi" w:hAnsiTheme="minorHAnsi" w:cstheme="minorHAnsi"/>
          <w:b/>
          <w:i/>
          <w:sz w:val="18"/>
          <w:lang w:val="fr-FR"/>
        </w:rPr>
        <w:t xml:space="preserve"> par (initiales) : __ __ __ (___/_____/_______) (jj/mmm/</w:t>
      </w:r>
      <w:proofErr w:type="spellStart"/>
      <w:r>
        <w:rPr>
          <w:rFonts w:asciiTheme="minorHAnsi" w:hAnsiTheme="minorHAnsi" w:cstheme="minorHAnsi"/>
          <w:b/>
          <w:i/>
          <w:sz w:val="18"/>
          <w:lang w:val="fr-FR"/>
        </w:rPr>
        <w:t>aaaa</w:t>
      </w:r>
      <w:proofErr w:type="spellEnd"/>
      <w:r>
        <w:rPr>
          <w:rFonts w:asciiTheme="minorHAnsi" w:hAnsiTheme="minorHAnsi" w:cstheme="minorHAnsi"/>
          <w:b/>
          <w:i/>
          <w:sz w:val="18"/>
          <w:lang w:val="fr-FR"/>
        </w:rPr>
        <w:t>)</w:t>
      </w:r>
    </w:p>
    <w:p w14:paraId="226E871A" w14:textId="77777777" w:rsidR="001C40AC" w:rsidRPr="00C062BE" w:rsidRDefault="001C40AC" w:rsidP="00697C61">
      <w:pPr>
        <w:spacing w:before="240" w:after="240" w:line="240" w:lineRule="auto"/>
        <w:jc w:val="both"/>
        <w:rPr>
          <w:rFonts w:asciiTheme="minorHAnsi" w:hAnsiTheme="minorHAnsi" w:cstheme="minorHAnsi"/>
          <w:b/>
          <w:i/>
          <w:sz w:val="18"/>
          <w:lang w:val="fr-FR"/>
        </w:rPr>
      </w:pPr>
    </w:p>
    <w:p w14:paraId="7A8B2DAB" w14:textId="77777777" w:rsidR="001C40AC" w:rsidRPr="00C062BE" w:rsidRDefault="001C40AC" w:rsidP="00697C61">
      <w:pPr>
        <w:spacing w:before="240" w:after="240" w:line="240" w:lineRule="auto"/>
        <w:jc w:val="both"/>
        <w:rPr>
          <w:rFonts w:asciiTheme="minorHAnsi" w:hAnsiTheme="minorHAnsi" w:cstheme="minorHAnsi"/>
          <w:b/>
          <w:i/>
          <w:sz w:val="18"/>
          <w:lang w:val="fr-FR"/>
        </w:rPr>
      </w:pPr>
    </w:p>
    <w:p w14:paraId="582309B7" w14:textId="7065219B" w:rsidR="001C40AC" w:rsidRPr="0062692A" w:rsidRDefault="00167290" w:rsidP="00787F67">
      <w:pPr>
        <w:spacing w:before="240" w:after="240" w:line="240" w:lineRule="auto"/>
        <w:jc w:val="center"/>
        <w:rPr>
          <w:rFonts w:asciiTheme="minorHAnsi" w:hAnsiTheme="minorHAnsi" w:cstheme="minorHAnsi"/>
          <w:b/>
          <w:i/>
          <w:sz w:val="18"/>
        </w:rPr>
      </w:pPr>
      <w:r>
        <w:rPr>
          <w:b/>
          <w:bCs/>
          <w:sz w:val="24"/>
          <w:szCs w:val="24"/>
        </w:rPr>
        <w:t xml:space="preserve">Tube MTV </w:t>
      </w:r>
      <w:proofErr w:type="spellStart"/>
      <w:r>
        <w:rPr>
          <w:b/>
          <w:bCs/>
          <w:sz w:val="24"/>
          <w:szCs w:val="24"/>
        </w:rPr>
        <w:t>Lésion</w:t>
      </w:r>
      <w:proofErr w:type="spellEnd"/>
    </w:p>
    <w:tbl>
      <w:tblPr>
        <w:tblStyle w:val="TableGrid2"/>
        <w:tblW w:w="10017" w:type="dxa"/>
        <w:tblLayout w:type="fixed"/>
        <w:tblLook w:val="04A0" w:firstRow="1" w:lastRow="0" w:firstColumn="1" w:lastColumn="0" w:noHBand="0" w:noVBand="1"/>
      </w:tblPr>
      <w:tblGrid>
        <w:gridCol w:w="520"/>
        <w:gridCol w:w="4437"/>
        <w:gridCol w:w="5060"/>
      </w:tblGrid>
      <w:tr w:rsidR="00EE1863" w:rsidRPr="009544EC" w14:paraId="3AC62E79" w14:textId="77777777">
        <w:trPr>
          <w:trHeight w:val="288"/>
        </w:trPr>
        <w:tc>
          <w:tcPr>
            <w:tcW w:w="10017" w:type="dxa"/>
            <w:gridSpan w:val="3"/>
            <w:shd w:val="clear" w:color="auto" w:fill="D9D9D9" w:themeFill="background1" w:themeFillShade="D9"/>
          </w:tcPr>
          <w:p w14:paraId="33721617" w14:textId="093412AA" w:rsidR="00EE1863" w:rsidRPr="0028120D" w:rsidRDefault="00167290">
            <w:pPr>
              <w:tabs>
                <w:tab w:val="left" w:pos="9007"/>
              </w:tabs>
              <w:rPr>
                <w:b/>
                <w:lang w:eastAsia="en-US"/>
              </w:rPr>
            </w:pPr>
            <w:r>
              <w:rPr>
                <w:b/>
                <w:bCs/>
                <w:lang w:eastAsia="en-US"/>
              </w:rPr>
              <w:t xml:space="preserve">Tube MTV </w:t>
            </w:r>
            <w:proofErr w:type="spellStart"/>
            <w:r>
              <w:rPr>
                <w:b/>
                <w:bCs/>
                <w:lang w:eastAsia="en-US"/>
              </w:rPr>
              <w:t>lésion</w:t>
            </w:r>
            <w:proofErr w:type="spellEnd"/>
          </w:p>
        </w:tc>
      </w:tr>
      <w:tr w:rsidR="00167290" w:rsidRPr="00167290" w14:paraId="7B71C3F5" w14:textId="77777777">
        <w:trPr>
          <w:trHeight w:val="409"/>
        </w:trPr>
        <w:tc>
          <w:tcPr>
            <w:tcW w:w="520" w:type="dxa"/>
          </w:tcPr>
          <w:p w14:paraId="5FF1A1AF" w14:textId="77777777" w:rsidR="00167290" w:rsidRPr="00162AB4" w:rsidRDefault="00167290" w:rsidP="00167290">
            <w:pPr>
              <w:pStyle w:val="Paragraphedeliste"/>
              <w:numPr>
                <w:ilvl w:val="0"/>
                <w:numId w:val="37"/>
              </w:numPr>
              <w:spacing w:before="100" w:after="100" w:line="276" w:lineRule="auto"/>
              <w:contextualSpacing w:val="0"/>
              <w:rPr>
                <w:b/>
              </w:rPr>
            </w:pPr>
          </w:p>
        </w:tc>
        <w:tc>
          <w:tcPr>
            <w:tcW w:w="4437" w:type="dxa"/>
          </w:tcPr>
          <w:p w14:paraId="53D4AC96" w14:textId="2B90C0BE" w:rsidR="00167290" w:rsidRPr="00167290" w:rsidRDefault="00167290" w:rsidP="00167290">
            <w:pPr>
              <w:spacing w:before="100" w:after="100"/>
              <w:rPr>
                <w:lang w:val="fr-FR"/>
              </w:rPr>
            </w:pPr>
            <w:r w:rsidRPr="00167290">
              <w:rPr>
                <w:rFonts w:asciiTheme="minorHAnsi" w:hAnsiTheme="minorHAnsi" w:cstheme="minorHAnsi"/>
                <w:lang w:val="fr-FR"/>
              </w:rPr>
              <w:t>Période de la visite de suivi</w:t>
            </w:r>
          </w:p>
        </w:tc>
        <w:tc>
          <w:tcPr>
            <w:tcW w:w="5060" w:type="dxa"/>
          </w:tcPr>
          <w:p w14:paraId="6D2C90BF" w14:textId="77777777" w:rsidR="00167290" w:rsidRPr="00167290" w:rsidRDefault="00167290" w:rsidP="00167290">
            <w:pPr>
              <w:tabs>
                <w:tab w:val="left" w:pos="2106"/>
              </w:tabs>
              <w:spacing w:before="100" w:after="100"/>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lang w:val="fr-FR"/>
              </w:rPr>
            </w:r>
            <w:r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 xml:space="preserve"> Visite initiale </w:t>
            </w:r>
          </w:p>
          <w:p w14:paraId="61B9CE2B" w14:textId="77777777" w:rsidR="00167290" w:rsidRPr="00167290" w:rsidRDefault="00167290" w:rsidP="00167290">
            <w:pPr>
              <w:tabs>
                <w:tab w:val="left" w:pos="2106"/>
              </w:tabs>
              <w:spacing w:before="100" w:after="100"/>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lang w:val="fr-FR"/>
              </w:rPr>
            </w:r>
            <w:r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 xml:space="preserve"> Visite au Jour 4</w:t>
            </w:r>
          </w:p>
          <w:p w14:paraId="30273F48" w14:textId="77777777" w:rsidR="00167290" w:rsidRPr="00167290" w:rsidRDefault="00167290" w:rsidP="00167290">
            <w:pPr>
              <w:tabs>
                <w:tab w:val="left" w:pos="2106"/>
              </w:tabs>
              <w:spacing w:before="100" w:after="100"/>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lang w:val="fr-FR"/>
              </w:rPr>
            </w:r>
            <w:r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 xml:space="preserve"> Visite au Jour 8</w:t>
            </w:r>
          </w:p>
          <w:p w14:paraId="05752DFC" w14:textId="6CB38A11" w:rsidR="00167290" w:rsidRPr="00167290" w:rsidRDefault="00167290" w:rsidP="00167290">
            <w:pPr>
              <w:spacing w:before="100" w:after="100"/>
              <w:rPr>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lang w:val="fr-FR"/>
              </w:rPr>
            </w:r>
            <w:r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 xml:space="preserve"> Visite au Jour 14</w:t>
            </w:r>
          </w:p>
        </w:tc>
      </w:tr>
      <w:tr w:rsidR="00EE1863" w:rsidRPr="009544EC" w14:paraId="09D08515" w14:textId="77777777">
        <w:trPr>
          <w:trHeight w:val="409"/>
        </w:trPr>
        <w:tc>
          <w:tcPr>
            <w:tcW w:w="520" w:type="dxa"/>
          </w:tcPr>
          <w:p w14:paraId="56777CAC" w14:textId="77777777" w:rsidR="00EE1863" w:rsidRPr="00167290" w:rsidRDefault="00EE1863" w:rsidP="005024B9">
            <w:pPr>
              <w:pStyle w:val="Paragraphedeliste"/>
              <w:numPr>
                <w:ilvl w:val="0"/>
                <w:numId w:val="37"/>
              </w:numPr>
              <w:spacing w:before="100" w:after="100"/>
              <w:ind w:left="171" w:hanging="201"/>
              <w:contextualSpacing w:val="0"/>
              <w:rPr>
                <w:b/>
                <w:lang w:val="fr-FR"/>
              </w:rPr>
            </w:pPr>
          </w:p>
        </w:tc>
        <w:tc>
          <w:tcPr>
            <w:tcW w:w="4437" w:type="dxa"/>
          </w:tcPr>
          <w:p w14:paraId="40F6B743" w14:textId="768ECEC3" w:rsidR="00EE1863" w:rsidRPr="00167290" w:rsidRDefault="00167290">
            <w:pPr>
              <w:spacing w:before="100" w:after="100"/>
              <w:rPr>
                <w:rFonts w:asciiTheme="minorHAnsi" w:hAnsiTheme="minorHAnsi" w:cstheme="minorHAnsi"/>
                <w:lang w:val="fr-FR"/>
              </w:rPr>
            </w:pPr>
            <w:r w:rsidRPr="00167290">
              <w:rPr>
                <w:rFonts w:asciiTheme="minorHAnsi" w:hAnsiTheme="minorHAnsi" w:cstheme="minorHAnsi"/>
                <w:lang w:val="fr-FR"/>
              </w:rPr>
              <w:t>Date du prélèvement (jj/mmm/</w:t>
            </w:r>
            <w:proofErr w:type="spellStart"/>
            <w:r w:rsidRPr="00167290">
              <w:rPr>
                <w:rFonts w:asciiTheme="minorHAnsi" w:hAnsiTheme="minorHAnsi" w:cstheme="minorHAnsi"/>
                <w:lang w:val="fr-FR"/>
              </w:rPr>
              <w:t>aaaa</w:t>
            </w:r>
            <w:proofErr w:type="spellEnd"/>
            <w:r w:rsidRPr="00167290">
              <w:rPr>
                <w:rFonts w:asciiTheme="minorHAnsi" w:hAnsiTheme="minorHAnsi" w:cstheme="minorHAnsi"/>
                <w:lang w:val="fr-FR"/>
              </w:rPr>
              <w:t>) :</w:t>
            </w:r>
          </w:p>
        </w:tc>
        <w:tc>
          <w:tcPr>
            <w:tcW w:w="5060" w:type="dxa"/>
          </w:tcPr>
          <w:p w14:paraId="53E16AF1" w14:textId="77777777" w:rsidR="00EE1863" w:rsidRPr="0062692A" w:rsidRDefault="00EE1863">
            <w:pPr>
              <w:spacing w:before="100" w:after="100"/>
              <w:rPr>
                <w:rFonts w:asciiTheme="minorHAnsi" w:hAnsiTheme="minorHAnsi" w:cstheme="minorHAnsi"/>
              </w:rPr>
            </w:pPr>
            <w:r w:rsidRPr="00F10394">
              <w:rPr>
                <w:rFonts w:asciiTheme="minorHAnsi" w:hAnsiTheme="minorHAnsi" w:cstheme="minorHAnsi"/>
              </w:rPr>
              <w:t xml:space="preserve">__ __/__ __ __/__ __ __ __ </w:t>
            </w:r>
          </w:p>
        </w:tc>
      </w:tr>
      <w:tr w:rsidR="00167290" w:rsidRPr="00167290" w14:paraId="10CA8BFE" w14:textId="77777777">
        <w:trPr>
          <w:trHeight w:val="409"/>
        </w:trPr>
        <w:tc>
          <w:tcPr>
            <w:tcW w:w="520" w:type="dxa"/>
          </w:tcPr>
          <w:p w14:paraId="1F8E2ED4" w14:textId="77777777" w:rsidR="00167290" w:rsidRPr="00162AB4" w:rsidRDefault="00167290" w:rsidP="00167290">
            <w:pPr>
              <w:pStyle w:val="Paragraphedeliste"/>
              <w:numPr>
                <w:ilvl w:val="0"/>
                <w:numId w:val="37"/>
              </w:numPr>
              <w:spacing w:before="100" w:after="100"/>
              <w:ind w:left="171" w:hanging="201"/>
              <w:contextualSpacing w:val="0"/>
              <w:rPr>
                <w:b/>
              </w:rPr>
            </w:pPr>
          </w:p>
        </w:tc>
        <w:tc>
          <w:tcPr>
            <w:tcW w:w="4437" w:type="dxa"/>
          </w:tcPr>
          <w:p w14:paraId="2CA73756" w14:textId="1F503475" w:rsidR="00167290" w:rsidRPr="00167290" w:rsidRDefault="00167290" w:rsidP="00167290">
            <w:pPr>
              <w:spacing w:before="100" w:after="100"/>
              <w:rPr>
                <w:rFonts w:asciiTheme="minorHAnsi" w:hAnsiTheme="minorHAnsi" w:cstheme="minorHAnsi"/>
                <w:lang w:val="fr-FR"/>
              </w:rPr>
            </w:pPr>
            <w:r w:rsidRPr="00167290">
              <w:rPr>
                <w:rFonts w:asciiTheme="minorHAnsi" w:hAnsiTheme="minorHAnsi" w:cstheme="minorHAnsi"/>
                <w:lang w:val="fr-FR"/>
              </w:rPr>
              <w:t>Arrivée de l’échantillon au laboratoire de traitement (jj/mm/</w:t>
            </w:r>
            <w:proofErr w:type="spellStart"/>
            <w:r w:rsidRPr="00167290">
              <w:rPr>
                <w:rFonts w:asciiTheme="minorHAnsi" w:hAnsiTheme="minorHAnsi" w:cstheme="minorHAnsi"/>
                <w:lang w:val="fr-FR"/>
              </w:rPr>
              <w:t>aaaa</w:t>
            </w:r>
            <w:proofErr w:type="spellEnd"/>
            <w:r w:rsidRPr="00167290">
              <w:rPr>
                <w:rFonts w:asciiTheme="minorHAnsi" w:hAnsiTheme="minorHAnsi" w:cstheme="minorHAnsi"/>
                <w:lang w:val="fr-FR"/>
              </w:rPr>
              <w:t>) :</w:t>
            </w:r>
          </w:p>
        </w:tc>
        <w:tc>
          <w:tcPr>
            <w:tcW w:w="5060" w:type="dxa"/>
          </w:tcPr>
          <w:p w14:paraId="0B1308EF" w14:textId="77777777" w:rsidR="00167290" w:rsidRPr="00167290" w:rsidRDefault="00167290" w:rsidP="00167290">
            <w:pPr>
              <w:tabs>
                <w:tab w:val="left" w:pos="2106"/>
              </w:tabs>
              <w:spacing w:before="100" w:after="100" w:line="276" w:lineRule="auto"/>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lang w:val="fr-FR"/>
              </w:rPr>
            </w:r>
            <w:r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Le jour même du prélèvement</w:t>
            </w:r>
          </w:p>
          <w:p w14:paraId="4CE1E2E7" w14:textId="744A8267" w:rsidR="00167290" w:rsidRPr="00167290" w:rsidRDefault="00167290" w:rsidP="00167290">
            <w:pPr>
              <w:spacing w:before="100" w:after="100"/>
              <w:rPr>
                <w:rFonts w:asciiTheme="minorHAnsi" w:hAnsiTheme="minorHAnsi" w:cstheme="minorHAnsi"/>
                <w:lang w:val="fr-FR"/>
              </w:rPr>
            </w:pPr>
            <w:r w:rsidRPr="00167290">
              <w:rPr>
                <w:rFonts w:asciiTheme="minorHAnsi" w:hAnsiTheme="minorHAnsi" w:cstheme="minorHAnsi"/>
                <w:lang w:val="fr-FR"/>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lang w:val="fr-FR"/>
              </w:rPr>
            </w:r>
            <w:r w:rsidRPr="00167290">
              <w:rPr>
                <w:rFonts w:asciiTheme="minorHAnsi" w:hAnsiTheme="minorHAnsi" w:cstheme="minorHAnsi"/>
                <w:lang w:val="fr-FR"/>
              </w:rPr>
              <w:fldChar w:fldCharType="separate"/>
            </w:r>
            <w:r w:rsidRPr="00167290">
              <w:rPr>
                <w:rFonts w:asciiTheme="minorHAnsi" w:hAnsiTheme="minorHAnsi" w:cstheme="minorHAnsi"/>
                <w:lang w:val="fr-FR"/>
              </w:rPr>
              <w:fldChar w:fldCharType="end"/>
            </w:r>
            <w:r w:rsidRPr="00167290">
              <w:rPr>
                <w:rFonts w:asciiTheme="minorHAnsi" w:hAnsiTheme="minorHAnsi" w:cstheme="minorHAnsi"/>
                <w:lang w:val="fr-FR"/>
              </w:rPr>
              <w:t>Autre jour : __ __/__ ___ __/__ __ __ __</w:t>
            </w:r>
          </w:p>
        </w:tc>
      </w:tr>
      <w:tr w:rsidR="00EE1863" w:rsidRPr="009544EC" w14:paraId="213994BF" w14:textId="77777777">
        <w:trPr>
          <w:trHeight w:val="409"/>
        </w:trPr>
        <w:tc>
          <w:tcPr>
            <w:tcW w:w="520" w:type="dxa"/>
          </w:tcPr>
          <w:p w14:paraId="45693B1B" w14:textId="77777777" w:rsidR="00EE1863" w:rsidRPr="00167290" w:rsidRDefault="00EE1863" w:rsidP="005024B9">
            <w:pPr>
              <w:pStyle w:val="Paragraphedeliste"/>
              <w:numPr>
                <w:ilvl w:val="0"/>
                <w:numId w:val="37"/>
              </w:numPr>
              <w:spacing w:before="100" w:after="100"/>
              <w:ind w:left="171" w:hanging="201"/>
              <w:contextualSpacing w:val="0"/>
              <w:rPr>
                <w:b/>
                <w:lang w:val="fr-FR"/>
              </w:rPr>
            </w:pPr>
          </w:p>
        </w:tc>
        <w:tc>
          <w:tcPr>
            <w:tcW w:w="4437" w:type="dxa"/>
          </w:tcPr>
          <w:p w14:paraId="710D5E9C" w14:textId="104F6836" w:rsidR="00EE1863" w:rsidRPr="00167290" w:rsidRDefault="00167290">
            <w:pPr>
              <w:spacing w:before="100" w:after="100"/>
              <w:rPr>
                <w:rFonts w:asciiTheme="minorHAnsi" w:hAnsiTheme="minorHAnsi" w:cstheme="minorHAnsi"/>
                <w:lang w:val="fr-FR"/>
              </w:rPr>
            </w:pPr>
            <w:r w:rsidRPr="00167290">
              <w:rPr>
                <w:rFonts w:asciiTheme="minorHAnsi" w:hAnsiTheme="minorHAnsi" w:cstheme="minorHAnsi"/>
                <w:lang w:val="fr-FR"/>
              </w:rPr>
              <w:t>Heure d’arrivée des échantillons au laboratoire (24h00</w:t>
            </w:r>
            <w:r w:rsidRPr="00167290">
              <w:rPr>
                <w:rFonts w:asciiTheme="minorHAnsi" w:hAnsiTheme="minorHAnsi" w:cstheme="minorHAnsi"/>
                <w:lang w:val="fr-FR"/>
              </w:rPr>
              <w:t>) :</w:t>
            </w:r>
          </w:p>
        </w:tc>
        <w:tc>
          <w:tcPr>
            <w:tcW w:w="5060" w:type="dxa"/>
          </w:tcPr>
          <w:p w14:paraId="28F384C7" w14:textId="77777777" w:rsidR="00EE1863" w:rsidRPr="00F10394" w:rsidRDefault="00EE1863">
            <w:pPr>
              <w:spacing w:before="100" w:after="100"/>
              <w:rPr>
                <w:rFonts w:asciiTheme="minorHAnsi" w:hAnsiTheme="minorHAnsi" w:cstheme="minorHAnsi"/>
              </w:rPr>
            </w:pPr>
            <w:r w:rsidRPr="00F10394">
              <w:rPr>
                <w:rFonts w:asciiTheme="minorHAnsi" w:hAnsiTheme="minorHAnsi" w:cstheme="minorHAnsi"/>
              </w:rPr>
              <w:t>__ __: __ __</w:t>
            </w:r>
          </w:p>
        </w:tc>
      </w:tr>
      <w:tr w:rsidR="00167290" w:rsidRPr="00167290" w14:paraId="458DD85E" w14:textId="77777777">
        <w:trPr>
          <w:trHeight w:val="409"/>
        </w:trPr>
        <w:tc>
          <w:tcPr>
            <w:tcW w:w="520" w:type="dxa"/>
          </w:tcPr>
          <w:p w14:paraId="390C1DAF" w14:textId="77777777" w:rsidR="00167290" w:rsidRPr="00162AB4" w:rsidRDefault="00167290" w:rsidP="00167290">
            <w:pPr>
              <w:pStyle w:val="Paragraphedeliste"/>
              <w:numPr>
                <w:ilvl w:val="0"/>
                <w:numId w:val="37"/>
              </w:numPr>
              <w:spacing w:before="100" w:after="100"/>
              <w:ind w:left="171" w:hanging="201"/>
              <w:contextualSpacing w:val="0"/>
              <w:rPr>
                <w:b/>
              </w:rPr>
            </w:pPr>
          </w:p>
        </w:tc>
        <w:tc>
          <w:tcPr>
            <w:tcW w:w="4437" w:type="dxa"/>
          </w:tcPr>
          <w:p w14:paraId="20DB8231" w14:textId="4C85F0C1" w:rsidR="00167290" w:rsidRPr="00167290" w:rsidRDefault="00167290" w:rsidP="00167290">
            <w:pPr>
              <w:spacing w:before="100" w:after="100"/>
              <w:rPr>
                <w:rFonts w:asciiTheme="minorHAnsi" w:hAnsiTheme="minorHAnsi" w:cstheme="minorHAnsi"/>
                <w:lang w:val="fr-FR"/>
              </w:rPr>
            </w:pPr>
            <w:r w:rsidRPr="00167290">
              <w:rPr>
                <w:rFonts w:asciiTheme="minorHAnsi" w:hAnsiTheme="minorHAnsi" w:cstheme="minorHAnsi"/>
                <w:lang w:val="fr-FR"/>
              </w:rPr>
              <w:t>Température de transport des échantillons (°C) :</w:t>
            </w:r>
          </w:p>
        </w:tc>
        <w:tc>
          <w:tcPr>
            <w:tcW w:w="5060" w:type="dxa"/>
          </w:tcPr>
          <w:p w14:paraId="201E4D72" w14:textId="32CD50A2" w:rsidR="00167290" w:rsidRPr="00167290" w:rsidRDefault="00167290" w:rsidP="00167290">
            <w:pPr>
              <w:spacing w:before="100" w:after="100"/>
              <w:rPr>
                <w:rFonts w:asciiTheme="minorHAnsi" w:hAnsiTheme="minorHAnsi" w:cstheme="minorHAnsi"/>
                <w:lang w:val="fr-FR"/>
              </w:rPr>
            </w:pP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rPr>
            </w:r>
            <w:r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FR"/>
              </w:rPr>
              <w:t xml:space="preserve">Température Ambiante      </w:t>
            </w: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rPr>
            </w:r>
            <w:r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FR"/>
              </w:rPr>
              <w:t xml:space="preserve">2-8°C (dans une glacière) </w:t>
            </w:r>
          </w:p>
        </w:tc>
      </w:tr>
      <w:tr w:rsidR="00167290" w:rsidRPr="009544EC" w14:paraId="4F1396C7" w14:textId="77777777">
        <w:trPr>
          <w:trHeight w:val="409"/>
        </w:trPr>
        <w:tc>
          <w:tcPr>
            <w:tcW w:w="520" w:type="dxa"/>
          </w:tcPr>
          <w:p w14:paraId="6DB272B3" w14:textId="77777777" w:rsidR="00167290" w:rsidRPr="00167290" w:rsidRDefault="00167290" w:rsidP="00167290">
            <w:pPr>
              <w:pStyle w:val="Paragraphedeliste"/>
              <w:numPr>
                <w:ilvl w:val="0"/>
                <w:numId w:val="37"/>
              </w:numPr>
              <w:spacing w:before="100" w:after="100" w:line="276" w:lineRule="auto"/>
              <w:ind w:left="171" w:hanging="201"/>
              <w:contextualSpacing w:val="0"/>
              <w:rPr>
                <w:b/>
                <w:lang w:val="fr-FR"/>
              </w:rPr>
            </w:pPr>
          </w:p>
        </w:tc>
        <w:tc>
          <w:tcPr>
            <w:tcW w:w="4437" w:type="dxa"/>
          </w:tcPr>
          <w:p w14:paraId="71E73416" w14:textId="2F04A99A" w:rsidR="00167290" w:rsidRPr="00167290" w:rsidRDefault="00167290" w:rsidP="00167290">
            <w:pPr>
              <w:spacing w:before="100" w:after="100"/>
              <w:rPr>
                <w:rFonts w:asciiTheme="minorHAnsi" w:hAnsiTheme="minorHAnsi" w:cstheme="minorHAnsi"/>
                <w:lang w:val="fr-FR"/>
              </w:rPr>
            </w:pPr>
            <w:r w:rsidRPr="00167290">
              <w:rPr>
                <w:rFonts w:asciiTheme="minorHAnsi" w:hAnsiTheme="minorHAnsi" w:cstheme="minorHAnsi"/>
                <w:lang w:val="fr-FR"/>
              </w:rPr>
              <w:t>L’échantillon a-t-il été traité ?</w:t>
            </w:r>
          </w:p>
        </w:tc>
        <w:tc>
          <w:tcPr>
            <w:tcW w:w="5060" w:type="dxa"/>
          </w:tcPr>
          <w:p w14:paraId="60EB437F" w14:textId="77777777" w:rsidR="00167290" w:rsidRPr="00167290" w:rsidRDefault="00167290" w:rsidP="00167290">
            <w:pPr>
              <w:spacing w:before="100" w:after="100"/>
              <w:rPr>
                <w:rFonts w:asciiTheme="minorHAnsi" w:hAnsiTheme="minorHAnsi" w:cstheme="minorHAnsi"/>
              </w:rPr>
            </w:pPr>
            <w:r w:rsidRPr="00167290">
              <w:rPr>
                <w:rFonts w:asciiTheme="minorHAnsi" w:hAnsiTheme="minorHAnsi" w:cstheme="minorHAnsi"/>
              </w:rPr>
              <w:fldChar w:fldCharType="begin"/>
            </w:r>
            <w:r w:rsidRPr="00167290">
              <w:rPr>
                <w:rFonts w:asciiTheme="minorHAnsi" w:hAnsiTheme="minorHAnsi" w:cstheme="minorHAnsi"/>
              </w:rPr>
              <w:instrText xml:space="preserve"> FORMCHECKBOX </w:instrText>
            </w:r>
            <w:r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rPr>
              <w:instrText xml:space="preserve"> FORMCHECKBOX </w:instrText>
            </w:r>
            <w:r w:rsidRPr="00167290">
              <w:rPr>
                <w:rFonts w:asciiTheme="minorHAnsi" w:hAnsiTheme="minorHAnsi" w:cstheme="minorHAnsi"/>
              </w:rPr>
            </w:r>
            <w:r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rPr>
              <w:t xml:space="preserve">OUI                     </w:t>
            </w: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rPr>
              <w:instrText xml:space="preserve"> FORMCHECKBOX </w:instrText>
            </w:r>
            <w:r w:rsidRPr="00167290">
              <w:rPr>
                <w:rFonts w:asciiTheme="minorHAnsi" w:hAnsiTheme="minorHAnsi" w:cstheme="minorHAnsi"/>
              </w:rPr>
            </w:r>
            <w:r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rPr>
              <w:t xml:space="preserve"> </w:t>
            </w:r>
            <w:r w:rsidRPr="00167290">
              <w:rPr>
                <w:rFonts w:asciiTheme="minorHAnsi" w:hAnsiTheme="minorHAnsi" w:cstheme="minorHAnsi"/>
              </w:rPr>
              <w:fldChar w:fldCharType="begin"/>
            </w:r>
            <w:r w:rsidRPr="00167290">
              <w:rPr>
                <w:rFonts w:asciiTheme="minorHAnsi" w:hAnsiTheme="minorHAnsi" w:cstheme="minorHAnsi"/>
              </w:rPr>
              <w:instrText xml:space="preserve"> FORMCHECKBOX </w:instrText>
            </w:r>
            <w:r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rPr>
              <w:t xml:space="preserve">NON:             </w:t>
            </w:r>
          </w:p>
          <w:p w14:paraId="4511987C" w14:textId="3C895513" w:rsidR="00167290" w:rsidRPr="0062692A" w:rsidRDefault="00167290" w:rsidP="00167290">
            <w:pPr>
              <w:spacing w:before="100" w:after="100"/>
              <w:rPr>
                <w:rFonts w:asciiTheme="minorHAnsi" w:hAnsiTheme="minorHAnsi" w:cstheme="minorHAnsi"/>
              </w:rPr>
            </w:pPr>
            <w:r w:rsidRPr="00167290">
              <w:rPr>
                <w:rFonts w:asciiTheme="minorHAnsi" w:hAnsiTheme="minorHAnsi" w:cstheme="minorHAnsi"/>
              </w:rPr>
              <w:fldChar w:fldCharType="begin"/>
            </w:r>
            <w:r w:rsidRPr="00167290">
              <w:rPr>
                <w:rFonts w:asciiTheme="minorHAnsi" w:hAnsiTheme="minorHAnsi" w:cstheme="minorHAnsi"/>
              </w:rPr>
              <w:instrText xml:space="preserve"> FORMCHECKBOX </w:instrText>
            </w:r>
            <w:r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
              </w:rPr>
              <w:t xml:space="preserve"> Précisez</w:t>
            </w:r>
            <w:r w:rsidRPr="00167290">
              <w:rPr>
                <w:rFonts w:asciiTheme="minorHAnsi" w:hAnsiTheme="minorHAnsi" w:cstheme="minorHAnsi"/>
              </w:rPr>
              <w:t xml:space="preserve"> :   __________________ </w:t>
            </w:r>
          </w:p>
        </w:tc>
      </w:tr>
      <w:tr w:rsidR="00EE1863" w:rsidRPr="009544EC" w14:paraId="1C5002B1" w14:textId="77777777">
        <w:trPr>
          <w:trHeight w:val="409"/>
        </w:trPr>
        <w:tc>
          <w:tcPr>
            <w:tcW w:w="520" w:type="dxa"/>
          </w:tcPr>
          <w:p w14:paraId="3D8C1FF1" w14:textId="77777777" w:rsidR="00EE1863" w:rsidRPr="009544EC" w:rsidRDefault="00EE1863" w:rsidP="005024B9">
            <w:pPr>
              <w:pStyle w:val="Paragraphedeliste"/>
              <w:numPr>
                <w:ilvl w:val="0"/>
                <w:numId w:val="37"/>
              </w:numPr>
              <w:spacing w:before="100" w:after="100"/>
              <w:ind w:left="171" w:hanging="201"/>
              <w:contextualSpacing w:val="0"/>
              <w:rPr>
                <w:b/>
              </w:rPr>
            </w:pPr>
          </w:p>
        </w:tc>
        <w:tc>
          <w:tcPr>
            <w:tcW w:w="4437" w:type="dxa"/>
          </w:tcPr>
          <w:p w14:paraId="43B23D9D" w14:textId="3C362485" w:rsidR="00EE1863" w:rsidRPr="0062692A" w:rsidRDefault="00167290">
            <w:pPr>
              <w:spacing w:before="100" w:after="100"/>
              <w:rPr>
                <w:rFonts w:asciiTheme="minorHAnsi" w:hAnsiTheme="minorHAnsi" w:cstheme="minorHAnsi"/>
              </w:rPr>
            </w:pPr>
            <w:r w:rsidRPr="00167290">
              <w:rPr>
                <w:rFonts w:asciiTheme="minorHAnsi" w:hAnsiTheme="minorHAnsi" w:cstheme="minorHAnsi"/>
              </w:rPr>
              <w:t>Volume total du MTV:</w:t>
            </w:r>
          </w:p>
        </w:tc>
        <w:tc>
          <w:tcPr>
            <w:tcW w:w="5060" w:type="dxa"/>
          </w:tcPr>
          <w:p w14:paraId="27F27A71" w14:textId="77777777" w:rsidR="00EE1863" w:rsidRPr="0062692A" w:rsidRDefault="00EE1863">
            <w:pPr>
              <w:spacing w:before="100" w:after="100"/>
              <w:rPr>
                <w:rFonts w:asciiTheme="minorHAnsi" w:hAnsiTheme="minorHAnsi" w:cstheme="minorHAnsi"/>
              </w:rPr>
            </w:pPr>
            <w:r w:rsidRPr="0062692A">
              <w:rPr>
                <w:rFonts w:asciiTheme="minorHAnsi" w:hAnsiTheme="minorHAnsi" w:cstheme="minorHAnsi"/>
              </w:rPr>
              <w:t>________ ml</w:t>
            </w:r>
          </w:p>
        </w:tc>
      </w:tr>
      <w:tr w:rsidR="00EE1863" w:rsidRPr="009544EC" w14:paraId="4A1C42A7" w14:textId="77777777">
        <w:trPr>
          <w:trHeight w:val="409"/>
        </w:trPr>
        <w:tc>
          <w:tcPr>
            <w:tcW w:w="520" w:type="dxa"/>
          </w:tcPr>
          <w:p w14:paraId="4483F846" w14:textId="77777777" w:rsidR="00EE1863" w:rsidRPr="009544EC" w:rsidRDefault="00EE1863" w:rsidP="005024B9">
            <w:pPr>
              <w:pStyle w:val="Paragraphedeliste"/>
              <w:numPr>
                <w:ilvl w:val="0"/>
                <w:numId w:val="37"/>
              </w:numPr>
              <w:spacing w:before="100" w:after="100" w:line="276" w:lineRule="auto"/>
              <w:ind w:left="171" w:hanging="201"/>
              <w:contextualSpacing w:val="0"/>
              <w:rPr>
                <w:b/>
              </w:rPr>
            </w:pPr>
          </w:p>
        </w:tc>
        <w:tc>
          <w:tcPr>
            <w:tcW w:w="4437" w:type="dxa"/>
          </w:tcPr>
          <w:p w14:paraId="15D86335" w14:textId="2871B2DB" w:rsidR="00EE1863" w:rsidRPr="00167290" w:rsidRDefault="00167290">
            <w:pPr>
              <w:spacing w:before="100" w:after="100"/>
              <w:rPr>
                <w:rFonts w:asciiTheme="minorHAnsi" w:hAnsiTheme="minorHAnsi" w:cstheme="minorHAnsi"/>
                <w:lang w:val="fr-FR"/>
              </w:rPr>
            </w:pPr>
            <w:r w:rsidRPr="00167290">
              <w:rPr>
                <w:rFonts w:asciiTheme="minorHAnsi" w:hAnsiTheme="minorHAnsi" w:cstheme="minorHAnsi"/>
                <w:lang w:val="fr-FR"/>
              </w:rPr>
              <w:t>Temps de congélation de l'aliquote à -80°C (24h00) :</w:t>
            </w:r>
          </w:p>
        </w:tc>
        <w:tc>
          <w:tcPr>
            <w:tcW w:w="5060" w:type="dxa"/>
          </w:tcPr>
          <w:p w14:paraId="2962B090" w14:textId="77777777" w:rsidR="00EE1863" w:rsidRPr="0062692A" w:rsidRDefault="00EE1863">
            <w:pPr>
              <w:spacing w:before="100" w:after="100"/>
              <w:rPr>
                <w:rFonts w:asciiTheme="minorHAnsi" w:hAnsiTheme="minorHAnsi" w:cstheme="minorHAnsi"/>
              </w:rPr>
            </w:pPr>
            <w:r w:rsidRPr="0062692A">
              <w:rPr>
                <w:rFonts w:asciiTheme="minorHAnsi" w:hAnsiTheme="minorHAnsi" w:cstheme="minorHAnsi"/>
              </w:rPr>
              <w:t>__ __: __ __</w:t>
            </w:r>
          </w:p>
        </w:tc>
      </w:tr>
      <w:tr w:rsidR="00EE1863" w:rsidRPr="009544EC" w14:paraId="0B2A1D1F" w14:textId="77777777">
        <w:trPr>
          <w:trHeight w:val="409"/>
        </w:trPr>
        <w:tc>
          <w:tcPr>
            <w:tcW w:w="520" w:type="dxa"/>
          </w:tcPr>
          <w:p w14:paraId="3935DF4E" w14:textId="77777777" w:rsidR="00EE1863" w:rsidRPr="009544EC" w:rsidRDefault="00EE1863" w:rsidP="005024B9">
            <w:pPr>
              <w:pStyle w:val="Paragraphedeliste"/>
              <w:numPr>
                <w:ilvl w:val="0"/>
                <w:numId w:val="37"/>
              </w:numPr>
              <w:spacing w:before="100" w:after="100" w:line="276" w:lineRule="auto"/>
              <w:ind w:left="171" w:hanging="201"/>
              <w:contextualSpacing w:val="0"/>
              <w:rPr>
                <w:b/>
              </w:rPr>
            </w:pPr>
          </w:p>
        </w:tc>
        <w:tc>
          <w:tcPr>
            <w:tcW w:w="4437" w:type="dxa"/>
          </w:tcPr>
          <w:p w14:paraId="62C4769F" w14:textId="2B0D1385" w:rsidR="00EE1863" w:rsidRPr="0062692A" w:rsidRDefault="00167290">
            <w:pPr>
              <w:spacing w:before="100" w:after="100"/>
              <w:rPr>
                <w:rFonts w:asciiTheme="minorHAnsi" w:hAnsiTheme="minorHAnsi" w:cstheme="minorHAnsi"/>
              </w:rPr>
            </w:pPr>
            <w:r w:rsidRPr="00167290">
              <w:rPr>
                <w:rFonts w:asciiTheme="minorHAnsi" w:hAnsiTheme="minorHAnsi" w:cstheme="minorHAnsi"/>
                <w:lang w:val="fr-FR"/>
              </w:rPr>
              <w:t>Nombre d'aliquotes de MTV</w:t>
            </w:r>
          </w:p>
        </w:tc>
        <w:tc>
          <w:tcPr>
            <w:tcW w:w="5060" w:type="dxa"/>
          </w:tcPr>
          <w:p w14:paraId="26078FF3" w14:textId="77777777" w:rsidR="00EE1863" w:rsidRPr="0062692A" w:rsidRDefault="00EE1863">
            <w:pPr>
              <w:spacing w:before="100" w:after="100"/>
              <w:rPr>
                <w:rFonts w:asciiTheme="minorHAnsi" w:hAnsiTheme="minorHAnsi" w:cstheme="minorHAnsi"/>
              </w:rPr>
            </w:pPr>
            <w:r w:rsidRPr="0062692A">
              <w:rPr>
                <w:rFonts w:asciiTheme="minorHAnsi" w:hAnsiTheme="minorHAnsi" w:cstheme="minorHAnsi"/>
              </w:rPr>
              <w:t>__________</w:t>
            </w:r>
          </w:p>
        </w:tc>
      </w:tr>
      <w:tr w:rsidR="00EE1863" w:rsidRPr="009544EC" w14:paraId="523EE552" w14:textId="77777777">
        <w:trPr>
          <w:trHeight w:val="409"/>
        </w:trPr>
        <w:tc>
          <w:tcPr>
            <w:tcW w:w="520" w:type="dxa"/>
          </w:tcPr>
          <w:p w14:paraId="69ABD872" w14:textId="77777777" w:rsidR="00EE1863" w:rsidRPr="009544EC" w:rsidRDefault="00EE1863" w:rsidP="005024B9">
            <w:pPr>
              <w:pStyle w:val="Paragraphedeliste"/>
              <w:numPr>
                <w:ilvl w:val="0"/>
                <w:numId w:val="37"/>
              </w:numPr>
              <w:spacing w:before="100" w:after="100" w:line="276" w:lineRule="auto"/>
              <w:ind w:left="171" w:hanging="201"/>
              <w:contextualSpacing w:val="0"/>
              <w:rPr>
                <w:b/>
              </w:rPr>
            </w:pPr>
          </w:p>
        </w:tc>
        <w:tc>
          <w:tcPr>
            <w:tcW w:w="9497" w:type="dxa"/>
            <w:gridSpan w:val="2"/>
          </w:tcPr>
          <w:p w14:paraId="2F198381" w14:textId="77777777" w:rsidR="00167290" w:rsidRPr="00167290" w:rsidRDefault="00167290" w:rsidP="00167290">
            <w:pPr>
              <w:spacing w:before="100" w:after="100"/>
              <w:rPr>
                <w:rFonts w:asciiTheme="minorHAnsi" w:hAnsiTheme="minorHAnsi" w:cstheme="minorHAnsi"/>
              </w:rPr>
            </w:pPr>
            <w:proofErr w:type="spellStart"/>
            <w:r w:rsidRPr="00167290">
              <w:rPr>
                <w:rFonts w:asciiTheme="minorHAnsi" w:hAnsiTheme="minorHAnsi" w:cstheme="minorHAnsi"/>
              </w:rPr>
              <w:t>Commentaires</w:t>
            </w:r>
            <w:proofErr w:type="spellEnd"/>
            <w:r w:rsidRPr="00167290">
              <w:rPr>
                <w:rFonts w:asciiTheme="minorHAnsi" w:hAnsiTheme="minorHAnsi" w:cstheme="minorHAnsi"/>
              </w:rPr>
              <w:t>/</w:t>
            </w:r>
            <w:proofErr w:type="spellStart"/>
            <w:r w:rsidRPr="00167290">
              <w:rPr>
                <w:rFonts w:asciiTheme="minorHAnsi" w:hAnsiTheme="minorHAnsi" w:cstheme="minorHAnsi"/>
              </w:rPr>
              <w:t>Déviations</w:t>
            </w:r>
            <w:proofErr w:type="spellEnd"/>
            <w:r w:rsidRPr="00167290">
              <w:rPr>
                <w:rFonts w:asciiTheme="minorHAnsi" w:hAnsiTheme="minorHAnsi" w:cstheme="minorHAnsi"/>
              </w:rPr>
              <w:t xml:space="preserve">. </w:t>
            </w:r>
            <w:proofErr w:type="spellStart"/>
            <w:r w:rsidRPr="00167290">
              <w:rPr>
                <w:rFonts w:asciiTheme="minorHAnsi" w:hAnsiTheme="minorHAnsi" w:cstheme="minorHAnsi"/>
              </w:rPr>
              <w:t>Documentez</w:t>
            </w:r>
            <w:proofErr w:type="spellEnd"/>
            <w:r w:rsidRPr="00167290">
              <w:rPr>
                <w:rFonts w:asciiTheme="minorHAnsi" w:hAnsiTheme="minorHAnsi" w:cstheme="minorHAnsi"/>
              </w:rPr>
              <w:t xml:space="preserve"> </w:t>
            </w:r>
            <w:proofErr w:type="spellStart"/>
            <w:r w:rsidRPr="00167290">
              <w:rPr>
                <w:rFonts w:asciiTheme="minorHAnsi" w:hAnsiTheme="minorHAnsi" w:cstheme="minorHAnsi"/>
              </w:rPr>
              <w:t>ici</w:t>
            </w:r>
            <w:proofErr w:type="spellEnd"/>
          </w:p>
          <w:p w14:paraId="00D6AA0F" w14:textId="77777777" w:rsidR="00167290" w:rsidRPr="00167290" w:rsidRDefault="00167290" w:rsidP="00167290">
            <w:pPr>
              <w:spacing w:before="100" w:after="100"/>
              <w:rPr>
                <w:rFonts w:asciiTheme="minorHAnsi" w:hAnsiTheme="minorHAnsi" w:cstheme="minorHAnsi"/>
                <w:lang w:val="fr-FR"/>
              </w:rPr>
            </w:pP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rPr>
            </w:r>
            <w:r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FR"/>
              </w:rPr>
              <w:t>L’aliquote suivante de milieu de prélèvement avait un volume inférieur à celui prévu :</w:t>
            </w:r>
          </w:p>
          <w:p w14:paraId="4646ABC9" w14:textId="77777777" w:rsidR="00167290" w:rsidRPr="00167290" w:rsidRDefault="00167290" w:rsidP="00167290">
            <w:pPr>
              <w:spacing w:before="100" w:after="100"/>
              <w:rPr>
                <w:rFonts w:asciiTheme="minorHAnsi" w:hAnsiTheme="minorHAnsi" w:cstheme="minorHAnsi"/>
                <w:lang w:val="fr-FR"/>
              </w:rPr>
            </w:pPr>
            <w:r w:rsidRPr="00167290">
              <w:rPr>
                <w:rFonts w:asciiTheme="minorHAnsi" w:hAnsiTheme="minorHAnsi" w:cstheme="minorHAnsi"/>
                <w:lang w:val="fr-FR"/>
              </w:rPr>
              <w:t>Nombre d’aliquotes ______________, volume (</w:t>
            </w:r>
            <w:proofErr w:type="spellStart"/>
            <w:r w:rsidRPr="00167290">
              <w:rPr>
                <w:rFonts w:asciiTheme="minorHAnsi" w:hAnsiTheme="minorHAnsi" w:cstheme="minorHAnsi"/>
                <w:lang w:val="fr-FR"/>
              </w:rPr>
              <w:t>ul</w:t>
            </w:r>
            <w:proofErr w:type="spellEnd"/>
            <w:r w:rsidRPr="00167290">
              <w:rPr>
                <w:rFonts w:asciiTheme="minorHAnsi" w:hAnsiTheme="minorHAnsi" w:cstheme="minorHAnsi"/>
                <w:lang w:val="fr-FR"/>
              </w:rPr>
              <w:t>) : ______</w:t>
            </w:r>
          </w:p>
          <w:p w14:paraId="2039098D" w14:textId="77777777" w:rsidR="00167290" w:rsidRPr="00167290" w:rsidRDefault="00167290" w:rsidP="00167290">
            <w:pPr>
              <w:spacing w:before="100" w:after="100"/>
              <w:rPr>
                <w:rFonts w:asciiTheme="minorHAnsi" w:hAnsiTheme="minorHAnsi" w:cstheme="minorHAnsi"/>
                <w:lang w:val="fr-FR"/>
              </w:rPr>
            </w:pPr>
            <w:r w:rsidRPr="00167290">
              <w:rPr>
                <w:rFonts w:asciiTheme="minorHAnsi" w:hAnsiTheme="minorHAnsi" w:cstheme="minorHAnsi"/>
              </w:rPr>
              <w:fldChar w:fldCharType="begin">
                <w:ffData>
                  <w:name w:val="Check1"/>
                  <w:enabled/>
                  <w:calcOnExit w:val="0"/>
                  <w:checkBox>
                    <w:sizeAuto/>
                    <w:default w:val="0"/>
                  </w:checkBox>
                </w:ffData>
              </w:fldChar>
            </w:r>
            <w:r w:rsidRPr="00167290">
              <w:rPr>
                <w:rFonts w:asciiTheme="minorHAnsi" w:hAnsiTheme="minorHAnsi" w:cstheme="minorHAnsi"/>
                <w:lang w:val="fr-FR"/>
              </w:rPr>
              <w:instrText xml:space="preserve"> FORMCHECKBOX </w:instrText>
            </w:r>
            <w:r w:rsidRPr="00167290">
              <w:rPr>
                <w:rFonts w:asciiTheme="minorHAnsi" w:hAnsiTheme="minorHAnsi" w:cstheme="minorHAnsi"/>
              </w:rPr>
            </w:r>
            <w:r w:rsidRPr="00167290">
              <w:rPr>
                <w:rFonts w:asciiTheme="minorHAnsi" w:hAnsiTheme="minorHAnsi" w:cstheme="minorHAnsi"/>
              </w:rPr>
              <w:fldChar w:fldCharType="separate"/>
            </w:r>
            <w:r w:rsidRPr="00167290">
              <w:rPr>
                <w:rFonts w:asciiTheme="minorHAnsi" w:hAnsiTheme="minorHAnsi" w:cstheme="minorHAnsi"/>
              </w:rPr>
              <w:fldChar w:fldCharType="end"/>
            </w:r>
            <w:r w:rsidRPr="00167290">
              <w:rPr>
                <w:rFonts w:asciiTheme="minorHAnsi" w:hAnsiTheme="minorHAnsi" w:cstheme="minorHAnsi"/>
                <w:lang w:val="fr-FR"/>
              </w:rPr>
              <w:t>Autres déviations :</w:t>
            </w:r>
          </w:p>
          <w:p w14:paraId="46E820CB" w14:textId="77777777" w:rsidR="00EE1863" w:rsidRPr="0062692A" w:rsidRDefault="00EE1863">
            <w:pPr>
              <w:spacing w:before="100" w:after="100"/>
              <w:rPr>
                <w:rFonts w:asciiTheme="minorHAnsi" w:hAnsiTheme="minorHAnsi" w:cstheme="minorHAnsi"/>
              </w:rPr>
            </w:pPr>
            <w:r w:rsidRPr="0062692A">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14:paraId="0D488BBE" w14:textId="61A4CE76" w:rsidR="00083142" w:rsidRDefault="00083142" w:rsidP="00E300DA">
      <w:pPr>
        <w:spacing w:after="200"/>
        <w:rPr>
          <w:b/>
          <w:i/>
          <w:sz w:val="18"/>
        </w:rPr>
      </w:pPr>
    </w:p>
    <w:p w14:paraId="74B610BF" w14:textId="77777777" w:rsidR="00167290" w:rsidRDefault="00167290" w:rsidP="00167290">
      <w:pPr>
        <w:spacing w:before="240" w:after="240"/>
        <w:jc w:val="both"/>
        <w:rPr>
          <w:rFonts w:asciiTheme="minorHAnsi" w:hAnsiTheme="minorHAnsi" w:cstheme="minorHAnsi"/>
          <w:b/>
          <w:i/>
          <w:sz w:val="18"/>
          <w:lang w:val="fr-FR"/>
        </w:rPr>
      </w:pPr>
      <w:r>
        <w:rPr>
          <w:rFonts w:asciiTheme="minorHAnsi" w:hAnsiTheme="minorHAnsi" w:cstheme="minorHAnsi"/>
          <w:b/>
          <w:i/>
          <w:sz w:val="18"/>
          <w:lang w:val="fr-FR"/>
        </w:rPr>
        <w:t>Traité et complété par (initiales) : __ __ __ (___/______/________) (jj/mmm/</w:t>
      </w:r>
      <w:proofErr w:type="spellStart"/>
      <w:r>
        <w:rPr>
          <w:rFonts w:asciiTheme="minorHAnsi" w:hAnsiTheme="minorHAnsi" w:cstheme="minorHAnsi"/>
          <w:b/>
          <w:i/>
          <w:sz w:val="18"/>
          <w:lang w:val="fr-FR"/>
        </w:rPr>
        <w:t>aaaa</w:t>
      </w:r>
      <w:proofErr w:type="spellEnd"/>
      <w:r>
        <w:rPr>
          <w:rFonts w:asciiTheme="minorHAnsi" w:hAnsiTheme="minorHAnsi" w:cstheme="minorHAnsi"/>
          <w:b/>
          <w:i/>
          <w:sz w:val="18"/>
          <w:lang w:val="fr-FR"/>
        </w:rPr>
        <w:t>)</w:t>
      </w:r>
    </w:p>
    <w:p w14:paraId="07AD5E6F" w14:textId="77777777" w:rsidR="00167290" w:rsidRDefault="00167290" w:rsidP="00167290">
      <w:pPr>
        <w:spacing w:before="240" w:after="240" w:line="240" w:lineRule="auto"/>
        <w:jc w:val="both"/>
        <w:rPr>
          <w:rFonts w:asciiTheme="minorHAnsi" w:hAnsiTheme="minorHAnsi" w:cstheme="minorHAnsi"/>
          <w:b/>
          <w:i/>
          <w:sz w:val="18"/>
          <w:lang w:val="fr-FR"/>
        </w:rPr>
      </w:pPr>
      <w:proofErr w:type="spellStart"/>
      <w:r>
        <w:rPr>
          <w:rFonts w:asciiTheme="minorHAnsi" w:hAnsiTheme="minorHAnsi" w:cstheme="minorHAnsi"/>
          <w:b/>
          <w:i/>
          <w:sz w:val="18"/>
          <w:lang w:val="fr-FR"/>
        </w:rPr>
        <w:t>Révu</w:t>
      </w:r>
      <w:proofErr w:type="spellEnd"/>
      <w:r>
        <w:rPr>
          <w:rFonts w:asciiTheme="minorHAnsi" w:hAnsiTheme="minorHAnsi" w:cstheme="minorHAnsi"/>
          <w:b/>
          <w:i/>
          <w:sz w:val="18"/>
          <w:lang w:val="fr-FR"/>
        </w:rPr>
        <w:t xml:space="preserve"> par (initiales) : __ __ __ (___/_____/_______) (jj/mmm/</w:t>
      </w:r>
      <w:proofErr w:type="spellStart"/>
      <w:r>
        <w:rPr>
          <w:rFonts w:asciiTheme="minorHAnsi" w:hAnsiTheme="minorHAnsi" w:cstheme="minorHAnsi"/>
          <w:b/>
          <w:i/>
          <w:sz w:val="18"/>
          <w:lang w:val="fr-FR"/>
        </w:rPr>
        <w:t>aaaa</w:t>
      </w:r>
      <w:proofErr w:type="spellEnd"/>
      <w:r>
        <w:rPr>
          <w:rFonts w:asciiTheme="minorHAnsi" w:hAnsiTheme="minorHAnsi" w:cstheme="minorHAnsi"/>
          <w:b/>
          <w:i/>
          <w:sz w:val="18"/>
          <w:lang w:val="fr-FR"/>
        </w:rPr>
        <w:t>)</w:t>
      </w:r>
    </w:p>
    <w:p w14:paraId="4764DF44" w14:textId="77777777" w:rsidR="007A0049" w:rsidRPr="00167290" w:rsidRDefault="007A0049" w:rsidP="00167290">
      <w:pPr>
        <w:spacing w:before="240" w:after="240"/>
        <w:jc w:val="both"/>
        <w:rPr>
          <w:b/>
          <w:i/>
          <w:sz w:val="18"/>
          <w:lang w:val="fr-FR"/>
        </w:rPr>
      </w:pPr>
    </w:p>
    <w:sectPr w:rsidR="007A0049" w:rsidRPr="00167290" w:rsidSect="00256334">
      <w:headerReference w:type="default" r:id="rId12"/>
      <w:footerReference w:type="default" r:id="rId13"/>
      <w:footerReference w:type="first" r:id="rId14"/>
      <w:pgSz w:w="11907" w:h="16839" w:code="9"/>
      <w:pgMar w:top="1151" w:right="1021" w:bottom="1134" w:left="1418" w:header="709" w:footer="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D59F1" w14:textId="77777777" w:rsidR="008F7ABE" w:rsidRDefault="008F7ABE" w:rsidP="001F1010">
      <w:r>
        <w:separator/>
      </w:r>
    </w:p>
  </w:endnote>
  <w:endnote w:type="continuationSeparator" w:id="0">
    <w:p w14:paraId="3702F603" w14:textId="77777777" w:rsidR="008F7ABE" w:rsidRDefault="008F7ABE" w:rsidP="001F1010">
      <w:r>
        <w:continuationSeparator/>
      </w:r>
    </w:p>
  </w:endnote>
  <w:endnote w:type="continuationNotice" w:id="1">
    <w:p w14:paraId="521ECB11" w14:textId="77777777" w:rsidR="008F7ABE" w:rsidRDefault="008F7A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ew York">
    <w:panose1 w:val="02040503060506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Look w:val="04A0" w:firstRow="1" w:lastRow="0" w:firstColumn="1" w:lastColumn="0" w:noHBand="0" w:noVBand="1"/>
    </w:tblPr>
    <w:tblGrid>
      <w:gridCol w:w="3114"/>
      <w:gridCol w:w="3118"/>
      <w:gridCol w:w="3226"/>
    </w:tblGrid>
    <w:tr w:rsidR="001D0F15" w14:paraId="65A27949" w14:textId="77777777" w:rsidTr="00AB28D3">
      <w:tc>
        <w:tcPr>
          <w:tcW w:w="3114" w:type="dxa"/>
        </w:tcPr>
        <w:p w14:paraId="43E9F422" w14:textId="73F2A11B" w:rsidR="001D0F15" w:rsidRPr="00FC6773" w:rsidRDefault="00294AB4" w:rsidP="001D0F15">
          <w:pPr>
            <w:tabs>
              <w:tab w:val="right" w:pos="9639"/>
            </w:tabs>
            <w:ind w:right="34"/>
            <w:rPr>
              <w:sz w:val="18"/>
              <w:szCs w:val="18"/>
            </w:rPr>
          </w:pPr>
          <w:r w:rsidRPr="00FC6773">
            <w:rPr>
              <w:sz w:val="18"/>
              <w:szCs w:val="18"/>
            </w:rPr>
            <w:t xml:space="preserve">QMS </w:t>
          </w:r>
          <w:r w:rsidR="00E6381B">
            <w:rPr>
              <w:sz w:val="18"/>
              <w:szCs w:val="18"/>
            </w:rPr>
            <w:t xml:space="preserve">Master </w:t>
          </w:r>
          <w:r w:rsidR="005D266E">
            <w:rPr>
              <w:sz w:val="18"/>
              <w:szCs w:val="18"/>
            </w:rPr>
            <w:t>F</w:t>
          </w:r>
          <w:r w:rsidR="000629AA">
            <w:rPr>
              <w:sz w:val="18"/>
              <w:szCs w:val="18"/>
            </w:rPr>
            <w:t xml:space="preserve">orm </w:t>
          </w:r>
          <w:r w:rsidR="00856C4F">
            <w:rPr>
              <w:sz w:val="18"/>
              <w:szCs w:val="18"/>
            </w:rPr>
            <w:t xml:space="preserve">I </w:t>
          </w:r>
          <w:r w:rsidR="001D0F15" w:rsidRPr="00FC6773">
            <w:rPr>
              <w:sz w:val="18"/>
              <w:szCs w:val="18"/>
            </w:rPr>
            <w:t xml:space="preserve">number: </w:t>
          </w:r>
          <w:r w:rsidR="003A57F7">
            <w:rPr>
              <w:sz w:val="18"/>
              <w:szCs w:val="18"/>
            </w:rPr>
            <w:t>TP</w:t>
          </w:r>
          <w:r w:rsidR="005228E4" w:rsidRPr="005228E4">
            <w:rPr>
              <w:sz w:val="18"/>
              <w:szCs w:val="18"/>
            </w:rPr>
            <w:t xml:space="preserve"> 01-00-03</w:t>
          </w:r>
          <w:r w:rsidR="00F23EEA">
            <w:rPr>
              <w:sz w:val="18"/>
              <w:szCs w:val="18"/>
            </w:rPr>
            <w:t>/</w:t>
          </w:r>
          <w:r w:rsidR="005D5B4F">
            <w:rPr>
              <w:sz w:val="18"/>
              <w:szCs w:val="18"/>
            </w:rPr>
            <w:t>v</w:t>
          </w:r>
          <w:r w:rsidR="00174CEC">
            <w:rPr>
              <w:sz w:val="18"/>
              <w:szCs w:val="18"/>
            </w:rPr>
            <w:t>3</w:t>
          </w:r>
          <w:r w:rsidR="0082608E">
            <w:rPr>
              <w:sz w:val="18"/>
              <w:szCs w:val="18"/>
            </w:rPr>
            <w:t>.0</w:t>
          </w:r>
        </w:p>
        <w:p w14:paraId="01478D64" w14:textId="3EEE8D5D" w:rsidR="00A37A1A" w:rsidRPr="008A43E2" w:rsidRDefault="00294AB4" w:rsidP="00817AAA">
          <w:pPr>
            <w:tabs>
              <w:tab w:val="right" w:pos="9639"/>
            </w:tabs>
            <w:spacing w:after="0"/>
            <w:ind w:right="34"/>
            <w:rPr>
              <w:sz w:val="18"/>
              <w:szCs w:val="18"/>
            </w:rPr>
          </w:pPr>
          <w:r w:rsidRPr="008A43E2">
            <w:rPr>
              <w:sz w:val="18"/>
              <w:szCs w:val="18"/>
            </w:rPr>
            <w:t xml:space="preserve">QMS </w:t>
          </w:r>
          <w:r w:rsidR="005D266E">
            <w:rPr>
              <w:sz w:val="18"/>
              <w:szCs w:val="18"/>
            </w:rPr>
            <w:t>F</w:t>
          </w:r>
          <w:r w:rsidR="000629AA">
            <w:rPr>
              <w:sz w:val="18"/>
              <w:szCs w:val="18"/>
            </w:rPr>
            <w:t>orm</w:t>
          </w:r>
          <w:r w:rsidR="001D0F15" w:rsidRPr="008A43E2">
            <w:rPr>
              <w:sz w:val="18"/>
              <w:szCs w:val="18"/>
            </w:rPr>
            <w:t xml:space="preserve"> </w:t>
          </w:r>
          <w:r w:rsidR="00A37A1A" w:rsidRPr="00FC6773">
            <w:rPr>
              <w:sz w:val="18"/>
              <w:szCs w:val="18"/>
            </w:rPr>
            <w:t xml:space="preserve">number: </w:t>
          </w:r>
          <w:r w:rsidR="00817AAA">
            <w:rPr>
              <w:sz w:val="18"/>
              <w:szCs w:val="18"/>
            </w:rPr>
            <w:t>FM</w:t>
          </w:r>
          <w:r w:rsidR="00A37A1A" w:rsidRPr="00FC6773">
            <w:rPr>
              <w:sz w:val="18"/>
              <w:szCs w:val="18"/>
            </w:rPr>
            <w:t xml:space="preserve"> 0</w:t>
          </w:r>
          <w:r w:rsidR="0097418D">
            <w:rPr>
              <w:sz w:val="18"/>
              <w:szCs w:val="18"/>
            </w:rPr>
            <w:t>7</w:t>
          </w:r>
          <w:r w:rsidR="00A37A1A" w:rsidRPr="00FC6773">
            <w:rPr>
              <w:sz w:val="18"/>
              <w:szCs w:val="18"/>
            </w:rPr>
            <w:t>-0</w:t>
          </w:r>
          <w:r w:rsidR="00701F22">
            <w:rPr>
              <w:sz w:val="18"/>
              <w:szCs w:val="18"/>
            </w:rPr>
            <w:t>1</w:t>
          </w:r>
          <w:r w:rsidR="00A37A1A" w:rsidRPr="00FC6773">
            <w:rPr>
              <w:sz w:val="18"/>
              <w:szCs w:val="18"/>
            </w:rPr>
            <w:t>-</w:t>
          </w:r>
          <w:r w:rsidR="00701F22">
            <w:rPr>
              <w:sz w:val="18"/>
              <w:szCs w:val="18"/>
            </w:rPr>
            <w:t>18</w:t>
          </w:r>
          <w:r w:rsidR="00F23EEA">
            <w:rPr>
              <w:sz w:val="18"/>
              <w:szCs w:val="18"/>
            </w:rPr>
            <w:t>/</w:t>
          </w:r>
          <w:r w:rsidR="005D5B4F">
            <w:rPr>
              <w:sz w:val="18"/>
              <w:szCs w:val="18"/>
            </w:rPr>
            <w:t>v</w:t>
          </w:r>
          <w:r w:rsidR="00701F22">
            <w:rPr>
              <w:sz w:val="18"/>
              <w:szCs w:val="18"/>
            </w:rPr>
            <w:t>2</w:t>
          </w:r>
          <w:r w:rsidR="00A37A1A" w:rsidRPr="00FC6773">
            <w:rPr>
              <w:sz w:val="18"/>
              <w:szCs w:val="18"/>
            </w:rPr>
            <w:t>.</w:t>
          </w:r>
          <w:r w:rsidR="0097418D">
            <w:rPr>
              <w:sz w:val="18"/>
              <w:szCs w:val="18"/>
            </w:rPr>
            <w:t>0</w:t>
          </w:r>
        </w:p>
      </w:tc>
      <w:tc>
        <w:tcPr>
          <w:tcW w:w="3118" w:type="dxa"/>
        </w:tcPr>
        <w:p w14:paraId="3107E6A2" w14:textId="577486F1" w:rsidR="001D0F15" w:rsidRPr="00BF7B90" w:rsidRDefault="001D0F15" w:rsidP="001D0F15">
          <w:pPr>
            <w:tabs>
              <w:tab w:val="right" w:pos="9639"/>
            </w:tabs>
            <w:jc w:val="center"/>
            <w:rPr>
              <w:sz w:val="18"/>
              <w:szCs w:val="18"/>
              <w:lang w:val="fr-CH"/>
            </w:rPr>
          </w:pPr>
          <w:r w:rsidRPr="008C37DE">
            <w:rPr>
              <w:b/>
              <w:sz w:val="18"/>
              <w:szCs w:val="18"/>
            </w:rPr>
            <w:t>CONFIDENTI</w:t>
          </w:r>
          <w:r w:rsidR="00167290">
            <w:rPr>
              <w:b/>
              <w:sz w:val="18"/>
              <w:szCs w:val="18"/>
            </w:rPr>
            <w:t>E</w:t>
          </w:r>
          <w:r w:rsidRPr="008C37DE">
            <w:rPr>
              <w:b/>
              <w:sz w:val="18"/>
              <w:szCs w:val="18"/>
            </w:rPr>
            <w:t>L</w:t>
          </w:r>
        </w:p>
      </w:tc>
      <w:tc>
        <w:tcPr>
          <w:tcW w:w="3226" w:type="dxa"/>
        </w:tcPr>
        <w:p w14:paraId="17279C43" w14:textId="77777777" w:rsidR="001D0F15" w:rsidRDefault="001D0F15" w:rsidP="001D0F15">
          <w:pPr>
            <w:tabs>
              <w:tab w:val="right" w:pos="9639"/>
            </w:tabs>
            <w:jc w:val="right"/>
            <w:rPr>
              <w:sz w:val="18"/>
              <w:szCs w:val="18"/>
            </w:rPr>
          </w:pPr>
          <w:r w:rsidRPr="008C000E">
            <w:rPr>
              <w:sz w:val="18"/>
              <w:szCs w:val="18"/>
            </w:rPr>
            <w:t xml:space="preserve">Page </w:t>
          </w:r>
          <w:r w:rsidRPr="008C000E">
            <w:rPr>
              <w:color w:val="2B579A"/>
              <w:sz w:val="18"/>
              <w:szCs w:val="18"/>
              <w:shd w:val="clear" w:color="auto" w:fill="E6E6E6"/>
            </w:rPr>
            <w:fldChar w:fldCharType="begin"/>
          </w:r>
          <w:r w:rsidRPr="008C000E">
            <w:rPr>
              <w:sz w:val="18"/>
              <w:szCs w:val="18"/>
            </w:rPr>
            <w:instrText xml:space="preserve"> PAGE </w:instrText>
          </w:r>
          <w:r w:rsidRPr="008C000E">
            <w:rPr>
              <w:color w:val="2B579A"/>
              <w:sz w:val="18"/>
              <w:szCs w:val="18"/>
              <w:shd w:val="clear" w:color="auto" w:fill="E6E6E6"/>
            </w:rPr>
            <w:fldChar w:fldCharType="separate"/>
          </w:r>
          <w:r w:rsidR="00817AAA">
            <w:rPr>
              <w:noProof/>
              <w:sz w:val="18"/>
              <w:szCs w:val="18"/>
            </w:rPr>
            <w:t>10</w:t>
          </w:r>
          <w:r w:rsidRPr="008C000E">
            <w:rPr>
              <w:color w:val="2B579A"/>
              <w:sz w:val="18"/>
              <w:szCs w:val="18"/>
              <w:shd w:val="clear" w:color="auto" w:fill="E6E6E6"/>
            </w:rPr>
            <w:fldChar w:fldCharType="end"/>
          </w:r>
          <w:r w:rsidRPr="008C000E">
            <w:rPr>
              <w:sz w:val="18"/>
              <w:szCs w:val="18"/>
            </w:rPr>
            <w:t xml:space="preserve"> of </w:t>
          </w:r>
          <w:r w:rsidRPr="008C000E">
            <w:rPr>
              <w:color w:val="2B579A"/>
              <w:sz w:val="18"/>
              <w:szCs w:val="18"/>
              <w:shd w:val="clear" w:color="auto" w:fill="E6E6E6"/>
            </w:rPr>
            <w:fldChar w:fldCharType="begin"/>
          </w:r>
          <w:r w:rsidRPr="008C000E">
            <w:rPr>
              <w:sz w:val="18"/>
              <w:szCs w:val="18"/>
            </w:rPr>
            <w:instrText xml:space="preserve"> NUMPAGES  </w:instrText>
          </w:r>
          <w:r w:rsidRPr="008C000E">
            <w:rPr>
              <w:color w:val="2B579A"/>
              <w:sz w:val="18"/>
              <w:szCs w:val="18"/>
              <w:shd w:val="clear" w:color="auto" w:fill="E6E6E6"/>
            </w:rPr>
            <w:fldChar w:fldCharType="separate"/>
          </w:r>
          <w:r w:rsidR="00817AAA">
            <w:rPr>
              <w:noProof/>
              <w:sz w:val="18"/>
              <w:szCs w:val="18"/>
            </w:rPr>
            <w:t>10</w:t>
          </w:r>
          <w:r w:rsidRPr="008C000E">
            <w:rPr>
              <w:color w:val="2B579A"/>
              <w:sz w:val="18"/>
              <w:szCs w:val="18"/>
              <w:shd w:val="clear" w:color="auto" w:fill="E6E6E6"/>
            </w:rPr>
            <w:fldChar w:fldCharType="end"/>
          </w:r>
        </w:p>
      </w:tc>
    </w:tr>
  </w:tbl>
  <w:p w14:paraId="3AA2CA69" w14:textId="4ED09250" w:rsidR="005C7C3D" w:rsidRPr="000A7A7A" w:rsidRDefault="005C7C3D" w:rsidP="000A7A7A">
    <w:pPr>
      <w:pStyle w:val="Pieddepage"/>
      <w:rPr>
        <w:sz w:val="20"/>
        <w:szCs w:val="20"/>
        <w:lang w:val="de-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9EBB2" w14:textId="77777777" w:rsidR="005C7C3D" w:rsidRPr="008C732D" w:rsidRDefault="005C7C3D" w:rsidP="008C732D">
    <w:pPr>
      <w:pStyle w:val="Pieddepage"/>
      <w:tabs>
        <w:tab w:val="clear" w:pos="4703"/>
        <w:tab w:val="clear" w:pos="9406"/>
        <w:tab w:val="center" w:pos="4740"/>
        <w:tab w:val="right" w:pos="9577"/>
      </w:tabs>
      <w:spacing w:after="120"/>
      <w:jc w:val="center"/>
      <w:rPr>
        <w:b/>
        <w:sz w:val="18"/>
        <w:szCs w:val="18"/>
      </w:rPr>
    </w:pPr>
    <w:r w:rsidRPr="00D631DC">
      <w:rPr>
        <w:b/>
        <w:sz w:val="18"/>
        <w:szCs w:val="18"/>
      </w:rPr>
      <w:t>FIND CONFIDENTIAL</w:t>
    </w:r>
  </w:p>
  <w:p w14:paraId="71A3C7E7" w14:textId="77777777" w:rsidR="005C7C3D" w:rsidRDefault="005C7C3D" w:rsidP="00DE00F2">
    <w:pPr>
      <w:jc w:val="center"/>
      <w:rPr>
        <w:sz w:val="16"/>
      </w:rPr>
    </w:pPr>
    <w:r>
      <w:rPr>
        <w:sz w:val="16"/>
      </w:rPr>
      <w:t>This document is effective within 2 weeks of its release date. The only valid version is the original signed document which is filed in the CTU QM binder. The user is responsible for ensuring they have read and understood the valid version.</w:t>
    </w:r>
  </w:p>
  <w:p w14:paraId="3338EA9F" w14:textId="77777777" w:rsidR="005C7C3D" w:rsidRPr="008C732D" w:rsidRDefault="005C7C3D" w:rsidP="008C732D">
    <w:pPr>
      <w:pStyle w:val="Pieddepage"/>
      <w:tabs>
        <w:tab w:val="clear" w:pos="4703"/>
        <w:tab w:val="clear" w:pos="9406"/>
        <w:tab w:val="center" w:pos="4740"/>
        <w:tab w:val="right" w:pos="9577"/>
      </w:tabs>
      <w:jc w:val="right"/>
      <w:rPr>
        <w:sz w:val="18"/>
        <w:szCs w:val="18"/>
      </w:rPr>
    </w:pPr>
    <w:r>
      <w:rPr>
        <w:sz w:val="16"/>
        <w:szCs w:val="16"/>
      </w:rPr>
      <w:tab/>
    </w:r>
    <w:r w:rsidRPr="008C732D">
      <w:rPr>
        <w:sz w:val="18"/>
        <w:szCs w:val="18"/>
      </w:rPr>
      <w:t xml:space="preserve">Page </w:t>
    </w:r>
    <w:r w:rsidRPr="008C732D">
      <w:rPr>
        <w:color w:val="2B579A"/>
        <w:sz w:val="18"/>
        <w:szCs w:val="18"/>
        <w:shd w:val="clear" w:color="auto" w:fill="E6E6E6"/>
      </w:rPr>
      <w:fldChar w:fldCharType="begin"/>
    </w:r>
    <w:r w:rsidRPr="008C732D">
      <w:rPr>
        <w:sz w:val="18"/>
        <w:szCs w:val="18"/>
      </w:rPr>
      <w:instrText xml:space="preserve"> PAGE  \* Arabic  \* MERGEFORMAT </w:instrText>
    </w:r>
    <w:r w:rsidRPr="008C732D">
      <w:rPr>
        <w:color w:val="2B579A"/>
        <w:sz w:val="18"/>
        <w:szCs w:val="18"/>
        <w:shd w:val="clear" w:color="auto" w:fill="E6E6E6"/>
      </w:rPr>
      <w:fldChar w:fldCharType="separate"/>
    </w:r>
    <w:r>
      <w:rPr>
        <w:noProof/>
        <w:sz w:val="18"/>
        <w:szCs w:val="18"/>
      </w:rPr>
      <w:t>1</w:t>
    </w:r>
    <w:r w:rsidRPr="008C732D">
      <w:rPr>
        <w:color w:val="2B579A"/>
        <w:sz w:val="18"/>
        <w:szCs w:val="18"/>
        <w:shd w:val="clear" w:color="auto" w:fill="E6E6E6"/>
      </w:rPr>
      <w:fldChar w:fldCharType="end"/>
    </w:r>
    <w:r w:rsidRPr="008C732D">
      <w:rPr>
        <w:sz w:val="18"/>
        <w:szCs w:val="18"/>
      </w:rPr>
      <w:t xml:space="preserve"> of </w:t>
    </w:r>
    <w:r w:rsidRPr="008C732D">
      <w:rPr>
        <w:color w:val="2B579A"/>
        <w:sz w:val="18"/>
        <w:szCs w:val="18"/>
        <w:shd w:val="clear" w:color="auto" w:fill="E6E6E6"/>
      </w:rPr>
      <w:fldChar w:fldCharType="begin"/>
    </w:r>
    <w:r w:rsidRPr="008C732D">
      <w:rPr>
        <w:sz w:val="18"/>
        <w:szCs w:val="18"/>
      </w:rPr>
      <w:instrText xml:space="preserve"> NUMPAGES  \* Arabic  \* MERGEFORMAT </w:instrText>
    </w:r>
    <w:r w:rsidRPr="008C732D">
      <w:rPr>
        <w:color w:val="2B579A"/>
        <w:sz w:val="18"/>
        <w:szCs w:val="18"/>
        <w:shd w:val="clear" w:color="auto" w:fill="E6E6E6"/>
      </w:rPr>
      <w:fldChar w:fldCharType="separate"/>
    </w:r>
    <w:r w:rsidR="00CB7EF7">
      <w:rPr>
        <w:noProof/>
        <w:sz w:val="18"/>
        <w:szCs w:val="18"/>
      </w:rPr>
      <w:t>2</w:t>
    </w:r>
    <w:r w:rsidRPr="008C732D">
      <w:rPr>
        <w:color w:val="2B579A"/>
        <w:sz w:val="18"/>
        <w:szCs w:val="18"/>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CD0FF" w14:textId="77777777" w:rsidR="008F7ABE" w:rsidRDefault="008F7ABE" w:rsidP="001F1010">
      <w:r>
        <w:separator/>
      </w:r>
    </w:p>
  </w:footnote>
  <w:footnote w:type="continuationSeparator" w:id="0">
    <w:p w14:paraId="151D1274" w14:textId="77777777" w:rsidR="008F7ABE" w:rsidRDefault="008F7ABE" w:rsidP="001F1010">
      <w:r>
        <w:continuationSeparator/>
      </w:r>
    </w:p>
  </w:footnote>
  <w:footnote w:type="continuationNotice" w:id="1">
    <w:p w14:paraId="66F9634A" w14:textId="77777777" w:rsidR="008F7ABE" w:rsidRDefault="008F7A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00DA5" w14:textId="00A2FB1C" w:rsidR="005C7C3D" w:rsidRDefault="005C7C3D" w:rsidP="008C732D">
    <w:pPr>
      <w:pStyle w:val="En-tte"/>
      <w:tabs>
        <w:tab w:val="clear" w:pos="9406"/>
        <w:tab w:val="left" w:pos="5710"/>
      </w:tabs>
      <w:jc w:val="right"/>
      <w:rPr>
        <w:sz w:val="16"/>
        <w:szCs w:val="16"/>
      </w:rPr>
    </w:pPr>
  </w:p>
  <w:p w14:paraId="11E11697" w14:textId="77777777" w:rsidR="00D5442F" w:rsidRDefault="00D5442F" w:rsidP="00D5442F">
    <w:pPr>
      <w:pStyle w:val="En-tte"/>
      <w:jc w:val="center"/>
      <w:rPr>
        <w:rFonts w:asciiTheme="minorHAnsi" w:hAnsiTheme="minorHAnsi" w:cstheme="minorBidi"/>
        <w:i/>
        <w:color w:val="808080" w:themeColor="background1" w:themeShade="80"/>
      </w:rPr>
    </w:pPr>
    <w:r>
      <w:rPr>
        <w:i/>
        <w:color w:val="808080" w:themeColor="background1" w:themeShade="80"/>
      </w:rPr>
      <w:t>MPXRM – INRB</w:t>
    </w:r>
  </w:p>
  <w:p w14:paraId="032C5781" w14:textId="41F976EE" w:rsidR="00D5442F" w:rsidRDefault="00D5442F" w:rsidP="00D5442F">
    <w:pPr>
      <w:pStyle w:val="En-tte"/>
      <w:jc w:val="center"/>
      <w:rPr>
        <w:i/>
        <w:color w:val="808080" w:themeColor="background1" w:themeShade="80"/>
      </w:rPr>
    </w:pPr>
    <w:r>
      <w:rPr>
        <w:i/>
        <w:color w:val="808080" w:themeColor="background1" w:themeShade="80"/>
      </w:rPr>
      <w:t>Swab_QC_CRF_Lab_V1.0 _07FEB23</w:t>
    </w:r>
  </w:p>
  <w:p w14:paraId="06DA9A02" w14:textId="77777777" w:rsidR="00781816" w:rsidRDefault="00781816" w:rsidP="00C57E12">
    <w:pPr>
      <w:tabs>
        <w:tab w:val="center" w:pos="4680"/>
        <w:tab w:val="right" w:pos="9360"/>
      </w:tabs>
      <w:spacing w:line="240" w:lineRule="auto"/>
      <w:rPr>
        <w:i/>
      </w:rPr>
    </w:pPr>
  </w:p>
  <w:p w14:paraId="29519519" w14:textId="48F15E84" w:rsidR="005C7C3D" w:rsidRPr="0047439D" w:rsidRDefault="0047439D" w:rsidP="00781816">
    <w:pPr>
      <w:tabs>
        <w:tab w:val="center" w:pos="4680"/>
        <w:tab w:val="right" w:pos="9360"/>
      </w:tabs>
      <w:spacing w:line="240" w:lineRule="auto"/>
      <w:rPr>
        <w:sz w:val="16"/>
        <w:szCs w:val="16"/>
        <w:lang w:val="fr-FR"/>
      </w:rPr>
    </w:pPr>
    <w:r>
      <w:rPr>
        <w:i/>
        <w:lang w:val="fr-FR"/>
      </w:rPr>
      <w:t>Nom de la clinique</w:t>
    </w:r>
    <w:r w:rsidR="00C57E12" w:rsidRPr="0047439D">
      <w:rPr>
        <w:i/>
        <w:lang w:val="fr-FR"/>
      </w:rPr>
      <w:t xml:space="preserve">: ___ _____________         </w:t>
    </w:r>
    <w:r w:rsidR="00C57E12" w:rsidRPr="0047439D">
      <w:rPr>
        <w:i/>
        <w:lang w:val="fr-FR"/>
      </w:rPr>
      <w:tab/>
    </w:r>
    <w:r w:rsidR="00C57E12" w:rsidRPr="0047439D">
      <w:rPr>
        <w:i/>
        <w:lang w:val="fr-FR"/>
      </w:rPr>
      <w:tab/>
      <w:t>ID</w:t>
    </w:r>
    <w:r>
      <w:rPr>
        <w:i/>
        <w:lang w:val="fr-FR"/>
      </w:rPr>
      <w:t xml:space="preserve"> du </w:t>
    </w:r>
    <w:r w:rsidRPr="0047439D">
      <w:rPr>
        <w:i/>
        <w:lang w:val="fr-FR"/>
      </w:rPr>
      <w:t>Participant</w:t>
    </w:r>
    <w:r w:rsidR="00C57E12" w:rsidRPr="0047439D">
      <w:rPr>
        <w:i/>
        <w:lang w:val="fr-FR"/>
      </w:rPr>
      <w:t xml:space="preserve">: FIND </w:t>
    </w:r>
    <w:r w:rsidR="00781816" w:rsidRPr="0047439D">
      <w:rPr>
        <w:i/>
        <w:lang w:val="fr-FR"/>
      </w:rPr>
      <w:t>PP00701</w:t>
    </w:r>
    <w:r w:rsidR="00C57E12" w:rsidRPr="0047439D">
      <w:rPr>
        <w:i/>
        <w:lang w:val="fr-FR"/>
      </w:rPr>
      <w:t>/__ __ __ 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2193"/>
    <w:multiLevelType w:val="multilevel"/>
    <w:tmpl w:val="5A84F698"/>
    <w:lvl w:ilvl="0">
      <w:start w:val="4"/>
      <w:numFmt w:val="decimal"/>
      <w:lvlText w:val="%1"/>
      <w:lvlJc w:val="left"/>
      <w:pPr>
        <w:ind w:left="432" w:hanging="432"/>
      </w:pPr>
      <w:rPr>
        <w:rFonts w:hint="default"/>
        <w:b/>
        <w:i w:val="0"/>
        <w:color w:val="auto"/>
        <w:sz w:val="28"/>
        <w:szCs w:val="28"/>
      </w:rPr>
    </w:lvl>
    <w:lvl w:ilvl="1">
      <w:start w:val="1"/>
      <w:numFmt w:val="decimal"/>
      <w:lvlText w:val="%1.%2"/>
      <w:lvlJc w:val="left"/>
      <w:pPr>
        <w:ind w:left="576" w:hanging="576"/>
      </w:pPr>
      <w:rPr>
        <w:rFonts w:hint="default"/>
        <w:color w:val="auto"/>
        <w:sz w:val="22"/>
        <w:szCs w:val="22"/>
      </w:rPr>
    </w:lvl>
    <w:lvl w:ilvl="2">
      <w:start w:val="1"/>
      <w:numFmt w:val="decimal"/>
      <w:lvlText w:val="%1.%2.%3"/>
      <w:lvlJc w:val="left"/>
      <w:pPr>
        <w:ind w:left="720" w:hanging="720"/>
      </w:pPr>
      <w:rPr>
        <w:rFonts w:hint="default"/>
        <w:color w:val="auto"/>
        <w:sz w:val="20"/>
        <w:szCs w:val="20"/>
      </w:rPr>
    </w:lvl>
    <w:lvl w:ilvl="3">
      <w:start w:val="1"/>
      <w:numFmt w:val="decimal"/>
      <w:pStyle w:val="Titre4"/>
      <w:lvlText w:val="%1.%2.%3.%4"/>
      <w:lvlJc w:val="left"/>
      <w:pPr>
        <w:ind w:left="864" w:hanging="864"/>
      </w:pPr>
      <w:rPr>
        <w:rFonts w:hint="default"/>
        <w:color w:val="auto"/>
        <w:sz w:val="20"/>
        <w:szCs w:val="20"/>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 w15:restartNumberingAfterBreak="0">
    <w:nsid w:val="0EC25C9D"/>
    <w:multiLevelType w:val="multilevel"/>
    <w:tmpl w:val="E0A4B2C0"/>
    <w:lvl w:ilvl="0">
      <w:start w:val="1"/>
      <w:numFmt w:val="decimal"/>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597EE1"/>
    <w:multiLevelType w:val="hybridMultilevel"/>
    <w:tmpl w:val="2DAA3C3A"/>
    <w:lvl w:ilvl="0" w:tplc="D62296FE">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3" w15:restartNumberingAfterBreak="0">
    <w:nsid w:val="16F01E36"/>
    <w:multiLevelType w:val="hybridMultilevel"/>
    <w:tmpl w:val="46E65BF4"/>
    <w:lvl w:ilvl="0" w:tplc="FB3AA26A">
      <w:start w:val="1"/>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7833093"/>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3879AD"/>
    <w:multiLevelType w:val="hybridMultilevel"/>
    <w:tmpl w:val="7A14F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0632620"/>
    <w:multiLevelType w:val="hybridMultilevel"/>
    <w:tmpl w:val="E7D44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E07029"/>
    <w:multiLevelType w:val="hybridMultilevel"/>
    <w:tmpl w:val="E1DC6A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9211EF6"/>
    <w:multiLevelType w:val="hybridMultilevel"/>
    <w:tmpl w:val="30F0C16E"/>
    <w:lvl w:ilvl="0" w:tplc="29B218D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4614E"/>
    <w:multiLevelType w:val="hybridMultilevel"/>
    <w:tmpl w:val="4FE694A8"/>
    <w:lvl w:ilvl="0" w:tplc="04090001">
      <w:start w:val="1"/>
      <w:numFmt w:val="bullet"/>
      <w:lvlText w:val=""/>
      <w:lvlJc w:val="left"/>
      <w:pPr>
        <w:ind w:left="720" w:hanging="360"/>
      </w:pPr>
      <w:rPr>
        <w:rFonts w:ascii="Symbol" w:hAnsi="Symbol" w:hint="default"/>
      </w:rPr>
    </w:lvl>
    <w:lvl w:ilvl="1" w:tplc="5D24ADEE">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F24355"/>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1" w15:restartNumberingAfterBreak="0">
    <w:nsid w:val="34DD3368"/>
    <w:multiLevelType w:val="hybridMultilevel"/>
    <w:tmpl w:val="0040087E"/>
    <w:lvl w:ilvl="0" w:tplc="5F4A172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9F52FD4"/>
    <w:multiLevelType w:val="hybridMultilevel"/>
    <w:tmpl w:val="219A60D2"/>
    <w:lvl w:ilvl="0" w:tplc="BC967E2A">
      <w:start w:val="1"/>
      <w:numFmt w:val="decimal"/>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A712FAE"/>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4" w15:restartNumberingAfterBreak="0">
    <w:nsid w:val="3B944CBF"/>
    <w:multiLevelType w:val="hybridMultilevel"/>
    <w:tmpl w:val="303CF308"/>
    <w:lvl w:ilvl="0" w:tplc="04090001">
      <w:start w:val="1"/>
      <w:numFmt w:val="bullet"/>
      <w:lvlText w:val=""/>
      <w:lvlJc w:val="left"/>
      <w:pPr>
        <w:ind w:left="720" w:hanging="360"/>
      </w:pPr>
      <w:rPr>
        <w:rFonts w:ascii="Symbol" w:hAnsi="Symbol" w:hint="default"/>
      </w:rPr>
    </w:lvl>
    <w:lvl w:ilvl="1" w:tplc="04090003" w:tentative="1">
      <w:start w:val="1"/>
      <w:numFmt w:val="bullet"/>
      <w:pStyle w:val="Style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D043FD"/>
    <w:multiLevelType w:val="hybridMultilevel"/>
    <w:tmpl w:val="12E05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CC3171"/>
    <w:multiLevelType w:val="hybridMultilevel"/>
    <w:tmpl w:val="8F68273C"/>
    <w:lvl w:ilvl="0" w:tplc="7F1819A6">
      <w:start w:val="1"/>
      <w:numFmt w:val="decimal"/>
      <w:pStyle w:val="Style1"/>
      <w:lvlText w:val="%1."/>
      <w:lvlJc w:val="left"/>
      <w:pPr>
        <w:ind w:left="360" w:hanging="360"/>
      </w:pPr>
    </w:lvl>
    <w:lvl w:ilvl="1" w:tplc="07E2A8E8">
      <w:start w:val="1"/>
      <w:numFmt w:val="lowerLetter"/>
      <w:lvlText w:val="%2."/>
      <w:lvlJc w:val="left"/>
      <w:pPr>
        <w:ind w:left="502"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0230A65"/>
    <w:multiLevelType w:val="hybridMultilevel"/>
    <w:tmpl w:val="D6ECD6BE"/>
    <w:lvl w:ilvl="0" w:tplc="F8E635CC">
      <w:start w:val="1"/>
      <w:numFmt w:val="decimal"/>
      <w:lvlText w:val="%1."/>
      <w:lvlJc w:val="left"/>
      <w:pPr>
        <w:ind w:left="502" w:hanging="360"/>
      </w:pPr>
      <w:rPr>
        <w:rFonts w:ascii="Arial" w:eastAsiaTheme="minorEastAsia" w:hAnsi="Arial" w:cs="Arial" w:hint="default"/>
        <w:b/>
        <w:sz w:val="22"/>
        <w:szCs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8" w15:restartNumberingAfterBreak="0">
    <w:nsid w:val="55B53CD5"/>
    <w:multiLevelType w:val="multilevel"/>
    <w:tmpl w:val="309A0BC0"/>
    <w:lvl w:ilvl="0">
      <w:start w:val="1"/>
      <w:numFmt w:val="decimal"/>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6984751"/>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0" w15:restartNumberingAfterBreak="0">
    <w:nsid w:val="57A47259"/>
    <w:multiLevelType w:val="hybridMultilevel"/>
    <w:tmpl w:val="5252AF0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1" w15:restartNumberingAfterBreak="0">
    <w:nsid w:val="5E0B2569"/>
    <w:multiLevelType w:val="hybridMultilevel"/>
    <w:tmpl w:val="6C929272"/>
    <w:lvl w:ilvl="0" w:tplc="07161D0A">
      <w:start w:val="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E9836DD"/>
    <w:multiLevelType w:val="hybridMultilevel"/>
    <w:tmpl w:val="EA6490D4"/>
    <w:lvl w:ilvl="0" w:tplc="900A4648">
      <w:start w:val="3"/>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5ED71CC"/>
    <w:multiLevelType w:val="multilevel"/>
    <w:tmpl w:val="B8E84234"/>
    <w:lvl w:ilvl="0">
      <w:start w:val="1"/>
      <w:numFmt w:val="decimal"/>
      <w:pStyle w:val="Titre1"/>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696526B"/>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5" w15:restartNumberingAfterBreak="0">
    <w:nsid w:val="6E6B5EED"/>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6" w15:restartNumberingAfterBreak="0">
    <w:nsid w:val="6EB02C03"/>
    <w:multiLevelType w:val="hybridMultilevel"/>
    <w:tmpl w:val="43AC70FA"/>
    <w:lvl w:ilvl="0" w:tplc="D8ACC6A8">
      <w:start w:val="1"/>
      <w:numFmt w:val="decimal"/>
      <w:lvlText w:val="%1."/>
      <w:lvlJc w:val="left"/>
      <w:pPr>
        <w:ind w:left="360" w:hanging="360"/>
      </w:pPr>
      <w:rPr>
        <w:rFonts w:hint="default"/>
      </w:rPr>
    </w:lvl>
    <w:lvl w:ilvl="1" w:tplc="20000019" w:tentative="1">
      <w:start w:val="1"/>
      <w:numFmt w:val="lowerLetter"/>
      <w:lvlText w:val="%2."/>
      <w:lvlJc w:val="left"/>
      <w:pPr>
        <w:ind w:left="1156" w:hanging="360"/>
      </w:pPr>
    </w:lvl>
    <w:lvl w:ilvl="2" w:tplc="2000001B" w:tentative="1">
      <w:start w:val="1"/>
      <w:numFmt w:val="lowerRoman"/>
      <w:lvlText w:val="%3."/>
      <w:lvlJc w:val="right"/>
      <w:pPr>
        <w:ind w:left="1876" w:hanging="180"/>
      </w:pPr>
    </w:lvl>
    <w:lvl w:ilvl="3" w:tplc="2000000F" w:tentative="1">
      <w:start w:val="1"/>
      <w:numFmt w:val="decimal"/>
      <w:lvlText w:val="%4."/>
      <w:lvlJc w:val="left"/>
      <w:pPr>
        <w:ind w:left="2596" w:hanging="360"/>
      </w:pPr>
    </w:lvl>
    <w:lvl w:ilvl="4" w:tplc="20000019" w:tentative="1">
      <w:start w:val="1"/>
      <w:numFmt w:val="lowerLetter"/>
      <w:lvlText w:val="%5."/>
      <w:lvlJc w:val="left"/>
      <w:pPr>
        <w:ind w:left="3316" w:hanging="360"/>
      </w:pPr>
    </w:lvl>
    <w:lvl w:ilvl="5" w:tplc="2000001B" w:tentative="1">
      <w:start w:val="1"/>
      <w:numFmt w:val="lowerRoman"/>
      <w:lvlText w:val="%6."/>
      <w:lvlJc w:val="right"/>
      <w:pPr>
        <w:ind w:left="4036" w:hanging="180"/>
      </w:pPr>
    </w:lvl>
    <w:lvl w:ilvl="6" w:tplc="2000000F" w:tentative="1">
      <w:start w:val="1"/>
      <w:numFmt w:val="decimal"/>
      <w:lvlText w:val="%7."/>
      <w:lvlJc w:val="left"/>
      <w:pPr>
        <w:ind w:left="4756" w:hanging="360"/>
      </w:pPr>
    </w:lvl>
    <w:lvl w:ilvl="7" w:tplc="20000019" w:tentative="1">
      <w:start w:val="1"/>
      <w:numFmt w:val="lowerLetter"/>
      <w:lvlText w:val="%8."/>
      <w:lvlJc w:val="left"/>
      <w:pPr>
        <w:ind w:left="5476" w:hanging="360"/>
      </w:pPr>
    </w:lvl>
    <w:lvl w:ilvl="8" w:tplc="2000001B" w:tentative="1">
      <w:start w:val="1"/>
      <w:numFmt w:val="lowerRoman"/>
      <w:lvlText w:val="%9."/>
      <w:lvlJc w:val="right"/>
      <w:pPr>
        <w:ind w:left="6196" w:hanging="180"/>
      </w:pPr>
    </w:lvl>
  </w:abstractNum>
  <w:abstractNum w:abstractNumId="27" w15:restartNumberingAfterBreak="0">
    <w:nsid w:val="7D587AD5"/>
    <w:multiLevelType w:val="hybridMultilevel"/>
    <w:tmpl w:val="727A3222"/>
    <w:lvl w:ilvl="0" w:tplc="A55E90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5129C9"/>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num w:numId="1" w16cid:durableId="769474958">
    <w:abstractNumId w:val="14"/>
  </w:num>
  <w:num w:numId="2" w16cid:durableId="285237999">
    <w:abstractNumId w:val="23"/>
  </w:num>
  <w:num w:numId="3" w16cid:durableId="1211770646">
    <w:abstractNumId w:val="16"/>
  </w:num>
  <w:num w:numId="4" w16cid:durableId="1894733953">
    <w:abstractNumId w:val="22"/>
  </w:num>
  <w:num w:numId="5" w16cid:durableId="1813520346">
    <w:abstractNumId w:val="22"/>
    <w:lvlOverride w:ilvl="0">
      <w:startOverride w:val="3"/>
    </w:lvlOverride>
  </w:num>
  <w:num w:numId="6" w16cid:durableId="1313679282">
    <w:abstractNumId w:val="18"/>
  </w:num>
  <w:num w:numId="7" w16cid:durableId="59254587">
    <w:abstractNumId w:val="4"/>
  </w:num>
  <w:num w:numId="8" w16cid:durableId="26685768">
    <w:abstractNumId w:val="12"/>
  </w:num>
  <w:num w:numId="9" w16cid:durableId="208156109">
    <w:abstractNumId w:val="3"/>
  </w:num>
  <w:num w:numId="10" w16cid:durableId="148057737">
    <w:abstractNumId w:val="1"/>
  </w:num>
  <w:num w:numId="11" w16cid:durableId="346685659">
    <w:abstractNumId w:val="0"/>
  </w:num>
  <w:num w:numId="12" w16cid:durableId="2064403801">
    <w:abstractNumId w:val="5"/>
  </w:num>
  <w:num w:numId="13" w16cid:durableId="864487904">
    <w:abstractNumId w:val="11"/>
  </w:num>
  <w:num w:numId="14" w16cid:durableId="1807969909">
    <w:abstractNumId w:val="27"/>
  </w:num>
  <w:num w:numId="15" w16cid:durableId="1334189928">
    <w:abstractNumId w:val="15"/>
  </w:num>
  <w:num w:numId="16" w16cid:durableId="214121820">
    <w:abstractNumId w:val="9"/>
  </w:num>
  <w:num w:numId="17" w16cid:durableId="243691476">
    <w:abstractNumId w:val="21"/>
  </w:num>
  <w:num w:numId="18" w16cid:durableId="1927224531">
    <w:abstractNumId w:val="6"/>
  </w:num>
  <w:num w:numId="19" w16cid:durableId="1798647189">
    <w:abstractNumId w:val="23"/>
  </w:num>
  <w:num w:numId="20" w16cid:durableId="1688020892">
    <w:abstractNumId w:val="23"/>
  </w:num>
  <w:num w:numId="21" w16cid:durableId="2035886021">
    <w:abstractNumId w:val="8"/>
  </w:num>
  <w:num w:numId="22" w16cid:durableId="268123626">
    <w:abstractNumId w:val="7"/>
  </w:num>
  <w:num w:numId="23" w16cid:durableId="1888637701">
    <w:abstractNumId w:val="23"/>
  </w:num>
  <w:num w:numId="24" w16cid:durableId="1675494768">
    <w:abstractNumId w:val="17"/>
  </w:num>
  <w:num w:numId="25" w16cid:durableId="261571537">
    <w:abstractNumId w:val="25"/>
  </w:num>
  <w:num w:numId="26" w16cid:durableId="9622735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75976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845836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67812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59104999">
    <w:abstractNumId w:val="19"/>
  </w:num>
  <w:num w:numId="31" w16cid:durableId="1537886073">
    <w:abstractNumId w:val="10"/>
  </w:num>
  <w:num w:numId="32" w16cid:durableId="714543148">
    <w:abstractNumId w:val="28"/>
  </w:num>
  <w:num w:numId="33" w16cid:durableId="2084066574">
    <w:abstractNumId w:val="20"/>
  </w:num>
  <w:num w:numId="34" w16cid:durableId="833837104">
    <w:abstractNumId w:val="24"/>
  </w:num>
  <w:num w:numId="35" w16cid:durableId="1795253284">
    <w:abstractNumId w:val="13"/>
  </w:num>
  <w:num w:numId="36" w16cid:durableId="896938458">
    <w:abstractNumId w:val="2"/>
  </w:num>
  <w:num w:numId="37" w16cid:durableId="1813861807">
    <w:abstractNumId w:val="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F67"/>
    <w:rsid w:val="000019CC"/>
    <w:rsid w:val="00002360"/>
    <w:rsid w:val="00002B96"/>
    <w:rsid w:val="00003432"/>
    <w:rsid w:val="000057B7"/>
    <w:rsid w:val="00006576"/>
    <w:rsid w:val="0000680F"/>
    <w:rsid w:val="000107C4"/>
    <w:rsid w:val="000108C3"/>
    <w:rsid w:val="00013516"/>
    <w:rsid w:val="00013F0F"/>
    <w:rsid w:val="000154D9"/>
    <w:rsid w:val="00015731"/>
    <w:rsid w:val="00016287"/>
    <w:rsid w:val="00016351"/>
    <w:rsid w:val="00022E65"/>
    <w:rsid w:val="00023486"/>
    <w:rsid w:val="00023B4E"/>
    <w:rsid w:val="00025872"/>
    <w:rsid w:val="00025C8A"/>
    <w:rsid w:val="00030A10"/>
    <w:rsid w:val="00032762"/>
    <w:rsid w:val="00032A7E"/>
    <w:rsid w:val="00033AC4"/>
    <w:rsid w:val="00034F90"/>
    <w:rsid w:val="000370D2"/>
    <w:rsid w:val="000379C2"/>
    <w:rsid w:val="00037B0D"/>
    <w:rsid w:val="00041B9D"/>
    <w:rsid w:val="00043878"/>
    <w:rsid w:val="00043CB6"/>
    <w:rsid w:val="000440F9"/>
    <w:rsid w:val="0004448B"/>
    <w:rsid w:val="0004484E"/>
    <w:rsid w:val="00046F89"/>
    <w:rsid w:val="00051D78"/>
    <w:rsid w:val="00052089"/>
    <w:rsid w:val="00053400"/>
    <w:rsid w:val="00055207"/>
    <w:rsid w:val="000564D9"/>
    <w:rsid w:val="0005657C"/>
    <w:rsid w:val="0005789B"/>
    <w:rsid w:val="0006020B"/>
    <w:rsid w:val="00060270"/>
    <w:rsid w:val="00062630"/>
    <w:rsid w:val="000629AA"/>
    <w:rsid w:val="00070170"/>
    <w:rsid w:val="00073705"/>
    <w:rsid w:val="00074BEE"/>
    <w:rsid w:val="00074FFB"/>
    <w:rsid w:val="00076143"/>
    <w:rsid w:val="00077CC0"/>
    <w:rsid w:val="00083142"/>
    <w:rsid w:val="000848D5"/>
    <w:rsid w:val="000854AA"/>
    <w:rsid w:val="000862D9"/>
    <w:rsid w:val="000905F7"/>
    <w:rsid w:val="00090BB2"/>
    <w:rsid w:val="00090D25"/>
    <w:rsid w:val="000929A6"/>
    <w:rsid w:val="00092DE7"/>
    <w:rsid w:val="0009340A"/>
    <w:rsid w:val="00093426"/>
    <w:rsid w:val="0009366A"/>
    <w:rsid w:val="00093AA0"/>
    <w:rsid w:val="00093EAF"/>
    <w:rsid w:val="000953DF"/>
    <w:rsid w:val="00095BCA"/>
    <w:rsid w:val="00095F15"/>
    <w:rsid w:val="00096046"/>
    <w:rsid w:val="00096AD7"/>
    <w:rsid w:val="00097EF7"/>
    <w:rsid w:val="000A0956"/>
    <w:rsid w:val="000A17C9"/>
    <w:rsid w:val="000A292D"/>
    <w:rsid w:val="000A3AE7"/>
    <w:rsid w:val="000A6C99"/>
    <w:rsid w:val="000A7A7A"/>
    <w:rsid w:val="000B2E25"/>
    <w:rsid w:val="000B348A"/>
    <w:rsid w:val="000B3B74"/>
    <w:rsid w:val="000B4958"/>
    <w:rsid w:val="000B5411"/>
    <w:rsid w:val="000B5989"/>
    <w:rsid w:val="000B5DB7"/>
    <w:rsid w:val="000B692A"/>
    <w:rsid w:val="000B7639"/>
    <w:rsid w:val="000C179B"/>
    <w:rsid w:val="000C311F"/>
    <w:rsid w:val="000C3E4D"/>
    <w:rsid w:val="000C4633"/>
    <w:rsid w:val="000C539A"/>
    <w:rsid w:val="000D09EA"/>
    <w:rsid w:val="000D0A3D"/>
    <w:rsid w:val="000D0B0B"/>
    <w:rsid w:val="000D1952"/>
    <w:rsid w:val="000D2843"/>
    <w:rsid w:val="000D4EB6"/>
    <w:rsid w:val="000D5E6A"/>
    <w:rsid w:val="000D622C"/>
    <w:rsid w:val="000D7A0F"/>
    <w:rsid w:val="000E1931"/>
    <w:rsid w:val="000E2991"/>
    <w:rsid w:val="000E2CF1"/>
    <w:rsid w:val="000E3215"/>
    <w:rsid w:val="000E3681"/>
    <w:rsid w:val="000E36E7"/>
    <w:rsid w:val="000E5371"/>
    <w:rsid w:val="000E6841"/>
    <w:rsid w:val="000F2386"/>
    <w:rsid w:val="000F27AD"/>
    <w:rsid w:val="000F3E7E"/>
    <w:rsid w:val="000F6420"/>
    <w:rsid w:val="0010256C"/>
    <w:rsid w:val="00103A24"/>
    <w:rsid w:val="001066C7"/>
    <w:rsid w:val="0010770E"/>
    <w:rsid w:val="00107F5B"/>
    <w:rsid w:val="00110FA7"/>
    <w:rsid w:val="00110FB5"/>
    <w:rsid w:val="00114577"/>
    <w:rsid w:val="00115064"/>
    <w:rsid w:val="00115313"/>
    <w:rsid w:val="00116A21"/>
    <w:rsid w:val="00117456"/>
    <w:rsid w:val="0012052C"/>
    <w:rsid w:val="0012288E"/>
    <w:rsid w:val="001240DD"/>
    <w:rsid w:val="00125055"/>
    <w:rsid w:val="00135A27"/>
    <w:rsid w:val="00135CFE"/>
    <w:rsid w:val="00136C88"/>
    <w:rsid w:val="001374DD"/>
    <w:rsid w:val="00141012"/>
    <w:rsid w:val="00141151"/>
    <w:rsid w:val="00141F75"/>
    <w:rsid w:val="00143EC7"/>
    <w:rsid w:val="0014477D"/>
    <w:rsid w:val="00145519"/>
    <w:rsid w:val="0015097C"/>
    <w:rsid w:val="00150BF5"/>
    <w:rsid w:val="001512A5"/>
    <w:rsid w:val="00153362"/>
    <w:rsid w:val="0015384A"/>
    <w:rsid w:val="0015449C"/>
    <w:rsid w:val="00155BE0"/>
    <w:rsid w:val="00156DBD"/>
    <w:rsid w:val="0015708B"/>
    <w:rsid w:val="00161711"/>
    <w:rsid w:val="00163E4A"/>
    <w:rsid w:val="00165475"/>
    <w:rsid w:val="00166A52"/>
    <w:rsid w:val="00167290"/>
    <w:rsid w:val="0016764C"/>
    <w:rsid w:val="00173BB3"/>
    <w:rsid w:val="00174CEC"/>
    <w:rsid w:val="00176BF5"/>
    <w:rsid w:val="0017723C"/>
    <w:rsid w:val="00180432"/>
    <w:rsid w:val="001804F6"/>
    <w:rsid w:val="00184882"/>
    <w:rsid w:val="00184E92"/>
    <w:rsid w:val="001861A4"/>
    <w:rsid w:val="00187782"/>
    <w:rsid w:val="0019020D"/>
    <w:rsid w:val="00191986"/>
    <w:rsid w:val="00192644"/>
    <w:rsid w:val="00192FB5"/>
    <w:rsid w:val="001940E4"/>
    <w:rsid w:val="001976D4"/>
    <w:rsid w:val="001A18BB"/>
    <w:rsid w:val="001A2000"/>
    <w:rsid w:val="001B0D61"/>
    <w:rsid w:val="001B1E5C"/>
    <w:rsid w:val="001B3D17"/>
    <w:rsid w:val="001B4B56"/>
    <w:rsid w:val="001B532A"/>
    <w:rsid w:val="001B5CFE"/>
    <w:rsid w:val="001B67C3"/>
    <w:rsid w:val="001B7CCF"/>
    <w:rsid w:val="001C1A0F"/>
    <w:rsid w:val="001C2738"/>
    <w:rsid w:val="001C28DB"/>
    <w:rsid w:val="001C29DB"/>
    <w:rsid w:val="001C3AB4"/>
    <w:rsid w:val="001C40AC"/>
    <w:rsid w:val="001C6D30"/>
    <w:rsid w:val="001D07D7"/>
    <w:rsid w:val="001D0F15"/>
    <w:rsid w:val="001D19E1"/>
    <w:rsid w:val="001D232F"/>
    <w:rsid w:val="001D484A"/>
    <w:rsid w:val="001E36CC"/>
    <w:rsid w:val="001E3F69"/>
    <w:rsid w:val="001E4C1B"/>
    <w:rsid w:val="001E4DB4"/>
    <w:rsid w:val="001E5273"/>
    <w:rsid w:val="001F1010"/>
    <w:rsid w:val="001F19F4"/>
    <w:rsid w:val="001F6BC8"/>
    <w:rsid w:val="001F74BF"/>
    <w:rsid w:val="002009F2"/>
    <w:rsid w:val="00204560"/>
    <w:rsid w:val="002050B1"/>
    <w:rsid w:val="0020585C"/>
    <w:rsid w:val="00210DC3"/>
    <w:rsid w:val="00211D81"/>
    <w:rsid w:val="002161A1"/>
    <w:rsid w:val="002169C3"/>
    <w:rsid w:val="00217957"/>
    <w:rsid w:val="00220516"/>
    <w:rsid w:val="00225A4C"/>
    <w:rsid w:val="002301BA"/>
    <w:rsid w:val="002353F8"/>
    <w:rsid w:val="0024156D"/>
    <w:rsid w:val="00243904"/>
    <w:rsid w:val="00243CD3"/>
    <w:rsid w:val="00245D2F"/>
    <w:rsid w:val="00246798"/>
    <w:rsid w:val="0024709F"/>
    <w:rsid w:val="002507F0"/>
    <w:rsid w:val="00253318"/>
    <w:rsid w:val="0025376F"/>
    <w:rsid w:val="00253ADD"/>
    <w:rsid w:val="00253D45"/>
    <w:rsid w:val="00253E0F"/>
    <w:rsid w:val="00254195"/>
    <w:rsid w:val="00254AFA"/>
    <w:rsid w:val="00254DBF"/>
    <w:rsid w:val="00256334"/>
    <w:rsid w:val="00257065"/>
    <w:rsid w:val="002577A6"/>
    <w:rsid w:val="002613A3"/>
    <w:rsid w:val="00262E3C"/>
    <w:rsid w:val="002656C2"/>
    <w:rsid w:val="00265D08"/>
    <w:rsid w:val="0026749B"/>
    <w:rsid w:val="00271511"/>
    <w:rsid w:val="00273584"/>
    <w:rsid w:val="00273615"/>
    <w:rsid w:val="00275D14"/>
    <w:rsid w:val="00277D07"/>
    <w:rsid w:val="002804C1"/>
    <w:rsid w:val="00282ACA"/>
    <w:rsid w:val="0028377C"/>
    <w:rsid w:val="00286D21"/>
    <w:rsid w:val="00286D55"/>
    <w:rsid w:val="0028759A"/>
    <w:rsid w:val="00291E22"/>
    <w:rsid w:val="002931A7"/>
    <w:rsid w:val="00294AB4"/>
    <w:rsid w:val="00295B90"/>
    <w:rsid w:val="002A0599"/>
    <w:rsid w:val="002A3553"/>
    <w:rsid w:val="002B139D"/>
    <w:rsid w:val="002B1BC7"/>
    <w:rsid w:val="002B3914"/>
    <w:rsid w:val="002B4DD9"/>
    <w:rsid w:val="002B6298"/>
    <w:rsid w:val="002B6B2B"/>
    <w:rsid w:val="002B6D47"/>
    <w:rsid w:val="002B7245"/>
    <w:rsid w:val="002B7756"/>
    <w:rsid w:val="002C27F6"/>
    <w:rsid w:val="002C3D48"/>
    <w:rsid w:val="002C45D3"/>
    <w:rsid w:val="002C601F"/>
    <w:rsid w:val="002C6481"/>
    <w:rsid w:val="002D02F5"/>
    <w:rsid w:val="002D2E4B"/>
    <w:rsid w:val="002D34A6"/>
    <w:rsid w:val="002D52A8"/>
    <w:rsid w:val="002D6574"/>
    <w:rsid w:val="002D71AC"/>
    <w:rsid w:val="002E007A"/>
    <w:rsid w:val="002E00B7"/>
    <w:rsid w:val="002E1699"/>
    <w:rsid w:val="002E1EB2"/>
    <w:rsid w:val="002E4797"/>
    <w:rsid w:val="002E4A8D"/>
    <w:rsid w:val="002E4DE0"/>
    <w:rsid w:val="002F0844"/>
    <w:rsid w:val="002F170D"/>
    <w:rsid w:val="002F170E"/>
    <w:rsid w:val="002F17D7"/>
    <w:rsid w:val="002F2D7C"/>
    <w:rsid w:val="002F5584"/>
    <w:rsid w:val="002F6FB0"/>
    <w:rsid w:val="002F7488"/>
    <w:rsid w:val="00302492"/>
    <w:rsid w:val="00302774"/>
    <w:rsid w:val="00302976"/>
    <w:rsid w:val="003033F9"/>
    <w:rsid w:val="00303416"/>
    <w:rsid w:val="0030344F"/>
    <w:rsid w:val="00305AA4"/>
    <w:rsid w:val="00306256"/>
    <w:rsid w:val="00306499"/>
    <w:rsid w:val="003068CA"/>
    <w:rsid w:val="0031247C"/>
    <w:rsid w:val="003126EE"/>
    <w:rsid w:val="00313AA6"/>
    <w:rsid w:val="003145E5"/>
    <w:rsid w:val="0031777D"/>
    <w:rsid w:val="00320FF1"/>
    <w:rsid w:val="00323E73"/>
    <w:rsid w:val="003262BB"/>
    <w:rsid w:val="00326943"/>
    <w:rsid w:val="00326949"/>
    <w:rsid w:val="003310AA"/>
    <w:rsid w:val="0033190D"/>
    <w:rsid w:val="00332C7B"/>
    <w:rsid w:val="003401F4"/>
    <w:rsid w:val="003424F8"/>
    <w:rsid w:val="0034480B"/>
    <w:rsid w:val="00350212"/>
    <w:rsid w:val="00356ACB"/>
    <w:rsid w:val="00360875"/>
    <w:rsid w:val="0036659D"/>
    <w:rsid w:val="003667B0"/>
    <w:rsid w:val="003721DB"/>
    <w:rsid w:val="00376767"/>
    <w:rsid w:val="00376FD4"/>
    <w:rsid w:val="003818CF"/>
    <w:rsid w:val="00384B18"/>
    <w:rsid w:val="00390CF5"/>
    <w:rsid w:val="003917F5"/>
    <w:rsid w:val="00391FB4"/>
    <w:rsid w:val="00392162"/>
    <w:rsid w:val="0039222E"/>
    <w:rsid w:val="0039294F"/>
    <w:rsid w:val="0039298D"/>
    <w:rsid w:val="00393E1E"/>
    <w:rsid w:val="003942E2"/>
    <w:rsid w:val="00396283"/>
    <w:rsid w:val="00396542"/>
    <w:rsid w:val="003A0A4C"/>
    <w:rsid w:val="003A23D6"/>
    <w:rsid w:val="003A26EE"/>
    <w:rsid w:val="003A2D3D"/>
    <w:rsid w:val="003A33B8"/>
    <w:rsid w:val="003A3498"/>
    <w:rsid w:val="003A3CD9"/>
    <w:rsid w:val="003A3D69"/>
    <w:rsid w:val="003A4F40"/>
    <w:rsid w:val="003A57F7"/>
    <w:rsid w:val="003A606B"/>
    <w:rsid w:val="003A6366"/>
    <w:rsid w:val="003A77AC"/>
    <w:rsid w:val="003B0377"/>
    <w:rsid w:val="003B6F30"/>
    <w:rsid w:val="003B76AD"/>
    <w:rsid w:val="003C019A"/>
    <w:rsid w:val="003C0D1D"/>
    <w:rsid w:val="003C2F8D"/>
    <w:rsid w:val="003C3384"/>
    <w:rsid w:val="003C4416"/>
    <w:rsid w:val="003C461E"/>
    <w:rsid w:val="003C55BC"/>
    <w:rsid w:val="003C61F5"/>
    <w:rsid w:val="003C651A"/>
    <w:rsid w:val="003C6C82"/>
    <w:rsid w:val="003C722B"/>
    <w:rsid w:val="003C7DE2"/>
    <w:rsid w:val="003D50DD"/>
    <w:rsid w:val="003D68FE"/>
    <w:rsid w:val="003E07C0"/>
    <w:rsid w:val="003E1E90"/>
    <w:rsid w:val="003E24F7"/>
    <w:rsid w:val="003E25E3"/>
    <w:rsid w:val="003E39CF"/>
    <w:rsid w:val="003E4D90"/>
    <w:rsid w:val="003E55C2"/>
    <w:rsid w:val="003E587F"/>
    <w:rsid w:val="003E6117"/>
    <w:rsid w:val="003E7A70"/>
    <w:rsid w:val="003F0673"/>
    <w:rsid w:val="003F0C67"/>
    <w:rsid w:val="003F0F0B"/>
    <w:rsid w:val="003F259E"/>
    <w:rsid w:val="003F4B31"/>
    <w:rsid w:val="003F534F"/>
    <w:rsid w:val="003F674C"/>
    <w:rsid w:val="003F7BDE"/>
    <w:rsid w:val="00402BBA"/>
    <w:rsid w:val="004054E5"/>
    <w:rsid w:val="00406869"/>
    <w:rsid w:val="004145DE"/>
    <w:rsid w:val="004156AE"/>
    <w:rsid w:val="004159AF"/>
    <w:rsid w:val="0041784D"/>
    <w:rsid w:val="0041789B"/>
    <w:rsid w:val="00417FF5"/>
    <w:rsid w:val="004204E1"/>
    <w:rsid w:val="004213A9"/>
    <w:rsid w:val="004226F0"/>
    <w:rsid w:val="00422C8F"/>
    <w:rsid w:val="00425B8A"/>
    <w:rsid w:val="0042620C"/>
    <w:rsid w:val="00430135"/>
    <w:rsid w:val="00432715"/>
    <w:rsid w:val="00432B90"/>
    <w:rsid w:val="0043434A"/>
    <w:rsid w:val="00435FEA"/>
    <w:rsid w:val="00440CAF"/>
    <w:rsid w:val="004422BA"/>
    <w:rsid w:val="004433B7"/>
    <w:rsid w:val="00445177"/>
    <w:rsid w:val="004469C2"/>
    <w:rsid w:val="00453BAB"/>
    <w:rsid w:val="00454B94"/>
    <w:rsid w:val="0045572A"/>
    <w:rsid w:val="00456518"/>
    <w:rsid w:val="00456F69"/>
    <w:rsid w:val="0046008A"/>
    <w:rsid w:val="0046045F"/>
    <w:rsid w:val="00461D23"/>
    <w:rsid w:val="00462625"/>
    <w:rsid w:val="004677F9"/>
    <w:rsid w:val="00470196"/>
    <w:rsid w:val="004701EA"/>
    <w:rsid w:val="00471E83"/>
    <w:rsid w:val="0047385D"/>
    <w:rsid w:val="0047439D"/>
    <w:rsid w:val="00474469"/>
    <w:rsid w:val="004771EC"/>
    <w:rsid w:val="0047769A"/>
    <w:rsid w:val="004831D0"/>
    <w:rsid w:val="00485F1A"/>
    <w:rsid w:val="004867F3"/>
    <w:rsid w:val="00490823"/>
    <w:rsid w:val="00491A4D"/>
    <w:rsid w:val="0049216D"/>
    <w:rsid w:val="00492D84"/>
    <w:rsid w:val="00492DE6"/>
    <w:rsid w:val="0049386F"/>
    <w:rsid w:val="00493C06"/>
    <w:rsid w:val="00494097"/>
    <w:rsid w:val="00495C73"/>
    <w:rsid w:val="004965D1"/>
    <w:rsid w:val="004A350B"/>
    <w:rsid w:val="004A5015"/>
    <w:rsid w:val="004A573E"/>
    <w:rsid w:val="004A7D23"/>
    <w:rsid w:val="004B0A47"/>
    <w:rsid w:val="004B0DD3"/>
    <w:rsid w:val="004B1E97"/>
    <w:rsid w:val="004B4E67"/>
    <w:rsid w:val="004B59E0"/>
    <w:rsid w:val="004B7783"/>
    <w:rsid w:val="004C04FB"/>
    <w:rsid w:val="004C1C52"/>
    <w:rsid w:val="004C39C9"/>
    <w:rsid w:val="004C4613"/>
    <w:rsid w:val="004C4E41"/>
    <w:rsid w:val="004C5E59"/>
    <w:rsid w:val="004C66DD"/>
    <w:rsid w:val="004C6F78"/>
    <w:rsid w:val="004D407D"/>
    <w:rsid w:val="004D471C"/>
    <w:rsid w:val="004D5AC3"/>
    <w:rsid w:val="004D5F81"/>
    <w:rsid w:val="004D7FD1"/>
    <w:rsid w:val="004E0451"/>
    <w:rsid w:val="004E19F8"/>
    <w:rsid w:val="004E203E"/>
    <w:rsid w:val="004E3AD3"/>
    <w:rsid w:val="004E5A02"/>
    <w:rsid w:val="004E5FD9"/>
    <w:rsid w:val="004E6A21"/>
    <w:rsid w:val="004E75D3"/>
    <w:rsid w:val="004F1F52"/>
    <w:rsid w:val="004F3A39"/>
    <w:rsid w:val="004F4A51"/>
    <w:rsid w:val="005003F2"/>
    <w:rsid w:val="00501279"/>
    <w:rsid w:val="005024B9"/>
    <w:rsid w:val="005047F3"/>
    <w:rsid w:val="00505FC3"/>
    <w:rsid w:val="00506261"/>
    <w:rsid w:val="00506E20"/>
    <w:rsid w:val="00513539"/>
    <w:rsid w:val="00516D80"/>
    <w:rsid w:val="00517188"/>
    <w:rsid w:val="005228E4"/>
    <w:rsid w:val="0052331B"/>
    <w:rsid w:val="00524316"/>
    <w:rsid w:val="00524476"/>
    <w:rsid w:val="005254CE"/>
    <w:rsid w:val="00526C56"/>
    <w:rsid w:val="00531602"/>
    <w:rsid w:val="00532593"/>
    <w:rsid w:val="0053270E"/>
    <w:rsid w:val="00537D93"/>
    <w:rsid w:val="00542446"/>
    <w:rsid w:val="005430EC"/>
    <w:rsid w:val="0054411F"/>
    <w:rsid w:val="00546019"/>
    <w:rsid w:val="00550208"/>
    <w:rsid w:val="00550C97"/>
    <w:rsid w:val="005529C1"/>
    <w:rsid w:val="00553CEA"/>
    <w:rsid w:val="00555747"/>
    <w:rsid w:val="0055597C"/>
    <w:rsid w:val="0055602F"/>
    <w:rsid w:val="00556837"/>
    <w:rsid w:val="005575A9"/>
    <w:rsid w:val="00560E2D"/>
    <w:rsid w:val="00560F2F"/>
    <w:rsid w:val="00561CA0"/>
    <w:rsid w:val="005629B4"/>
    <w:rsid w:val="0056585C"/>
    <w:rsid w:val="00567FF0"/>
    <w:rsid w:val="005725FA"/>
    <w:rsid w:val="00573D63"/>
    <w:rsid w:val="00573EB5"/>
    <w:rsid w:val="0057669C"/>
    <w:rsid w:val="00580EA6"/>
    <w:rsid w:val="00584D74"/>
    <w:rsid w:val="005879D9"/>
    <w:rsid w:val="005901F0"/>
    <w:rsid w:val="00590308"/>
    <w:rsid w:val="00591117"/>
    <w:rsid w:val="005925F1"/>
    <w:rsid w:val="005940FC"/>
    <w:rsid w:val="00594A4E"/>
    <w:rsid w:val="005A1916"/>
    <w:rsid w:val="005A38A4"/>
    <w:rsid w:val="005A3C02"/>
    <w:rsid w:val="005A4C3C"/>
    <w:rsid w:val="005A5508"/>
    <w:rsid w:val="005B4332"/>
    <w:rsid w:val="005C4743"/>
    <w:rsid w:val="005C5966"/>
    <w:rsid w:val="005C598B"/>
    <w:rsid w:val="005C5A39"/>
    <w:rsid w:val="005C6A25"/>
    <w:rsid w:val="005C6F15"/>
    <w:rsid w:val="005C774D"/>
    <w:rsid w:val="005C7C3D"/>
    <w:rsid w:val="005D121C"/>
    <w:rsid w:val="005D1524"/>
    <w:rsid w:val="005D266E"/>
    <w:rsid w:val="005D412B"/>
    <w:rsid w:val="005D5B4F"/>
    <w:rsid w:val="005E1931"/>
    <w:rsid w:val="005E1FCC"/>
    <w:rsid w:val="005E2901"/>
    <w:rsid w:val="005E3505"/>
    <w:rsid w:val="005E75A8"/>
    <w:rsid w:val="005E79CF"/>
    <w:rsid w:val="005F09F7"/>
    <w:rsid w:val="005F3229"/>
    <w:rsid w:val="005F462C"/>
    <w:rsid w:val="005F6832"/>
    <w:rsid w:val="005F744E"/>
    <w:rsid w:val="005F751B"/>
    <w:rsid w:val="00605EB5"/>
    <w:rsid w:val="00606B52"/>
    <w:rsid w:val="00607577"/>
    <w:rsid w:val="006106EC"/>
    <w:rsid w:val="006136AC"/>
    <w:rsid w:val="006142EB"/>
    <w:rsid w:val="00614402"/>
    <w:rsid w:val="0061749F"/>
    <w:rsid w:val="00621043"/>
    <w:rsid w:val="0062279F"/>
    <w:rsid w:val="00624BAB"/>
    <w:rsid w:val="006251B6"/>
    <w:rsid w:val="0062536A"/>
    <w:rsid w:val="00625929"/>
    <w:rsid w:val="00625C7E"/>
    <w:rsid w:val="0062692A"/>
    <w:rsid w:val="00627070"/>
    <w:rsid w:val="00635DCB"/>
    <w:rsid w:val="00636B0F"/>
    <w:rsid w:val="0063731B"/>
    <w:rsid w:val="00637749"/>
    <w:rsid w:val="00637BF4"/>
    <w:rsid w:val="00640526"/>
    <w:rsid w:val="00641A82"/>
    <w:rsid w:val="006448BA"/>
    <w:rsid w:val="00645873"/>
    <w:rsid w:val="006507B5"/>
    <w:rsid w:val="00650962"/>
    <w:rsid w:val="0065192D"/>
    <w:rsid w:val="00655226"/>
    <w:rsid w:val="006624F2"/>
    <w:rsid w:val="00663DC6"/>
    <w:rsid w:val="00664EF7"/>
    <w:rsid w:val="00665817"/>
    <w:rsid w:val="00673AB8"/>
    <w:rsid w:val="00673EF0"/>
    <w:rsid w:val="00674419"/>
    <w:rsid w:val="00674CE2"/>
    <w:rsid w:val="00677E2E"/>
    <w:rsid w:val="006804F7"/>
    <w:rsid w:val="0068080D"/>
    <w:rsid w:val="00683E3C"/>
    <w:rsid w:val="00687CEA"/>
    <w:rsid w:val="0069122C"/>
    <w:rsid w:val="00691A17"/>
    <w:rsid w:val="006928E9"/>
    <w:rsid w:val="00692EA7"/>
    <w:rsid w:val="00694BC4"/>
    <w:rsid w:val="00697C61"/>
    <w:rsid w:val="006A032D"/>
    <w:rsid w:val="006A4372"/>
    <w:rsid w:val="006A4D75"/>
    <w:rsid w:val="006A6CA9"/>
    <w:rsid w:val="006A7C37"/>
    <w:rsid w:val="006B3BBC"/>
    <w:rsid w:val="006B4E84"/>
    <w:rsid w:val="006B5A64"/>
    <w:rsid w:val="006B633D"/>
    <w:rsid w:val="006C0B25"/>
    <w:rsid w:val="006C27D9"/>
    <w:rsid w:val="006C2835"/>
    <w:rsid w:val="006C3351"/>
    <w:rsid w:val="006C4305"/>
    <w:rsid w:val="006C735A"/>
    <w:rsid w:val="006D1212"/>
    <w:rsid w:val="006D12B0"/>
    <w:rsid w:val="006D3C56"/>
    <w:rsid w:val="006E057F"/>
    <w:rsid w:val="006E0FE4"/>
    <w:rsid w:val="006E1672"/>
    <w:rsid w:val="006E18B0"/>
    <w:rsid w:val="006E1EF4"/>
    <w:rsid w:val="006E2363"/>
    <w:rsid w:val="006E2625"/>
    <w:rsid w:val="006E499C"/>
    <w:rsid w:val="006E4F7F"/>
    <w:rsid w:val="006F02A8"/>
    <w:rsid w:val="006F2123"/>
    <w:rsid w:val="006F4429"/>
    <w:rsid w:val="006F46F5"/>
    <w:rsid w:val="006F5763"/>
    <w:rsid w:val="006F6743"/>
    <w:rsid w:val="00700C40"/>
    <w:rsid w:val="00701F22"/>
    <w:rsid w:val="007022F8"/>
    <w:rsid w:val="00703C20"/>
    <w:rsid w:val="00704B4F"/>
    <w:rsid w:val="00707001"/>
    <w:rsid w:val="00707219"/>
    <w:rsid w:val="0070753C"/>
    <w:rsid w:val="007110D8"/>
    <w:rsid w:val="00711304"/>
    <w:rsid w:val="00711BC1"/>
    <w:rsid w:val="0071289A"/>
    <w:rsid w:val="00712F18"/>
    <w:rsid w:val="007132FE"/>
    <w:rsid w:val="00716D5F"/>
    <w:rsid w:val="00716E5B"/>
    <w:rsid w:val="00717919"/>
    <w:rsid w:val="00720640"/>
    <w:rsid w:val="00721444"/>
    <w:rsid w:val="00722670"/>
    <w:rsid w:val="0072372D"/>
    <w:rsid w:val="00724456"/>
    <w:rsid w:val="007257F0"/>
    <w:rsid w:val="007320CF"/>
    <w:rsid w:val="00732D3A"/>
    <w:rsid w:val="00734612"/>
    <w:rsid w:val="00734812"/>
    <w:rsid w:val="00736814"/>
    <w:rsid w:val="00737008"/>
    <w:rsid w:val="0073791F"/>
    <w:rsid w:val="007412F1"/>
    <w:rsid w:val="00741392"/>
    <w:rsid w:val="00741DC1"/>
    <w:rsid w:val="007422E9"/>
    <w:rsid w:val="0074233D"/>
    <w:rsid w:val="00743B98"/>
    <w:rsid w:val="00744150"/>
    <w:rsid w:val="00745D51"/>
    <w:rsid w:val="00747BF3"/>
    <w:rsid w:val="007502FB"/>
    <w:rsid w:val="00751388"/>
    <w:rsid w:val="007534E3"/>
    <w:rsid w:val="00753CE1"/>
    <w:rsid w:val="00761975"/>
    <w:rsid w:val="00763949"/>
    <w:rsid w:val="007662C4"/>
    <w:rsid w:val="00766E74"/>
    <w:rsid w:val="00770618"/>
    <w:rsid w:val="0077131C"/>
    <w:rsid w:val="007723C8"/>
    <w:rsid w:val="0077315E"/>
    <w:rsid w:val="007738EE"/>
    <w:rsid w:val="00773CF2"/>
    <w:rsid w:val="007767B8"/>
    <w:rsid w:val="00776D09"/>
    <w:rsid w:val="00780021"/>
    <w:rsid w:val="00781816"/>
    <w:rsid w:val="00781DD3"/>
    <w:rsid w:val="0078431B"/>
    <w:rsid w:val="0078594A"/>
    <w:rsid w:val="00786171"/>
    <w:rsid w:val="007869AB"/>
    <w:rsid w:val="007869AE"/>
    <w:rsid w:val="00786B33"/>
    <w:rsid w:val="0078762E"/>
    <w:rsid w:val="00787857"/>
    <w:rsid w:val="00787E64"/>
    <w:rsid w:val="00787F67"/>
    <w:rsid w:val="0079058E"/>
    <w:rsid w:val="00793367"/>
    <w:rsid w:val="00793417"/>
    <w:rsid w:val="00796D9E"/>
    <w:rsid w:val="00797477"/>
    <w:rsid w:val="00797B70"/>
    <w:rsid w:val="007A0049"/>
    <w:rsid w:val="007A12F7"/>
    <w:rsid w:val="007A141E"/>
    <w:rsid w:val="007A23AD"/>
    <w:rsid w:val="007A5124"/>
    <w:rsid w:val="007A61F2"/>
    <w:rsid w:val="007A7DED"/>
    <w:rsid w:val="007B2AA4"/>
    <w:rsid w:val="007B44E0"/>
    <w:rsid w:val="007B52BF"/>
    <w:rsid w:val="007C09C2"/>
    <w:rsid w:val="007C0DC2"/>
    <w:rsid w:val="007C1AA0"/>
    <w:rsid w:val="007C2327"/>
    <w:rsid w:val="007C2F66"/>
    <w:rsid w:val="007C47C1"/>
    <w:rsid w:val="007C56C4"/>
    <w:rsid w:val="007C79B0"/>
    <w:rsid w:val="007C7A91"/>
    <w:rsid w:val="007D092E"/>
    <w:rsid w:val="007D242F"/>
    <w:rsid w:val="007D2708"/>
    <w:rsid w:val="007E0A1B"/>
    <w:rsid w:val="007E4C26"/>
    <w:rsid w:val="007E5013"/>
    <w:rsid w:val="007E50E3"/>
    <w:rsid w:val="007E6501"/>
    <w:rsid w:val="007E72DA"/>
    <w:rsid w:val="007F0C14"/>
    <w:rsid w:val="007F3777"/>
    <w:rsid w:val="007F4924"/>
    <w:rsid w:val="007F52DC"/>
    <w:rsid w:val="0080127D"/>
    <w:rsid w:val="00802087"/>
    <w:rsid w:val="0080219E"/>
    <w:rsid w:val="00804427"/>
    <w:rsid w:val="00804DEC"/>
    <w:rsid w:val="00805711"/>
    <w:rsid w:val="0080636B"/>
    <w:rsid w:val="00807AEA"/>
    <w:rsid w:val="00810468"/>
    <w:rsid w:val="008148CC"/>
    <w:rsid w:val="008154DE"/>
    <w:rsid w:val="00816C1F"/>
    <w:rsid w:val="00817787"/>
    <w:rsid w:val="008179F5"/>
    <w:rsid w:val="00817AAA"/>
    <w:rsid w:val="00820E21"/>
    <w:rsid w:val="00822C5F"/>
    <w:rsid w:val="008237E1"/>
    <w:rsid w:val="008245EC"/>
    <w:rsid w:val="0082608E"/>
    <w:rsid w:val="008265CD"/>
    <w:rsid w:val="00826907"/>
    <w:rsid w:val="00831E0B"/>
    <w:rsid w:val="008324BE"/>
    <w:rsid w:val="00833E05"/>
    <w:rsid w:val="008355CE"/>
    <w:rsid w:val="00836776"/>
    <w:rsid w:val="00836D9A"/>
    <w:rsid w:val="00837B97"/>
    <w:rsid w:val="00841B82"/>
    <w:rsid w:val="00841DDC"/>
    <w:rsid w:val="008475BE"/>
    <w:rsid w:val="00847BE0"/>
    <w:rsid w:val="00847C5F"/>
    <w:rsid w:val="00854D67"/>
    <w:rsid w:val="0085683E"/>
    <w:rsid w:val="00856C4F"/>
    <w:rsid w:val="00856E9B"/>
    <w:rsid w:val="0086063F"/>
    <w:rsid w:val="00864554"/>
    <w:rsid w:val="0086484C"/>
    <w:rsid w:val="00865AD2"/>
    <w:rsid w:val="008672FC"/>
    <w:rsid w:val="00867717"/>
    <w:rsid w:val="00867F4B"/>
    <w:rsid w:val="00870352"/>
    <w:rsid w:val="00870E70"/>
    <w:rsid w:val="00871F3F"/>
    <w:rsid w:val="00873845"/>
    <w:rsid w:val="008759DD"/>
    <w:rsid w:val="00876832"/>
    <w:rsid w:val="00880D67"/>
    <w:rsid w:val="00881F9A"/>
    <w:rsid w:val="00882B3E"/>
    <w:rsid w:val="00882B73"/>
    <w:rsid w:val="00884136"/>
    <w:rsid w:val="008858D9"/>
    <w:rsid w:val="00885F3C"/>
    <w:rsid w:val="0089228F"/>
    <w:rsid w:val="00893066"/>
    <w:rsid w:val="00894109"/>
    <w:rsid w:val="00894724"/>
    <w:rsid w:val="00895421"/>
    <w:rsid w:val="00896C07"/>
    <w:rsid w:val="00897531"/>
    <w:rsid w:val="008A0500"/>
    <w:rsid w:val="008A41F1"/>
    <w:rsid w:val="008A43E2"/>
    <w:rsid w:val="008A443B"/>
    <w:rsid w:val="008A6338"/>
    <w:rsid w:val="008B0C0C"/>
    <w:rsid w:val="008B4754"/>
    <w:rsid w:val="008B72FA"/>
    <w:rsid w:val="008C3054"/>
    <w:rsid w:val="008C37DE"/>
    <w:rsid w:val="008C4103"/>
    <w:rsid w:val="008C5A80"/>
    <w:rsid w:val="008C63E4"/>
    <w:rsid w:val="008C732D"/>
    <w:rsid w:val="008D0299"/>
    <w:rsid w:val="008D0A6F"/>
    <w:rsid w:val="008D26E9"/>
    <w:rsid w:val="008D69E6"/>
    <w:rsid w:val="008E022B"/>
    <w:rsid w:val="008E067F"/>
    <w:rsid w:val="008E15B0"/>
    <w:rsid w:val="008E1EB3"/>
    <w:rsid w:val="008E2939"/>
    <w:rsid w:val="008E2F57"/>
    <w:rsid w:val="008E3523"/>
    <w:rsid w:val="008E48D4"/>
    <w:rsid w:val="008E7166"/>
    <w:rsid w:val="008F0B7C"/>
    <w:rsid w:val="008F11BA"/>
    <w:rsid w:val="008F13D5"/>
    <w:rsid w:val="008F1592"/>
    <w:rsid w:val="008F346B"/>
    <w:rsid w:val="008F44A8"/>
    <w:rsid w:val="008F46CD"/>
    <w:rsid w:val="008F488B"/>
    <w:rsid w:val="008F6CFD"/>
    <w:rsid w:val="008F7ABE"/>
    <w:rsid w:val="008F7B77"/>
    <w:rsid w:val="009004B2"/>
    <w:rsid w:val="00900ACB"/>
    <w:rsid w:val="00900F66"/>
    <w:rsid w:val="00902464"/>
    <w:rsid w:val="009029A9"/>
    <w:rsid w:val="00904D80"/>
    <w:rsid w:val="00905978"/>
    <w:rsid w:val="009115F2"/>
    <w:rsid w:val="00915F80"/>
    <w:rsid w:val="00920ED1"/>
    <w:rsid w:val="00921E05"/>
    <w:rsid w:val="0092283E"/>
    <w:rsid w:val="00924366"/>
    <w:rsid w:val="009248A2"/>
    <w:rsid w:val="0093138C"/>
    <w:rsid w:val="009335FA"/>
    <w:rsid w:val="009352F2"/>
    <w:rsid w:val="00940A5E"/>
    <w:rsid w:val="009441D6"/>
    <w:rsid w:val="00944E66"/>
    <w:rsid w:val="009469D4"/>
    <w:rsid w:val="00952EE8"/>
    <w:rsid w:val="00956893"/>
    <w:rsid w:val="0096019A"/>
    <w:rsid w:val="00961040"/>
    <w:rsid w:val="009635DC"/>
    <w:rsid w:val="009650B8"/>
    <w:rsid w:val="00967646"/>
    <w:rsid w:val="00967E57"/>
    <w:rsid w:val="0097418D"/>
    <w:rsid w:val="00977343"/>
    <w:rsid w:val="009812F2"/>
    <w:rsid w:val="009836B2"/>
    <w:rsid w:val="00984E54"/>
    <w:rsid w:val="00986292"/>
    <w:rsid w:val="00986739"/>
    <w:rsid w:val="00986DC4"/>
    <w:rsid w:val="009870F4"/>
    <w:rsid w:val="009902C8"/>
    <w:rsid w:val="00992133"/>
    <w:rsid w:val="00993474"/>
    <w:rsid w:val="00995AFE"/>
    <w:rsid w:val="00996986"/>
    <w:rsid w:val="009A397F"/>
    <w:rsid w:val="009A3CBD"/>
    <w:rsid w:val="009A58D0"/>
    <w:rsid w:val="009A5CDE"/>
    <w:rsid w:val="009A5FCA"/>
    <w:rsid w:val="009A6359"/>
    <w:rsid w:val="009A6C6B"/>
    <w:rsid w:val="009A73E0"/>
    <w:rsid w:val="009A763B"/>
    <w:rsid w:val="009B00EB"/>
    <w:rsid w:val="009B1CAC"/>
    <w:rsid w:val="009B3BBC"/>
    <w:rsid w:val="009B4D23"/>
    <w:rsid w:val="009B666B"/>
    <w:rsid w:val="009C1085"/>
    <w:rsid w:val="009C1256"/>
    <w:rsid w:val="009C525C"/>
    <w:rsid w:val="009C6120"/>
    <w:rsid w:val="009C7A79"/>
    <w:rsid w:val="009C7CC3"/>
    <w:rsid w:val="009D0F19"/>
    <w:rsid w:val="009D1C27"/>
    <w:rsid w:val="009D48D3"/>
    <w:rsid w:val="009D4C8D"/>
    <w:rsid w:val="009D4FB9"/>
    <w:rsid w:val="009E1536"/>
    <w:rsid w:val="009E29F2"/>
    <w:rsid w:val="009E4996"/>
    <w:rsid w:val="009F021E"/>
    <w:rsid w:val="009F189A"/>
    <w:rsid w:val="009F369D"/>
    <w:rsid w:val="009F4CB2"/>
    <w:rsid w:val="009F7C02"/>
    <w:rsid w:val="009F7EA3"/>
    <w:rsid w:val="00A03B35"/>
    <w:rsid w:val="00A060C3"/>
    <w:rsid w:val="00A12586"/>
    <w:rsid w:val="00A12968"/>
    <w:rsid w:val="00A130E6"/>
    <w:rsid w:val="00A14B18"/>
    <w:rsid w:val="00A1586F"/>
    <w:rsid w:val="00A158EA"/>
    <w:rsid w:val="00A15935"/>
    <w:rsid w:val="00A16F74"/>
    <w:rsid w:val="00A17973"/>
    <w:rsid w:val="00A212FE"/>
    <w:rsid w:val="00A21422"/>
    <w:rsid w:val="00A21CD3"/>
    <w:rsid w:val="00A22D70"/>
    <w:rsid w:val="00A25A31"/>
    <w:rsid w:val="00A265AF"/>
    <w:rsid w:val="00A30DAC"/>
    <w:rsid w:val="00A31541"/>
    <w:rsid w:val="00A31A3F"/>
    <w:rsid w:val="00A32349"/>
    <w:rsid w:val="00A33BCA"/>
    <w:rsid w:val="00A34114"/>
    <w:rsid w:val="00A34B56"/>
    <w:rsid w:val="00A34D4C"/>
    <w:rsid w:val="00A36454"/>
    <w:rsid w:val="00A37A1A"/>
    <w:rsid w:val="00A41501"/>
    <w:rsid w:val="00A4266F"/>
    <w:rsid w:val="00A44574"/>
    <w:rsid w:val="00A45591"/>
    <w:rsid w:val="00A458DD"/>
    <w:rsid w:val="00A45BED"/>
    <w:rsid w:val="00A47EF1"/>
    <w:rsid w:val="00A53723"/>
    <w:rsid w:val="00A5390B"/>
    <w:rsid w:val="00A542A2"/>
    <w:rsid w:val="00A55E90"/>
    <w:rsid w:val="00A55EFF"/>
    <w:rsid w:val="00A57DBC"/>
    <w:rsid w:val="00A6130B"/>
    <w:rsid w:val="00A61AF5"/>
    <w:rsid w:val="00A61D03"/>
    <w:rsid w:val="00A635E4"/>
    <w:rsid w:val="00A64897"/>
    <w:rsid w:val="00A64919"/>
    <w:rsid w:val="00A67107"/>
    <w:rsid w:val="00A71AC7"/>
    <w:rsid w:val="00A7530A"/>
    <w:rsid w:val="00A7684D"/>
    <w:rsid w:val="00A7703B"/>
    <w:rsid w:val="00A8089D"/>
    <w:rsid w:val="00A913E0"/>
    <w:rsid w:val="00A96A82"/>
    <w:rsid w:val="00A9738F"/>
    <w:rsid w:val="00AA07B8"/>
    <w:rsid w:val="00AA0978"/>
    <w:rsid w:val="00AA4442"/>
    <w:rsid w:val="00AA4DA6"/>
    <w:rsid w:val="00AA5A22"/>
    <w:rsid w:val="00AB07B7"/>
    <w:rsid w:val="00AB170D"/>
    <w:rsid w:val="00AB28D3"/>
    <w:rsid w:val="00AB3A11"/>
    <w:rsid w:val="00AB533A"/>
    <w:rsid w:val="00AC46E0"/>
    <w:rsid w:val="00AC777B"/>
    <w:rsid w:val="00AC794C"/>
    <w:rsid w:val="00AC7C81"/>
    <w:rsid w:val="00AD0230"/>
    <w:rsid w:val="00AD057D"/>
    <w:rsid w:val="00AD091D"/>
    <w:rsid w:val="00AD0EFF"/>
    <w:rsid w:val="00AD3A13"/>
    <w:rsid w:val="00AD3B99"/>
    <w:rsid w:val="00AD49D0"/>
    <w:rsid w:val="00AD6C30"/>
    <w:rsid w:val="00AE1DBA"/>
    <w:rsid w:val="00AE2CF6"/>
    <w:rsid w:val="00AE2E7A"/>
    <w:rsid w:val="00AE4A7A"/>
    <w:rsid w:val="00AE5559"/>
    <w:rsid w:val="00AF18BA"/>
    <w:rsid w:val="00AF2A8D"/>
    <w:rsid w:val="00AF40B3"/>
    <w:rsid w:val="00AF6A9B"/>
    <w:rsid w:val="00AF6FC4"/>
    <w:rsid w:val="00AF7E9B"/>
    <w:rsid w:val="00B0013B"/>
    <w:rsid w:val="00B01B5F"/>
    <w:rsid w:val="00B01B8C"/>
    <w:rsid w:val="00B03DAC"/>
    <w:rsid w:val="00B04C14"/>
    <w:rsid w:val="00B0653F"/>
    <w:rsid w:val="00B06CBF"/>
    <w:rsid w:val="00B11422"/>
    <w:rsid w:val="00B12519"/>
    <w:rsid w:val="00B125D2"/>
    <w:rsid w:val="00B12F97"/>
    <w:rsid w:val="00B13EFD"/>
    <w:rsid w:val="00B13F30"/>
    <w:rsid w:val="00B14318"/>
    <w:rsid w:val="00B14AA4"/>
    <w:rsid w:val="00B15138"/>
    <w:rsid w:val="00B153FD"/>
    <w:rsid w:val="00B165FF"/>
    <w:rsid w:val="00B17BF5"/>
    <w:rsid w:val="00B22E24"/>
    <w:rsid w:val="00B236F7"/>
    <w:rsid w:val="00B240FD"/>
    <w:rsid w:val="00B26C66"/>
    <w:rsid w:val="00B31071"/>
    <w:rsid w:val="00B359B1"/>
    <w:rsid w:val="00B37400"/>
    <w:rsid w:val="00B43B6E"/>
    <w:rsid w:val="00B45C46"/>
    <w:rsid w:val="00B502B4"/>
    <w:rsid w:val="00B505DA"/>
    <w:rsid w:val="00B50FC1"/>
    <w:rsid w:val="00B512C4"/>
    <w:rsid w:val="00B5251D"/>
    <w:rsid w:val="00B52F86"/>
    <w:rsid w:val="00B543AC"/>
    <w:rsid w:val="00B54F7D"/>
    <w:rsid w:val="00B57194"/>
    <w:rsid w:val="00B621E1"/>
    <w:rsid w:val="00B6292B"/>
    <w:rsid w:val="00B62E52"/>
    <w:rsid w:val="00B64CE1"/>
    <w:rsid w:val="00B65D7F"/>
    <w:rsid w:val="00B670FB"/>
    <w:rsid w:val="00B71F82"/>
    <w:rsid w:val="00B75ADC"/>
    <w:rsid w:val="00B806F3"/>
    <w:rsid w:val="00B808AF"/>
    <w:rsid w:val="00B80CF7"/>
    <w:rsid w:val="00B8263C"/>
    <w:rsid w:val="00B8449C"/>
    <w:rsid w:val="00B85328"/>
    <w:rsid w:val="00B85A5B"/>
    <w:rsid w:val="00B8602F"/>
    <w:rsid w:val="00B86248"/>
    <w:rsid w:val="00B86FDA"/>
    <w:rsid w:val="00B87108"/>
    <w:rsid w:val="00B93A1F"/>
    <w:rsid w:val="00B95606"/>
    <w:rsid w:val="00B959EC"/>
    <w:rsid w:val="00B96239"/>
    <w:rsid w:val="00B96844"/>
    <w:rsid w:val="00B96D9C"/>
    <w:rsid w:val="00BA0D77"/>
    <w:rsid w:val="00BA2342"/>
    <w:rsid w:val="00BA770D"/>
    <w:rsid w:val="00BB0C05"/>
    <w:rsid w:val="00BB4016"/>
    <w:rsid w:val="00BB4898"/>
    <w:rsid w:val="00BB539A"/>
    <w:rsid w:val="00BB7FDF"/>
    <w:rsid w:val="00BC0A2E"/>
    <w:rsid w:val="00BC2256"/>
    <w:rsid w:val="00BC34CC"/>
    <w:rsid w:val="00BC3CF8"/>
    <w:rsid w:val="00BD4376"/>
    <w:rsid w:val="00BD47A9"/>
    <w:rsid w:val="00BD7AA6"/>
    <w:rsid w:val="00BE0085"/>
    <w:rsid w:val="00BE15A6"/>
    <w:rsid w:val="00BE2231"/>
    <w:rsid w:val="00BE2EE6"/>
    <w:rsid w:val="00BE3230"/>
    <w:rsid w:val="00BE63EC"/>
    <w:rsid w:val="00BE738C"/>
    <w:rsid w:val="00BF19C1"/>
    <w:rsid w:val="00BF2C36"/>
    <w:rsid w:val="00BF3FB6"/>
    <w:rsid w:val="00BF4857"/>
    <w:rsid w:val="00BF5256"/>
    <w:rsid w:val="00BF5839"/>
    <w:rsid w:val="00BF698D"/>
    <w:rsid w:val="00BF774A"/>
    <w:rsid w:val="00C00249"/>
    <w:rsid w:val="00C029B8"/>
    <w:rsid w:val="00C03FA0"/>
    <w:rsid w:val="00C062BE"/>
    <w:rsid w:val="00C07D46"/>
    <w:rsid w:val="00C103C1"/>
    <w:rsid w:val="00C11FD0"/>
    <w:rsid w:val="00C13D35"/>
    <w:rsid w:val="00C1429A"/>
    <w:rsid w:val="00C144A5"/>
    <w:rsid w:val="00C15D88"/>
    <w:rsid w:val="00C207ED"/>
    <w:rsid w:val="00C25414"/>
    <w:rsid w:val="00C278E5"/>
    <w:rsid w:val="00C306A8"/>
    <w:rsid w:val="00C30EA1"/>
    <w:rsid w:val="00C370ED"/>
    <w:rsid w:val="00C46F23"/>
    <w:rsid w:val="00C47482"/>
    <w:rsid w:val="00C5009D"/>
    <w:rsid w:val="00C521C7"/>
    <w:rsid w:val="00C5256F"/>
    <w:rsid w:val="00C5402D"/>
    <w:rsid w:val="00C542E2"/>
    <w:rsid w:val="00C56470"/>
    <w:rsid w:val="00C57E12"/>
    <w:rsid w:val="00C63A09"/>
    <w:rsid w:val="00C64C71"/>
    <w:rsid w:val="00C64F5C"/>
    <w:rsid w:val="00C65E73"/>
    <w:rsid w:val="00C66FAB"/>
    <w:rsid w:val="00C674F7"/>
    <w:rsid w:val="00C67B3B"/>
    <w:rsid w:val="00C748C9"/>
    <w:rsid w:val="00C75B72"/>
    <w:rsid w:val="00C76321"/>
    <w:rsid w:val="00C767C6"/>
    <w:rsid w:val="00C77072"/>
    <w:rsid w:val="00C77E34"/>
    <w:rsid w:val="00C80BE0"/>
    <w:rsid w:val="00C81137"/>
    <w:rsid w:val="00C82195"/>
    <w:rsid w:val="00C84C58"/>
    <w:rsid w:val="00C87539"/>
    <w:rsid w:val="00C92844"/>
    <w:rsid w:val="00C9502D"/>
    <w:rsid w:val="00CA1892"/>
    <w:rsid w:val="00CB00A3"/>
    <w:rsid w:val="00CB2EDB"/>
    <w:rsid w:val="00CB3A0D"/>
    <w:rsid w:val="00CB4E6C"/>
    <w:rsid w:val="00CB697B"/>
    <w:rsid w:val="00CB7E79"/>
    <w:rsid w:val="00CB7EF7"/>
    <w:rsid w:val="00CB7F84"/>
    <w:rsid w:val="00CC0188"/>
    <w:rsid w:val="00CC2B06"/>
    <w:rsid w:val="00CC2BC3"/>
    <w:rsid w:val="00CC38D7"/>
    <w:rsid w:val="00CC4BAE"/>
    <w:rsid w:val="00CC5A52"/>
    <w:rsid w:val="00CD0899"/>
    <w:rsid w:val="00CD0F3C"/>
    <w:rsid w:val="00CD1A4E"/>
    <w:rsid w:val="00CD36F1"/>
    <w:rsid w:val="00CE08C0"/>
    <w:rsid w:val="00CE2376"/>
    <w:rsid w:val="00CE2E66"/>
    <w:rsid w:val="00CE3255"/>
    <w:rsid w:val="00CE639A"/>
    <w:rsid w:val="00CE66EF"/>
    <w:rsid w:val="00CE681A"/>
    <w:rsid w:val="00CF1A0F"/>
    <w:rsid w:val="00CF4008"/>
    <w:rsid w:val="00CF48A5"/>
    <w:rsid w:val="00CF5581"/>
    <w:rsid w:val="00CF6018"/>
    <w:rsid w:val="00CF67A7"/>
    <w:rsid w:val="00D0059F"/>
    <w:rsid w:val="00D00BFD"/>
    <w:rsid w:val="00D01714"/>
    <w:rsid w:val="00D04734"/>
    <w:rsid w:val="00D06205"/>
    <w:rsid w:val="00D10332"/>
    <w:rsid w:val="00D107F3"/>
    <w:rsid w:val="00D11864"/>
    <w:rsid w:val="00D12C79"/>
    <w:rsid w:val="00D1425E"/>
    <w:rsid w:val="00D14AFF"/>
    <w:rsid w:val="00D15B66"/>
    <w:rsid w:val="00D1758E"/>
    <w:rsid w:val="00D17B45"/>
    <w:rsid w:val="00D20237"/>
    <w:rsid w:val="00D207B0"/>
    <w:rsid w:val="00D22ABB"/>
    <w:rsid w:val="00D23301"/>
    <w:rsid w:val="00D31A4C"/>
    <w:rsid w:val="00D32431"/>
    <w:rsid w:val="00D3274E"/>
    <w:rsid w:val="00D33025"/>
    <w:rsid w:val="00D339AD"/>
    <w:rsid w:val="00D34734"/>
    <w:rsid w:val="00D34BCA"/>
    <w:rsid w:val="00D43780"/>
    <w:rsid w:val="00D44106"/>
    <w:rsid w:val="00D45937"/>
    <w:rsid w:val="00D533CC"/>
    <w:rsid w:val="00D53CD9"/>
    <w:rsid w:val="00D53ECD"/>
    <w:rsid w:val="00D5442F"/>
    <w:rsid w:val="00D54E6A"/>
    <w:rsid w:val="00D57A2A"/>
    <w:rsid w:val="00D631DC"/>
    <w:rsid w:val="00D64545"/>
    <w:rsid w:val="00D64883"/>
    <w:rsid w:val="00D70271"/>
    <w:rsid w:val="00D7084D"/>
    <w:rsid w:val="00D740C7"/>
    <w:rsid w:val="00D76871"/>
    <w:rsid w:val="00D76D91"/>
    <w:rsid w:val="00D77B6A"/>
    <w:rsid w:val="00D800BC"/>
    <w:rsid w:val="00D8198E"/>
    <w:rsid w:val="00D823D4"/>
    <w:rsid w:val="00D8260C"/>
    <w:rsid w:val="00D85261"/>
    <w:rsid w:val="00D87990"/>
    <w:rsid w:val="00D913FE"/>
    <w:rsid w:val="00D918F0"/>
    <w:rsid w:val="00D964CB"/>
    <w:rsid w:val="00DA1EC1"/>
    <w:rsid w:val="00DA6981"/>
    <w:rsid w:val="00DA6ED4"/>
    <w:rsid w:val="00DA7235"/>
    <w:rsid w:val="00DB41C0"/>
    <w:rsid w:val="00DB5107"/>
    <w:rsid w:val="00DB5E3A"/>
    <w:rsid w:val="00DB63FE"/>
    <w:rsid w:val="00DB68DA"/>
    <w:rsid w:val="00DB7D58"/>
    <w:rsid w:val="00DC0EA1"/>
    <w:rsid w:val="00DC4779"/>
    <w:rsid w:val="00DC4E42"/>
    <w:rsid w:val="00DC5C01"/>
    <w:rsid w:val="00DC6C4E"/>
    <w:rsid w:val="00DD24A6"/>
    <w:rsid w:val="00DD557C"/>
    <w:rsid w:val="00DD61E7"/>
    <w:rsid w:val="00DE00F2"/>
    <w:rsid w:val="00DE05CB"/>
    <w:rsid w:val="00DE3E54"/>
    <w:rsid w:val="00DE5116"/>
    <w:rsid w:val="00DE6F84"/>
    <w:rsid w:val="00DF0388"/>
    <w:rsid w:val="00DF0B3C"/>
    <w:rsid w:val="00DF229C"/>
    <w:rsid w:val="00DF2365"/>
    <w:rsid w:val="00DF2CEA"/>
    <w:rsid w:val="00DF7EE4"/>
    <w:rsid w:val="00E02346"/>
    <w:rsid w:val="00E023A2"/>
    <w:rsid w:val="00E03241"/>
    <w:rsid w:val="00E03BA4"/>
    <w:rsid w:val="00E06912"/>
    <w:rsid w:val="00E07EB5"/>
    <w:rsid w:val="00E10718"/>
    <w:rsid w:val="00E13052"/>
    <w:rsid w:val="00E13869"/>
    <w:rsid w:val="00E14E64"/>
    <w:rsid w:val="00E15276"/>
    <w:rsid w:val="00E2056B"/>
    <w:rsid w:val="00E249B2"/>
    <w:rsid w:val="00E300DA"/>
    <w:rsid w:val="00E30501"/>
    <w:rsid w:val="00E3667E"/>
    <w:rsid w:val="00E408D6"/>
    <w:rsid w:val="00E409FC"/>
    <w:rsid w:val="00E41EFA"/>
    <w:rsid w:val="00E458B7"/>
    <w:rsid w:val="00E47FBA"/>
    <w:rsid w:val="00E50C4F"/>
    <w:rsid w:val="00E50F5B"/>
    <w:rsid w:val="00E5163A"/>
    <w:rsid w:val="00E53FCC"/>
    <w:rsid w:val="00E56493"/>
    <w:rsid w:val="00E56849"/>
    <w:rsid w:val="00E61793"/>
    <w:rsid w:val="00E62001"/>
    <w:rsid w:val="00E6381B"/>
    <w:rsid w:val="00E63D76"/>
    <w:rsid w:val="00E64B57"/>
    <w:rsid w:val="00E657C8"/>
    <w:rsid w:val="00E65A21"/>
    <w:rsid w:val="00E71DBF"/>
    <w:rsid w:val="00E75169"/>
    <w:rsid w:val="00E75EAD"/>
    <w:rsid w:val="00E76356"/>
    <w:rsid w:val="00E76708"/>
    <w:rsid w:val="00E7697B"/>
    <w:rsid w:val="00E80AEE"/>
    <w:rsid w:val="00E815D8"/>
    <w:rsid w:val="00E869D5"/>
    <w:rsid w:val="00E90A6B"/>
    <w:rsid w:val="00E91283"/>
    <w:rsid w:val="00E933F4"/>
    <w:rsid w:val="00E935CA"/>
    <w:rsid w:val="00E939A9"/>
    <w:rsid w:val="00E95480"/>
    <w:rsid w:val="00E96277"/>
    <w:rsid w:val="00EA02F5"/>
    <w:rsid w:val="00EA0820"/>
    <w:rsid w:val="00EA58E8"/>
    <w:rsid w:val="00EA5ED5"/>
    <w:rsid w:val="00EB109B"/>
    <w:rsid w:val="00EB3132"/>
    <w:rsid w:val="00EC4F13"/>
    <w:rsid w:val="00EC5C12"/>
    <w:rsid w:val="00EC64C2"/>
    <w:rsid w:val="00ED0C1B"/>
    <w:rsid w:val="00ED17E0"/>
    <w:rsid w:val="00ED3A60"/>
    <w:rsid w:val="00ED3BB5"/>
    <w:rsid w:val="00ED3FA0"/>
    <w:rsid w:val="00ED43A5"/>
    <w:rsid w:val="00ED47AE"/>
    <w:rsid w:val="00ED5B16"/>
    <w:rsid w:val="00ED5F67"/>
    <w:rsid w:val="00ED7B29"/>
    <w:rsid w:val="00EE066B"/>
    <w:rsid w:val="00EE101A"/>
    <w:rsid w:val="00EE114E"/>
    <w:rsid w:val="00EE156E"/>
    <w:rsid w:val="00EE1774"/>
    <w:rsid w:val="00EE1863"/>
    <w:rsid w:val="00EE1FB7"/>
    <w:rsid w:val="00EE3873"/>
    <w:rsid w:val="00EE3C9F"/>
    <w:rsid w:val="00EE4077"/>
    <w:rsid w:val="00EE4B02"/>
    <w:rsid w:val="00EE779E"/>
    <w:rsid w:val="00EE7A46"/>
    <w:rsid w:val="00EF0AB6"/>
    <w:rsid w:val="00EF1FE9"/>
    <w:rsid w:val="00EF23D7"/>
    <w:rsid w:val="00EF36A6"/>
    <w:rsid w:val="00EF6C97"/>
    <w:rsid w:val="00F015FF"/>
    <w:rsid w:val="00F10394"/>
    <w:rsid w:val="00F11CB7"/>
    <w:rsid w:val="00F126D1"/>
    <w:rsid w:val="00F1321B"/>
    <w:rsid w:val="00F16546"/>
    <w:rsid w:val="00F17E1D"/>
    <w:rsid w:val="00F20A11"/>
    <w:rsid w:val="00F2332C"/>
    <w:rsid w:val="00F23EEA"/>
    <w:rsid w:val="00F2489D"/>
    <w:rsid w:val="00F25917"/>
    <w:rsid w:val="00F25926"/>
    <w:rsid w:val="00F266C4"/>
    <w:rsid w:val="00F3145E"/>
    <w:rsid w:val="00F31A1E"/>
    <w:rsid w:val="00F34F10"/>
    <w:rsid w:val="00F41FCC"/>
    <w:rsid w:val="00F42247"/>
    <w:rsid w:val="00F44269"/>
    <w:rsid w:val="00F44729"/>
    <w:rsid w:val="00F44DC6"/>
    <w:rsid w:val="00F47654"/>
    <w:rsid w:val="00F47F66"/>
    <w:rsid w:val="00F51743"/>
    <w:rsid w:val="00F5210E"/>
    <w:rsid w:val="00F52B69"/>
    <w:rsid w:val="00F54997"/>
    <w:rsid w:val="00F55EF7"/>
    <w:rsid w:val="00F561FA"/>
    <w:rsid w:val="00F56A35"/>
    <w:rsid w:val="00F626B8"/>
    <w:rsid w:val="00F63227"/>
    <w:rsid w:val="00F6349D"/>
    <w:rsid w:val="00F645B6"/>
    <w:rsid w:val="00F65406"/>
    <w:rsid w:val="00F655A6"/>
    <w:rsid w:val="00F663B4"/>
    <w:rsid w:val="00F66903"/>
    <w:rsid w:val="00F7082C"/>
    <w:rsid w:val="00F714CD"/>
    <w:rsid w:val="00F720D5"/>
    <w:rsid w:val="00F76710"/>
    <w:rsid w:val="00F77168"/>
    <w:rsid w:val="00F81852"/>
    <w:rsid w:val="00F81D52"/>
    <w:rsid w:val="00F8273E"/>
    <w:rsid w:val="00F8361A"/>
    <w:rsid w:val="00F86490"/>
    <w:rsid w:val="00F86ED2"/>
    <w:rsid w:val="00F91156"/>
    <w:rsid w:val="00F91E96"/>
    <w:rsid w:val="00F92169"/>
    <w:rsid w:val="00F959F3"/>
    <w:rsid w:val="00F95F37"/>
    <w:rsid w:val="00F978D5"/>
    <w:rsid w:val="00FA1BAB"/>
    <w:rsid w:val="00FA55C4"/>
    <w:rsid w:val="00FA60AD"/>
    <w:rsid w:val="00FB1669"/>
    <w:rsid w:val="00FB178C"/>
    <w:rsid w:val="00FB2609"/>
    <w:rsid w:val="00FB2748"/>
    <w:rsid w:val="00FB2AC3"/>
    <w:rsid w:val="00FB2D93"/>
    <w:rsid w:val="00FB4965"/>
    <w:rsid w:val="00FB5264"/>
    <w:rsid w:val="00FB5ED6"/>
    <w:rsid w:val="00FB66E6"/>
    <w:rsid w:val="00FB6E84"/>
    <w:rsid w:val="00FC115E"/>
    <w:rsid w:val="00FC3B5B"/>
    <w:rsid w:val="00FC3D37"/>
    <w:rsid w:val="00FC5198"/>
    <w:rsid w:val="00FC6773"/>
    <w:rsid w:val="00FD041F"/>
    <w:rsid w:val="00FD07BC"/>
    <w:rsid w:val="00FD142B"/>
    <w:rsid w:val="00FD3E56"/>
    <w:rsid w:val="00FD472A"/>
    <w:rsid w:val="00FD7A46"/>
    <w:rsid w:val="00FE01B8"/>
    <w:rsid w:val="00FE23C8"/>
    <w:rsid w:val="00FE2A17"/>
    <w:rsid w:val="00FE2C51"/>
    <w:rsid w:val="00FE771B"/>
    <w:rsid w:val="00FE7764"/>
    <w:rsid w:val="00FF0747"/>
    <w:rsid w:val="00FF0932"/>
    <w:rsid w:val="00FF1A6E"/>
    <w:rsid w:val="00FF22C2"/>
    <w:rsid w:val="00FF3675"/>
    <w:rsid w:val="00FF442A"/>
    <w:rsid w:val="2BC2E3C1"/>
    <w:rsid w:val="35676827"/>
    <w:rsid w:val="5375F05B"/>
    <w:rsid w:val="7DEC5B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B4258"/>
  <w15:docId w15:val="{D8CD37F3-C57F-495E-8214-7A4726D5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290"/>
    <w:pPr>
      <w:spacing w:after="120"/>
    </w:pPr>
    <w:rPr>
      <w:rFonts w:ascii="Arial" w:hAnsi="Arial" w:cs="Arial"/>
      <w:lang w:val="en-GB"/>
    </w:rPr>
  </w:style>
  <w:style w:type="paragraph" w:styleId="Titre1">
    <w:name w:val="heading 1"/>
    <w:basedOn w:val="Normal"/>
    <w:next w:val="Normal"/>
    <w:link w:val="Titre1Car"/>
    <w:uiPriority w:val="9"/>
    <w:qFormat/>
    <w:rsid w:val="00786B33"/>
    <w:pPr>
      <w:keepNext/>
      <w:keepLines/>
      <w:numPr>
        <w:numId w:val="2"/>
      </w:numPr>
      <w:spacing w:before="480"/>
      <w:outlineLvl w:val="0"/>
    </w:pPr>
    <w:rPr>
      <w:rFonts w:eastAsiaTheme="majorEastAsia" w:cstheme="majorBidi"/>
      <w:b/>
      <w:bCs/>
      <w:sz w:val="24"/>
      <w:szCs w:val="28"/>
    </w:rPr>
  </w:style>
  <w:style w:type="paragraph" w:styleId="Titre2">
    <w:name w:val="heading 2"/>
    <w:basedOn w:val="Titre1"/>
    <w:next w:val="Normal"/>
    <w:link w:val="Titre2Car"/>
    <w:autoRedefine/>
    <w:uiPriority w:val="9"/>
    <w:unhideWhenUsed/>
    <w:qFormat/>
    <w:rsid w:val="00191986"/>
    <w:pPr>
      <w:numPr>
        <w:ilvl w:val="1"/>
        <w:numId w:val="10"/>
      </w:numPr>
      <w:spacing w:before="200"/>
      <w:ind w:left="578" w:hanging="578"/>
      <w:outlineLvl w:val="1"/>
    </w:pPr>
    <w:rPr>
      <w:bCs w:val="0"/>
      <w:color w:val="000000" w:themeColor="text1"/>
      <w:sz w:val="22"/>
      <w:szCs w:val="26"/>
    </w:rPr>
  </w:style>
  <w:style w:type="paragraph" w:styleId="Titre3">
    <w:name w:val="heading 3"/>
    <w:basedOn w:val="Normal"/>
    <w:next w:val="Normal"/>
    <w:link w:val="Titre3Car"/>
    <w:autoRedefine/>
    <w:uiPriority w:val="9"/>
    <w:unhideWhenUsed/>
    <w:qFormat/>
    <w:rsid w:val="002F6FB0"/>
    <w:pPr>
      <w:keepNext/>
      <w:keepLines/>
      <w:numPr>
        <w:ilvl w:val="2"/>
        <w:numId w:val="10"/>
      </w:numPr>
      <w:spacing w:before="200" w:line="360" w:lineRule="auto"/>
      <w:ind w:left="1134" w:hanging="720"/>
      <w:outlineLvl w:val="2"/>
    </w:pPr>
    <w:rPr>
      <w:rFonts w:eastAsiaTheme="majorEastAsia" w:cstheme="majorBidi"/>
      <w:b/>
      <w:bCs/>
      <w:color w:val="000000" w:themeColor="text1"/>
    </w:rPr>
  </w:style>
  <w:style w:type="paragraph" w:styleId="Titre4">
    <w:name w:val="heading 4"/>
    <w:basedOn w:val="Normal"/>
    <w:next w:val="Normal"/>
    <w:link w:val="Titre4Car"/>
    <w:uiPriority w:val="9"/>
    <w:unhideWhenUsed/>
    <w:qFormat/>
    <w:rsid w:val="00621043"/>
    <w:pPr>
      <w:keepNext/>
      <w:keepLines/>
      <w:numPr>
        <w:ilvl w:val="3"/>
        <w:numId w:val="11"/>
      </w:numPr>
      <w:spacing w:before="200"/>
      <w:outlineLvl w:val="3"/>
    </w:pPr>
    <w:rPr>
      <w:rFonts w:eastAsiaTheme="majorEastAsia" w:cstheme="majorBidi"/>
      <w:b/>
      <w:bCs/>
      <w:iCs/>
      <w:color w:val="468AB2"/>
    </w:rPr>
  </w:style>
  <w:style w:type="paragraph" w:styleId="Titre5">
    <w:name w:val="heading 5"/>
    <w:basedOn w:val="Normal"/>
    <w:next w:val="Normal"/>
    <w:link w:val="Titre5Car"/>
    <w:uiPriority w:val="9"/>
    <w:semiHidden/>
    <w:unhideWhenUsed/>
    <w:qFormat/>
    <w:rsid w:val="00217957"/>
    <w:pPr>
      <w:keepNext/>
      <w:keepLines/>
      <w:numPr>
        <w:ilvl w:val="4"/>
        <w:numId w:val="11"/>
      </w:numPr>
      <w:spacing w:before="200" w:after="0"/>
      <w:outlineLvl w:val="4"/>
    </w:pPr>
    <w:rPr>
      <w:rFonts w:asciiTheme="majorHAnsi" w:eastAsiaTheme="majorEastAsia" w:hAnsiTheme="majorHAnsi" w:cstheme="majorBidi"/>
      <w:color w:val="0070C0"/>
    </w:rPr>
  </w:style>
  <w:style w:type="paragraph" w:styleId="Titre6">
    <w:name w:val="heading 6"/>
    <w:basedOn w:val="Normal"/>
    <w:next w:val="Normal"/>
    <w:link w:val="Titre6Car"/>
    <w:uiPriority w:val="9"/>
    <w:semiHidden/>
    <w:unhideWhenUsed/>
    <w:qFormat/>
    <w:rsid w:val="003667B0"/>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3667B0"/>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667B0"/>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nhideWhenUsed/>
    <w:qFormat/>
    <w:rsid w:val="003667B0"/>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3667B0"/>
    <w:pPr>
      <w:ind w:left="720"/>
      <w:contextualSpacing/>
    </w:pPr>
  </w:style>
  <w:style w:type="character" w:customStyle="1" w:styleId="Titre1Car">
    <w:name w:val="Titre 1 Car"/>
    <w:basedOn w:val="Policepardfaut"/>
    <w:link w:val="Titre1"/>
    <w:uiPriority w:val="9"/>
    <w:rsid w:val="00786B33"/>
    <w:rPr>
      <w:rFonts w:ascii="Arial" w:eastAsiaTheme="majorEastAsia" w:hAnsi="Arial" w:cstheme="majorBidi"/>
      <w:b/>
      <w:bCs/>
      <w:sz w:val="24"/>
      <w:szCs w:val="28"/>
      <w:lang w:val="en-GB"/>
    </w:rPr>
  </w:style>
  <w:style w:type="character" w:customStyle="1" w:styleId="Titre2Car">
    <w:name w:val="Titre 2 Car"/>
    <w:basedOn w:val="Policepardfaut"/>
    <w:link w:val="Titre2"/>
    <w:uiPriority w:val="9"/>
    <w:rsid w:val="00191986"/>
    <w:rPr>
      <w:rFonts w:ascii="Arial" w:eastAsiaTheme="majorEastAsia" w:hAnsi="Arial" w:cstheme="majorBidi"/>
      <w:b/>
      <w:color w:val="000000" w:themeColor="text1"/>
      <w:szCs w:val="26"/>
      <w:lang w:val="en-GB"/>
    </w:rPr>
  </w:style>
  <w:style w:type="character" w:customStyle="1" w:styleId="Titre3Car">
    <w:name w:val="Titre 3 Car"/>
    <w:basedOn w:val="Policepardfaut"/>
    <w:link w:val="Titre3"/>
    <w:uiPriority w:val="9"/>
    <w:rsid w:val="002F6FB0"/>
    <w:rPr>
      <w:rFonts w:ascii="Arial" w:eastAsiaTheme="majorEastAsia" w:hAnsi="Arial" w:cstheme="majorBidi"/>
      <w:b/>
      <w:bCs/>
      <w:color w:val="000000" w:themeColor="text1"/>
      <w:lang w:val="en-GB"/>
    </w:rPr>
  </w:style>
  <w:style w:type="character" w:customStyle="1" w:styleId="Titre4Car">
    <w:name w:val="Titre 4 Car"/>
    <w:basedOn w:val="Policepardfaut"/>
    <w:link w:val="Titre4"/>
    <w:uiPriority w:val="9"/>
    <w:rsid w:val="00621043"/>
    <w:rPr>
      <w:rFonts w:ascii="Arial" w:eastAsiaTheme="majorEastAsia" w:hAnsi="Arial" w:cstheme="majorBidi"/>
      <w:b/>
      <w:bCs/>
      <w:iCs/>
      <w:color w:val="468AB2"/>
      <w:lang w:val="en-GB"/>
    </w:rPr>
  </w:style>
  <w:style w:type="character" w:customStyle="1" w:styleId="Titre5Car">
    <w:name w:val="Titre 5 Car"/>
    <w:basedOn w:val="Policepardfaut"/>
    <w:link w:val="Titre5"/>
    <w:uiPriority w:val="9"/>
    <w:semiHidden/>
    <w:rsid w:val="00217957"/>
    <w:rPr>
      <w:rFonts w:asciiTheme="majorHAnsi" w:eastAsiaTheme="majorEastAsia" w:hAnsiTheme="majorHAnsi" w:cstheme="majorBidi"/>
      <w:color w:val="0070C0"/>
    </w:rPr>
  </w:style>
  <w:style w:type="character" w:customStyle="1" w:styleId="Titre6Car">
    <w:name w:val="Titre 6 Car"/>
    <w:basedOn w:val="Policepardfaut"/>
    <w:link w:val="Titre6"/>
    <w:uiPriority w:val="9"/>
    <w:semiHidden/>
    <w:rsid w:val="003667B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3667B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3667B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rsid w:val="003667B0"/>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1F1010"/>
    <w:pPr>
      <w:tabs>
        <w:tab w:val="center" w:pos="4703"/>
        <w:tab w:val="right" w:pos="9406"/>
      </w:tabs>
      <w:spacing w:after="0" w:line="240" w:lineRule="auto"/>
    </w:pPr>
  </w:style>
  <w:style w:type="character" w:customStyle="1" w:styleId="En-tteCar">
    <w:name w:val="En-tête Car"/>
    <w:basedOn w:val="Policepardfaut"/>
    <w:link w:val="En-tte"/>
    <w:uiPriority w:val="99"/>
    <w:rsid w:val="001F1010"/>
  </w:style>
  <w:style w:type="paragraph" w:styleId="Pieddepage">
    <w:name w:val="footer"/>
    <w:basedOn w:val="Normal"/>
    <w:link w:val="PieddepageCar"/>
    <w:uiPriority w:val="99"/>
    <w:unhideWhenUsed/>
    <w:rsid w:val="001F1010"/>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1F1010"/>
  </w:style>
  <w:style w:type="table" w:styleId="Grilledutableau">
    <w:name w:val="Table Grid"/>
    <w:basedOn w:val="TableauNormal"/>
    <w:rsid w:val="001F1010"/>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F1010"/>
    <w:rPr>
      <w:color w:val="808080"/>
    </w:rPr>
  </w:style>
  <w:style w:type="paragraph" w:styleId="Textedebulles">
    <w:name w:val="Balloon Text"/>
    <w:basedOn w:val="Normal"/>
    <w:link w:val="TextedebullesCar"/>
    <w:uiPriority w:val="99"/>
    <w:semiHidden/>
    <w:unhideWhenUsed/>
    <w:rsid w:val="001F101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F1010"/>
    <w:rPr>
      <w:rFonts w:ascii="Tahoma" w:hAnsi="Tahoma" w:cs="Tahoma"/>
      <w:sz w:val="16"/>
      <w:szCs w:val="16"/>
    </w:rPr>
  </w:style>
  <w:style w:type="character" w:styleId="lev">
    <w:name w:val="Strong"/>
    <w:uiPriority w:val="22"/>
    <w:qFormat/>
    <w:rsid w:val="00E41EFA"/>
    <w:rPr>
      <w:b/>
      <w:color w:val="C00000"/>
      <w:sz w:val="24"/>
      <w:szCs w:val="24"/>
    </w:rPr>
  </w:style>
  <w:style w:type="character" w:styleId="Marquedecommentaire">
    <w:name w:val="annotation reference"/>
    <w:basedOn w:val="Policepardfaut"/>
    <w:uiPriority w:val="99"/>
    <w:semiHidden/>
    <w:unhideWhenUsed/>
    <w:rsid w:val="00555747"/>
    <w:rPr>
      <w:sz w:val="16"/>
      <w:szCs w:val="16"/>
    </w:rPr>
  </w:style>
  <w:style w:type="paragraph" w:styleId="Commentaire">
    <w:name w:val="annotation text"/>
    <w:basedOn w:val="Normal"/>
    <w:link w:val="CommentaireCar"/>
    <w:uiPriority w:val="99"/>
    <w:unhideWhenUsed/>
    <w:rsid w:val="00555747"/>
    <w:pPr>
      <w:spacing w:line="240" w:lineRule="auto"/>
    </w:pPr>
    <w:rPr>
      <w:sz w:val="20"/>
      <w:szCs w:val="20"/>
    </w:rPr>
  </w:style>
  <w:style w:type="character" w:customStyle="1" w:styleId="CommentaireCar">
    <w:name w:val="Commentaire Car"/>
    <w:basedOn w:val="Policepardfaut"/>
    <w:link w:val="Commentaire"/>
    <w:uiPriority w:val="99"/>
    <w:rsid w:val="00555747"/>
    <w:rPr>
      <w:rFonts w:ascii="Arial" w:hAnsi="Arial" w:cs="Arial"/>
      <w:sz w:val="20"/>
      <w:szCs w:val="20"/>
      <w:lang w:val="de-CH"/>
    </w:rPr>
  </w:style>
  <w:style w:type="paragraph" w:styleId="Objetducommentaire">
    <w:name w:val="annotation subject"/>
    <w:basedOn w:val="Commentaire"/>
    <w:next w:val="Commentaire"/>
    <w:link w:val="ObjetducommentaireCar"/>
    <w:uiPriority w:val="99"/>
    <w:semiHidden/>
    <w:unhideWhenUsed/>
    <w:rsid w:val="00555747"/>
    <w:rPr>
      <w:b/>
      <w:bCs/>
    </w:rPr>
  </w:style>
  <w:style w:type="character" w:customStyle="1" w:styleId="ObjetducommentaireCar">
    <w:name w:val="Objet du commentaire Car"/>
    <w:basedOn w:val="CommentaireCar"/>
    <w:link w:val="Objetducommentaire"/>
    <w:uiPriority w:val="99"/>
    <w:semiHidden/>
    <w:rsid w:val="00555747"/>
    <w:rPr>
      <w:rFonts w:ascii="Arial" w:hAnsi="Arial" w:cs="Arial"/>
      <w:b/>
      <w:bCs/>
      <w:sz w:val="20"/>
      <w:szCs w:val="20"/>
      <w:lang w:val="de-CH"/>
    </w:rPr>
  </w:style>
  <w:style w:type="paragraph" w:styleId="Rvision">
    <w:name w:val="Revision"/>
    <w:hidden/>
    <w:uiPriority w:val="99"/>
    <w:semiHidden/>
    <w:rsid w:val="00B11422"/>
    <w:pPr>
      <w:spacing w:after="0" w:line="240" w:lineRule="auto"/>
    </w:pPr>
    <w:rPr>
      <w:rFonts w:ascii="Arial" w:hAnsi="Arial" w:cs="Arial"/>
      <w:lang w:val="de-CH"/>
    </w:rPr>
  </w:style>
  <w:style w:type="paragraph" w:styleId="TM1">
    <w:name w:val="toc 1"/>
    <w:basedOn w:val="Normal"/>
    <w:next w:val="Normal"/>
    <w:autoRedefine/>
    <w:uiPriority w:val="39"/>
    <w:unhideWhenUsed/>
    <w:rsid w:val="009F7C02"/>
    <w:pPr>
      <w:tabs>
        <w:tab w:val="left" w:pos="440"/>
        <w:tab w:val="right" w:leader="dot" w:pos="9458"/>
      </w:tabs>
      <w:spacing w:line="240" w:lineRule="auto"/>
    </w:pPr>
    <w:rPr>
      <w:bCs/>
      <w:sz w:val="24"/>
      <w:szCs w:val="24"/>
    </w:rPr>
  </w:style>
  <w:style w:type="paragraph" w:styleId="TM2">
    <w:name w:val="toc 2"/>
    <w:basedOn w:val="Normal"/>
    <w:next w:val="Normal"/>
    <w:autoRedefine/>
    <w:uiPriority w:val="39"/>
    <w:unhideWhenUsed/>
    <w:rsid w:val="009F7C02"/>
    <w:pPr>
      <w:spacing w:line="240" w:lineRule="auto"/>
      <w:ind w:right="284"/>
      <w:contextualSpacing/>
    </w:pPr>
    <w:rPr>
      <w:bCs/>
      <w:sz w:val="20"/>
      <w:szCs w:val="20"/>
    </w:rPr>
  </w:style>
  <w:style w:type="paragraph" w:styleId="TM3">
    <w:name w:val="toc 3"/>
    <w:basedOn w:val="Normal"/>
    <w:next w:val="Normal"/>
    <w:autoRedefine/>
    <w:uiPriority w:val="39"/>
    <w:unhideWhenUsed/>
    <w:rsid w:val="003A3D69"/>
    <w:pPr>
      <w:spacing w:after="0"/>
      <w:ind w:left="220"/>
    </w:pPr>
    <w:rPr>
      <w:rFonts w:asciiTheme="minorHAnsi" w:hAnsiTheme="minorHAnsi"/>
      <w:sz w:val="20"/>
      <w:szCs w:val="20"/>
    </w:rPr>
  </w:style>
  <w:style w:type="paragraph" w:styleId="TM4">
    <w:name w:val="toc 4"/>
    <w:basedOn w:val="Normal"/>
    <w:next w:val="Normal"/>
    <w:autoRedefine/>
    <w:uiPriority w:val="39"/>
    <w:unhideWhenUsed/>
    <w:rsid w:val="003A3D69"/>
    <w:pPr>
      <w:spacing w:after="0"/>
      <w:ind w:left="440"/>
    </w:pPr>
    <w:rPr>
      <w:rFonts w:asciiTheme="minorHAnsi" w:hAnsiTheme="minorHAnsi"/>
      <w:sz w:val="20"/>
      <w:szCs w:val="20"/>
    </w:rPr>
  </w:style>
  <w:style w:type="paragraph" w:styleId="TM5">
    <w:name w:val="toc 5"/>
    <w:basedOn w:val="Normal"/>
    <w:next w:val="Normal"/>
    <w:autoRedefine/>
    <w:uiPriority w:val="39"/>
    <w:unhideWhenUsed/>
    <w:rsid w:val="003A3D69"/>
    <w:pPr>
      <w:spacing w:after="0"/>
      <w:ind w:left="660"/>
    </w:pPr>
    <w:rPr>
      <w:rFonts w:asciiTheme="minorHAnsi" w:hAnsiTheme="minorHAnsi"/>
      <w:sz w:val="20"/>
      <w:szCs w:val="20"/>
    </w:rPr>
  </w:style>
  <w:style w:type="paragraph" w:styleId="TM6">
    <w:name w:val="toc 6"/>
    <w:basedOn w:val="Normal"/>
    <w:next w:val="Normal"/>
    <w:autoRedefine/>
    <w:uiPriority w:val="39"/>
    <w:unhideWhenUsed/>
    <w:rsid w:val="003A3D69"/>
    <w:pPr>
      <w:spacing w:after="0"/>
      <w:ind w:left="880"/>
    </w:pPr>
    <w:rPr>
      <w:rFonts w:asciiTheme="minorHAnsi" w:hAnsiTheme="minorHAnsi"/>
      <w:sz w:val="20"/>
      <w:szCs w:val="20"/>
    </w:rPr>
  </w:style>
  <w:style w:type="paragraph" w:styleId="TM7">
    <w:name w:val="toc 7"/>
    <w:basedOn w:val="Normal"/>
    <w:next w:val="Normal"/>
    <w:autoRedefine/>
    <w:uiPriority w:val="39"/>
    <w:unhideWhenUsed/>
    <w:rsid w:val="003A3D69"/>
    <w:pPr>
      <w:spacing w:after="0"/>
      <w:ind w:left="1100"/>
    </w:pPr>
    <w:rPr>
      <w:rFonts w:asciiTheme="minorHAnsi" w:hAnsiTheme="minorHAnsi"/>
      <w:sz w:val="20"/>
      <w:szCs w:val="20"/>
    </w:rPr>
  </w:style>
  <w:style w:type="paragraph" w:styleId="TM8">
    <w:name w:val="toc 8"/>
    <w:basedOn w:val="Normal"/>
    <w:next w:val="Normal"/>
    <w:autoRedefine/>
    <w:uiPriority w:val="39"/>
    <w:unhideWhenUsed/>
    <w:rsid w:val="003A3D69"/>
    <w:pPr>
      <w:spacing w:after="0"/>
      <w:ind w:left="1320"/>
    </w:pPr>
    <w:rPr>
      <w:rFonts w:asciiTheme="minorHAnsi" w:hAnsiTheme="minorHAnsi"/>
      <w:sz w:val="20"/>
      <w:szCs w:val="20"/>
    </w:rPr>
  </w:style>
  <w:style w:type="paragraph" w:styleId="TM9">
    <w:name w:val="toc 9"/>
    <w:basedOn w:val="Normal"/>
    <w:next w:val="Normal"/>
    <w:autoRedefine/>
    <w:uiPriority w:val="39"/>
    <w:unhideWhenUsed/>
    <w:rsid w:val="003A3D69"/>
    <w:pPr>
      <w:spacing w:after="0"/>
      <w:ind w:left="1540"/>
    </w:pPr>
    <w:rPr>
      <w:rFonts w:asciiTheme="minorHAnsi" w:hAnsiTheme="minorHAnsi"/>
      <w:sz w:val="20"/>
      <w:szCs w:val="20"/>
    </w:rPr>
  </w:style>
  <w:style w:type="character" w:styleId="Lienhypertexte">
    <w:name w:val="Hyperlink"/>
    <w:basedOn w:val="Policepardfaut"/>
    <w:uiPriority w:val="99"/>
    <w:unhideWhenUsed/>
    <w:rsid w:val="003A3D69"/>
    <w:rPr>
      <w:color w:val="0000FF" w:themeColor="hyperlink"/>
      <w:u w:val="single"/>
    </w:rPr>
  </w:style>
  <w:style w:type="paragraph" w:customStyle="1" w:styleId="Left-8pt">
    <w:name w:val="Left-8pt"/>
    <w:rsid w:val="00013516"/>
    <w:pPr>
      <w:spacing w:before="40" w:after="40" w:line="240" w:lineRule="auto"/>
    </w:pPr>
    <w:rPr>
      <w:rFonts w:ascii="Arial" w:eastAsia="Times New Roman" w:hAnsi="Arial" w:cs="Arial"/>
      <w:sz w:val="16"/>
      <w:szCs w:val="16"/>
      <w:lang w:eastAsia="fr-FR"/>
    </w:rPr>
  </w:style>
  <w:style w:type="paragraph" w:customStyle="1" w:styleId="NORMALBOLDCENTERCAP16pt">
    <w:name w:val="NORMAL BOLD CENTER CAP 16pt"/>
    <w:link w:val="NORMALBOLDCENTERCAP16ptChar"/>
    <w:rsid w:val="00013516"/>
    <w:pPr>
      <w:spacing w:after="0" w:line="240" w:lineRule="auto"/>
      <w:jc w:val="center"/>
    </w:pPr>
    <w:rPr>
      <w:rFonts w:ascii="Arial" w:eastAsia="Times New Roman" w:hAnsi="Arial" w:cs="Times New Roman"/>
      <w:b/>
      <w:caps/>
      <w:sz w:val="32"/>
      <w:szCs w:val="32"/>
    </w:rPr>
  </w:style>
  <w:style w:type="character" w:customStyle="1" w:styleId="NORMALBOLDCENTERCAP16ptChar">
    <w:name w:val="NORMAL BOLD CENTER CAP 16pt Char"/>
    <w:basedOn w:val="Policepardfaut"/>
    <w:link w:val="NORMALBOLDCENTERCAP16pt"/>
    <w:rsid w:val="00013516"/>
    <w:rPr>
      <w:rFonts w:ascii="Arial" w:eastAsia="Times New Roman" w:hAnsi="Arial" w:cs="Times New Roman"/>
      <w:b/>
      <w:caps/>
      <w:sz w:val="32"/>
      <w:szCs w:val="32"/>
    </w:rPr>
  </w:style>
  <w:style w:type="paragraph" w:styleId="Corpsdetexte">
    <w:name w:val="Body Text"/>
    <w:basedOn w:val="Normal"/>
    <w:link w:val="CorpsdetexteCar"/>
    <w:uiPriority w:val="1"/>
    <w:semiHidden/>
    <w:unhideWhenUsed/>
    <w:rsid w:val="0024156D"/>
    <w:pPr>
      <w:spacing w:before="122" w:after="0" w:line="240" w:lineRule="auto"/>
      <w:ind w:left="210" w:hanging="360"/>
    </w:pPr>
    <w:rPr>
      <w:sz w:val="24"/>
      <w:szCs w:val="24"/>
    </w:rPr>
  </w:style>
  <w:style w:type="character" w:customStyle="1" w:styleId="CorpsdetexteCar">
    <w:name w:val="Corps de texte Car"/>
    <w:basedOn w:val="Policepardfaut"/>
    <w:link w:val="Corpsdetexte"/>
    <w:uiPriority w:val="1"/>
    <w:semiHidden/>
    <w:rsid w:val="0024156D"/>
    <w:rPr>
      <w:rFonts w:ascii="Arial" w:hAnsi="Arial" w:cs="Arial"/>
      <w:sz w:val="24"/>
      <w:szCs w:val="24"/>
    </w:rPr>
  </w:style>
  <w:style w:type="paragraph" w:styleId="Sansinterligne">
    <w:name w:val="No Spacing"/>
    <w:aliases w:val="Normal -No Spacing"/>
    <w:basedOn w:val="Normal"/>
    <w:link w:val="SansinterligneCar"/>
    <w:uiPriority w:val="1"/>
    <w:qFormat/>
    <w:rsid w:val="0024156D"/>
    <w:pPr>
      <w:spacing w:after="0" w:line="240" w:lineRule="auto"/>
    </w:pPr>
    <w:rPr>
      <w:rFonts w:ascii="Calibri" w:hAnsi="Calibri" w:cs="Calibri"/>
    </w:rPr>
  </w:style>
  <w:style w:type="paragraph" w:customStyle="1" w:styleId="Instruction">
    <w:name w:val="Instruction"/>
    <w:basedOn w:val="Corpsdetexte"/>
    <w:link w:val="InstructionChar"/>
    <w:qFormat/>
    <w:rsid w:val="007723C8"/>
    <w:pPr>
      <w:tabs>
        <w:tab w:val="left" w:pos="709"/>
        <w:tab w:val="left" w:pos="1418"/>
      </w:tabs>
      <w:spacing w:before="180"/>
      <w:ind w:left="0" w:firstLine="0"/>
      <w:jc w:val="both"/>
    </w:pPr>
    <w:rPr>
      <w:rFonts w:eastAsia="Times New Roman"/>
      <w:szCs w:val="20"/>
    </w:rPr>
  </w:style>
  <w:style w:type="character" w:customStyle="1" w:styleId="InstructionChar">
    <w:name w:val="Instruction Char"/>
    <w:basedOn w:val="CorpsdetexteCar"/>
    <w:link w:val="Instruction"/>
    <w:rsid w:val="007723C8"/>
    <w:rPr>
      <w:rFonts w:ascii="Arial" w:eastAsia="Times New Roman" w:hAnsi="Arial" w:cs="Arial"/>
      <w:sz w:val="24"/>
      <w:szCs w:val="20"/>
    </w:rPr>
  </w:style>
  <w:style w:type="paragraph" w:customStyle="1" w:styleId="instruction0">
    <w:name w:val="instruction"/>
    <w:basedOn w:val="Normal"/>
    <w:next w:val="Normal"/>
    <w:autoRedefine/>
    <w:qFormat/>
    <w:rsid w:val="000862D9"/>
    <w:pPr>
      <w:widowControl w:val="0"/>
      <w:spacing w:before="80" w:after="0" w:line="240" w:lineRule="auto"/>
    </w:pPr>
    <w:rPr>
      <w:rFonts w:eastAsia="Times New Roman"/>
      <w:iCs/>
      <w:spacing w:val="-3"/>
      <w:sz w:val="24"/>
      <w:szCs w:val="24"/>
      <w:lang w:val="nl-BE" w:eastAsia="ja-JP" w:bidi="hi-IN"/>
    </w:rPr>
  </w:style>
  <w:style w:type="paragraph" w:styleId="Titre">
    <w:name w:val="Title"/>
    <w:basedOn w:val="Normal"/>
    <w:next w:val="Normal"/>
    <w:link w:val="TitreCar"/>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0" w:line="240" w:lineRule="auto"/>
      <w:ind w:left="567"/>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5B4332"/>
    <w:rPr>
      <w:rFonts w:asciiTheme="majorHAnsi" w:eastAsiaTheme="majorEastAsia" w:hAnsiTheme="majorHAnsi" w:cstheme="majorBidi"/>
      <w:spacing w:val="-10"/>
      <w:kern w:val="28"/>
      <w:sz w:val="56"/>
      <w:szCs w:val="56"/>
    </w:rPr>
  </w:style>
  <w:style w:type="character" w:customStyle="1" w:styleId="ParagraphedelisteCar">
    <w:name w:val="Paragraphe de liste Car"/>
    <w:basedOn w:val="Policepardfaut"/>
    <w:link w:val="Paragraphedeliste"/>
    <w:uiPriority w:val="34"/>
    <w:locked/>
    <w:rsid w:val="005B4332"/>
    <w:rPr>
      <w:rFonts w:ascii="Arial" w:hAnsi="Arial" w:cs="Arial"/>
      <w:lang w:val="de-CH"/>
    </w:rPr>
  </w:style>
  <w:style w:type="paragraph" w:styleId="Lgende">
    <w:name w:val="caption"/>
    <w:basedOn w:val="Normal"/>
    <w:next w:val="Normal"/>
    <w:unhideWhenUsed/>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240" w:lineRule="auto"/>
      <w:ind w:left="567"/>
    </w:pPr>
    <w:rPr>
      <w:rFonts w:eastAsia="Times New Roman" w:cs="Times New Roman"/>
      <w:i/>
      <w:iCs/>
      <w:color w:val="1F497D" w:themeColor="text2"/>
      <w:sz w:val="18"/>
      <w:szCs w:val="18"/>
    </w:rPr>
  </w:style>
  <w:style w:type="paragraph" w:customStyle="1" w:styleId="Instructions">
    <w:name w:val="Instructions"/>
    <w:basedOn w:val="NORMALBOLDCENTERCAP16pt"/>
    <w:link w:val="InstructionsChar"/>
    <w:qFormat/>
    <w:rsid w:val="005B4332"/>
    <w:pPr>
      <w:jc w:val="left"/>
    </w:pPr>
    <w:rPr>
      <w:rFonts w:cs="Arial"/>
      <w:b w:val="0"/>
      <w:i/>
      <w:caps w:val="0"/>
      <w:color w:val="4F81BD" w:themeColor="accent1"/>
      <w:sz w:val="22"/>
      <w:lang w:val="en-GB"/>
    </w:rPr>
  </w:style>
  <w:style w:type="character" w:customStyle="1" w:styleId="InstructionsChar">
    <w:name w:val="Instructions Char"/>
    <w:basedOn w:val="Policepardfaut"/>
    <w:link w:val="Instructions"/>
    <w:rsid w:val="005B4332"/>
    <w:rPr>
      <w:rFonts w:ascii="Arial" w:eastAsia="Times New Roman" w:hAnsi="Arial" w:cs="Arial"/>
      <w:i/>
      <w:color w:val="4F81BD" w:themeColor="accent1"/>
      <w:szCs w:val="32"/>
      <w:lang w:val="en-GB"/>
    </w:rPr>
  </w:style>
  <w:style w:type="paragraph" w:styleId="En-ttedetabledesmatires">
    <w:name w:val="TOC Heading"/>
    <w:basedOn w:val="Titre1"/>
    <w:next w:val="Normal"/>
    <w:uiPriority w:val="39"/>
    <w:unhideWhenUsed/>
    <w:qFormat/>
    <w:rsid w:val="005B4332"/>
    <w:pPr>
      <w:numPr>
        <w:numId w:val="0"/>
      </w:numPr>
      <w:spacing w:before="240" w:after="0" w:line="259" w:lineRule="auto"/>
      <w:outlineLvl w:val="9"/>
    </w:pPr>
    <w:rPr>
      <w:rFonts w:asciiTheme="majorHAnsi" w:hAnsiTheme="majorHAnsi"/>
      <w:b w:val="0"/>
      <w:bCs w:val="0"/>
      <w:color w:val="365F91" w:themeColor="accent1" w:themeShade="BF"/>
      <w:sz w:val="32"/>
      <w:szCs w:val="32"/>
      <w:lang w:val="en-US"/>
    </w:rPr>
  </w:style>
  <w:style w:type="paragraph" w:customStyle="1" w:styleId="Style1">
    <w:name w:val="Style1"/>
    <w:basedOn w:val="Titre1"/>
    <w:link w:val="Style1Char"/>
    <w:autoRedefine/>
    <w:qFormat/>
    <w:rsid w:val="00FB5ED6"/>
    <w:pPr>
      <w:keepLines w:val="0"/>
      <w:numPr>
        <w:numId w:val="3"/>
      </w:numPr>
      <w:spacing w:before="60" w:after="60" w:line="300" w:lineRule="atLeast"/>
    </w:pPr>
    <w:rPr>
      <w:color w:val="000000" w:themeColor="text1"/>
      <w:szCs w:val="24"/>
    </w:rPr>
  </w:style>
  <w:style w:type="character" w:customStyle="1" w:styleId="Style1Char">
    <w:name w:val="Style1 Char"/>
    <w:basedOn w:val="Titre1Car"/>
    <w:link w:val="Style1"/>
    <w:rsid w:val="00FB5ED6"/>
    <w:rPr>
      <w:rFonts w:ascii="Arial" w:eastAsiaTheme="majorEastAsia" w:hAnsi="Arial" w:cstheme="majorBidi"/>
      <w:b/>
      <w:bCs/>
      <w:color w:val="000000" w:themeColor="text1"/>
      <w:sz w:val="28"/>
      <w:szCs w:val="24"/>
      <w:lang w:val="en-GB"/>
    </w:rPr>
  </w:style>
  <w:style w:type="paragraph" w:styleId="Retraitnormal">
    <w:name w:val="Normal Indent"/>
    <w:basedOn w:val="Normal"/>
    <w:link w:val="RetraitnormalCar"/>
    <w:unhideWhenUsed/>
    <w:rsid w:val="007E0A1B"/>
    <w:pPr>
      <w:spacing w:before="120" w:line="240" w:lineRule="auto"/>
      <w:ind w:left="1134"/>
      <w:jc w:val="both"/>
    </w:pPr>
    <w:rPr>
      <w:rFonts w:ascii="Verdana" w:eastAsia="Times New Roman" w:hAnsi="Verdana" w:cs="Times New Roman"/>
      <w:sz w:val="20"/>
      <w:szCs w:val="24"/>
    </w:rPr>
  </w:style>
  <w:style w:type="character" w:customStyle="1" w:styleId="RetraitnormalCar">
    <w:name w:val="Retrait normal Car"/>
    <w:link w:val="Retraitnormal"/>
    <w:rsid w:val="007E0A1B"/>
    <w:rPr>
      <w:rFonts w:ascii="Verdana" w:eastAsia="Times New Roman" w:hAnsi="Verdana" w:cs="Times New Roman"/>
      <w:sz w:val="20"/>
      <w:szCs w:val="24"/>
      <w:lang w:val="en-GB"/>
    </w:rPr>
  </w:style>
  <w:style w:type="paragraph" w:styleId="Retraitcorpsdetexte">
    <w:name w:val="Body Text Indent"/>
    <w:basedOn w:val="Normal"/>
    <w:link w:val="RetraitcorpsdetexteCar"/>
    <w:uiPriority w:val="99"/>
    <w:semiHidden/>
    <w:unhideWhenUsed/>
    <w:rsid w:val="008F7B77"/>
    <w:pPr>
      <w:ind w:left="283"/>
    </w:pPr>
  </w:style>
  <w:style w:type="character" w:customStyle="1" w:styleId="RetraitcorpsdetexteCar">
    <w:name w:val="Retrait corps de texte Car"/>
    <w:basedOn w:val="Policepardfaut"/>
    <w:link w:val="Retraitcorpsdetexte"/>
    <w:uiPriority w:val="99"/>
    <w:semiHidden/>
    <w:rsid w:val="008F7B77"/>
    <w:rPr>
      <w:rFonts w:ascii="Arial" w:hAnsi="Arial" w:cs="Arial"/>
      <w:lang w:val="de-CH"/>
    </w:rPr>
  </w:style>
  <w:style w:type="character" w:customStyle="1" w:styleId="SansinterligneCar">
    <w:name w:val="Sans interligne Car"/>
    <w:aliases w:val="Normal -No Spacing Car"/>
    <w:basedOn w:val="Policepardfaut"/>
    <w:link w:val="Sansinterligne"/>
    <w:uiPriority w:val="1"/>
    <w:rsid w:val="00D04734"/>
    <w:rPr>
      <w:rFonts w:ascii="Calibri" w:hAnsi="Calibri" w:cs="Calibri"/>
    </w:rPr>
  </w:style>
  <w:style w:type="paragraph" w:customStyle="1" w:styleId="Style4">
    <w:name w:val="Style4"/>
    <w:basedOn w:val="Normal"/>
    <w:link w:val="Style4Char"/>
    <w:qFormat/>
    <w:rsid w:val="00AE2E7A"/>
    <w:pPr>
      <w:numPr>
        <w:ilvl w:val="1"/>
        <w:numId w:val="1"/>
      </w:numPr>
      <w:spacing w:before="240" w:after="240" w:line="240" w:lineRule="auto"/>
      <w:outlineLvl w:val="1"/>
    </w:pPr>
    <w:rPr>
      <w:rFonts w:asciiTheme="minorHAnsi" w:eastAsiaTheme="majorEastAsia" w:hAnsiTheme="minorHAnsi" w:cstheme="minorHAnsi"/>
      <w:b/>
      <w:bCs/>
    </w:rPr>
  </w:style>
  <w:style w:type="character" w:customStyle="1" w:styleId="Style4Char">
    <w:name w:val="Style4 Char"/>
    <w:basedOn w:val="Policepardfaut"/>
    <w:link w:val="Style4"/>
    <w:rsid w:val="00AE2E7A"/>
    <w:rPr>
      <w:rFonts w:eastAsiaTheme="majorEastAsia" w:cstheme="minorHAnsi"/>
      <w:b/>
      <w:bCs/>
    </w:rPr>
  </w:style>
  <w:style w:type="character" w:styleId="Accentuationintense">
    <w:name w:val="Intense Emphasis"/>
    <w:basedOn w:val="Policepardfaut"/>
    <w:uiPriority w:val="21"/>
    <w:qFormat/>
    <w:rsid w:val="00286D21"/>
    <w:rPr>
      <w:b w:val="0"/>
      <w:bCs w:val="0"/>
      <w:i/>
      <w:iCs/>
      <w:color w:val="4F81BD" w:themeColor="accent1"/>
    </w:rPr>
  </w:style>
  <w:style w:type="table" w:customStyle="1" w:styleId="TableGrid1">
    <w:name w:val="Table Grid1"/>
    <w:basedOn w:val="TableauNormal"/>
    <w:next w:val="Grilledutableau"/>
    <w:uiPriority w:val="59"/>
    <w:rsid w:val="00513539"/>
    <w:pPr>
      <w:spacing w:before="80" w:after="0" w:line="240" w:lineRule="auto"/>
    </w:pPr>
    <w:rPr>
      <w:rFonts w:ascii="New York" w:eastAsia="Times New Roman" w:hAnsi="New York"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rsid w:val="004C66DD"/>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ampletext">
    <w:name w:val="Example text"/>
    <w:basedOn w:val="Policepardfaut"/>
    <w:uiPriority w:val="1"/>
    <w:qFormat/>
    <w:rsid w:val="003E25E3"/>
    <w:rPr>
      <w:rFonts w:ascii="Arial" w:eastAsia="Times New Roman" w:hAnsi="Arial"/>
      <w:color w:val="43ABB6"/>
      <w:sz w:val="20"/>
      <w:szCs w:val="20"/>
      <w:lang w:val="en-GB" w:bidi="hi-IN"/>
    </w:rPr>
  </w:style>
  <w:style w:type="paragraph" w:customStyle="1" w:styleId="Normalindented">
    <w:name w:val="Normal indented"/>
    <w:basedOn w:val="Normal"/>
    <w:qFormat/>
    <w:rsid w:val="0062536A"/>
    <w:pPr>
      <w:ind w:left="426"/>
    </w:pPr>
  </w:style>
  <w:style w:type="character" w:customStyle="1" w:styleId="e24kjd">
    <w:name w:val="e24kjd"/>
    <w:basedOn w:val="Policepardfaut"/>
    <w:rsid w:val="00D913FE"/>
  </w:style>
  <w:style w:type="table" w:customStyle="1" w:styleId="TableGrid11">
    <w:name w:val="Table Grid11"/>
    <w:basedOn w:val="TableauNormal"/>
    <w:next w:val="Grilledutableau"/>
    <w:rsid w:val="00AE5559"/>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Policepardfau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3874">
      <w:bodyDiv w:val="1"/>
      <w:marLeft w:val="0"/>
      <w:marRight w:val="0"/>
      <w:marTop w:val="0"/>
      <w:marBottom w:val="0"/>
      <w:divBdr>
        <w:top w:val="none" w:sz="0" w:space="0" w:color="auto"/>
        <w:left w:val="none" w:sz="0" w:space="0" w:color="auto"/>
        <w:bottom w:val="none" w:sz="0" w:space="0" w:color="auto"/>
        <w:right w:val="none" w:sz="0" w:space="0" w:color="auto"/>
      </w:divBdr>
    </w:div>
    <w:div w:id="61563539">
      <w:bodyDiv w:val="1"/>
      <w:marLeft w:val="0"/>
      <w:marRight w:val="0"/>
      <w:marTop w:val="0"/>
      <w:marBottom w:val="0"/>
      <w:divBdr>
        <w:top w:val="none" w:sz="0" w:space="0" w:color="auto"/>
        <w:left w:val="none" w:sz="0" w:space="0" w:color="auto"/>
        <w:bottom w:val="none" w:sz="0" w:space="0" w:color="auto"/>
        <w:right w:val="none" w:sz="0" w:space="0" w:color="auto"/>
      </w:divBdr>
    </w:div>
    <w:div w:id="182017859">
      <w:bodyDiv w:val="1"/>
      <w:marLeft w:val="0"/>
      <w:marRight w:val="0"/>
      <w:marTop w:val="0"/>
      <w:marBottom w:val="0"/>
      <w:divBdr>
        <w:top w:val="none" w:sz="0" w:space="0" w:color="auto"/>
        <w:left w:val="none" w:sz="0" w:space="0" w:color="auto"/>
        <w:bottom w:val="none" w:sz="0" w:space="0" w:color="auto"/>
        <w:right w:val="none" w:sz="0" w:space="0" w:color="auto"/>
      </w:divBdr>
      <w:divsChild>
        <w:div w:id="732584973">
          <w:marLeft w:val="0"/>
          <w:marRight w:val="0"/>
          <w:marTop w:val="90"/>
          <w:marBottom w:val="0"/>
          <w:divBdr>
            <w:top w:val="none" w:sz="0" w:space="0" w:color="auto"/>
            <w:left w:val="none" w:sz="0" w:space="0" w:color="auto"/>
            <w:bottom w:val="none" w:sz="0" w:space="0" w:color="auto"/>
            <w:right w:val="none" w:sz="0" w:space="0" w:color="auto"/>
          </w:divBdr>
          <w:divsChild>
            <w:div w:id="982078928">
              <w:marLeft w:val="0"/>
              <w:marRight w:val="0"/>
              <w:marTop w:val="0"/>
              <w:marBottom w:val="405"/>
              <w:divBdr>
                <w:top w:val="none" w:sz="0" w:space="0" w:color="auto"/>
                <w:left w:val="none" w:sz="0" w:space="0" w:color="auto"/>
                <w:bottom w:val="none" w:sz="0" w:space="0" w:color="auto"/>
                <w:right w:val="none" w:sz="0" w:space="0" w:color="auto"/>
              </w:divBdr>
              <w:divsChild>
                <w:div w:id="1112358718">
                  <w:marLeft w:val="0"/>
                  <w:marRight w:val="0"/>
                  <w:marTop w:val="0"/>
                  <w:marBottom w:val="0"/>
                  <w:divBdr>
                    <w:top w:val="single" w:sz="6" w:space="0" w:color="DFE1E5"/>
                    <w:left w:val="single" w:sz="6" w:space="0" w:color="DFE1E5"/>
                    <w:bottom w:val="single" w:sz="6" w:space="0" w:color="DFE1E5"/>
                    <w:right w:val="single" w:sz="6" w:space="0" w:color="DFE1E5"/>
                  </w:divBdr>
                  <w:divsChild>
                    <w:div w:id="1560819010">
                      <w:marLeft w:val="0"/>
                      <w:marRight w:val="0"/>
                      <w:marTop w:val="0"/>
                      <w:marBottom w:val="0"/>
                      <w:divBdr>
                        <w:top w:val="none" w:sz="0" w:space="0" w:color="auto"/>
                        <w:left w:val="none" w:sz="0" w:space="0" w:color="auto"/>
                        <w:bottom w:val="none" w:sz="0" w:space="0" w:color="auto"/>
                        <w:right w:val="none" w:sz="0" w:space="0" w:color="auto"/>
                      </w:divBdr>
                      <w:divsChild>
                        <w:div w:id="2077166522">
                          <w:marLeft w:val="0"/>
                          <w:marRight w:val="0"/>
                          <w:marTop w:val="0"/>
                          <w:marBottom w:val="0"/>
                          <w:divBdr>
                            <w:top w:val="none" w:sz="0" w:space="0" w:color="auto"/>
                            <w:left w:val="none" w:sz="0" w:space="0" w:color="auto"/>
                            <w:bottom w:val="none" w:sz="0" w:space="0" w:color="auto"/>
                            <w:right w:val="none" w:sz="0" w:space="0" w:color="auto"/>
                          </w:divBdr>
                          <w:divsChild>
                            <w:div w:id="1684437384">
                              <w:marLeft w:val="0"/>
                              <w:marRight w:val="0"/>
                              <w:marTop w:val="0"/>
                              <w:marBottom w:val="0"/>
                              <w:divBdr>
                                <w:top w:val="none" w:sz="0" w:space="0" w:color="auto"/>
                                <w:left w:val="none" w:sz="0" w:space="0" w:color="auto"/>
                                <w:bottom w:val="none" w:sz="0" w:space="0" w:color="auto"/>
                                <w:right w:val="none" w:sz="0" w:space="0" w:color="auto"/>
                              </w:divBdr>
                              <w:divsChild>
                                <w:div w:id="1436443484">
                                  <w:marLeft w:val="0"/>
                                  <w:marRight w:val="0"/>
                                  <w:marTop w:val="0"/>
                                  <w:marBottom w:val="0"/>
                                  <w:divBdr>
                                    <w:top w:val="none" w:sz="0" w:space="0" w:color="auto"/>
                                    <w:left w:val="none" w:sz="0" w:space="0" w:color="auto"/>
                                    <w:bottom w:val="none" w:sz="0" w:space="0" w:color="auto"/>
                                    <w:right w:val="none" w:sz="0" w:space="0" w:color="auto"/>
                                  </w:divBdr>
                                  <w:divsChild>
                                    <w:div w:id="196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616393">
      <w:bodyDiv w:val="1"/>
      <w:marLeft w:val="0"/>
      <w:marRight w:val="0"/>
      <w:marTop w:val="0"/>
      <w:marBottom w:val="0"/>
      <w:divBdr>
        <w:top w:val="none" w:sz="0" w:space="0" w:color="auto"/>
        <w:left w:val="none" w:sz="0" w:space="0" w:color="auto"/>
        <w:bottom w:val="none" w:sz="0" w:space="0" w:color="auto"/>
        <w:right w:val="none" w:sz="0" w:space="0" w:color="auto"/>
      </w:divBdr>
    </w:div>
    <w:div w:id="624581270">
      <w:bodyDiv w:val="1"/>
      <w:marLeft w:val="0"/>
      <w:marRight w:val="0"/>
      <w:marTop w:val="0"/>
      <w:marBottom w:val="0"/>
      <w:divBdr>
        <w:top w:val="none" w:sz="0" w:space="0" w:color="auto"/>
        <w:left w:val="none" w:sz="0" w:space="0" w:color="auto"/>
        <w:bottom w:val="none" w:sz="0" w:space="0" w:color="auto"/>
        <w:right w:val="none" w:sz="0" w:space="0" w:color="auto"/>
      </w:divBdr>
    </w:div>
    <w:div w:id="693770427">
      <w:bodyDiv w:val="1"/>
      <w:marLeft w:val="0"/>
      <w:marRight w:val="0"/>
      <w:marTop w:val="0"/>
      <w:marBottom w:val="0"/>
      <w:divBdr>
        <w:top w:val="none" w:sz="0" w:space="0" w:color="auto"/>
        <w:left w:val="none" w:sz="0" w:space="0" w:color="auto"/>
        <w:bottom w:val="none" w:sz="0" w:space="0" w:color="auto"/>
        <w:right w:val="none" w:sz="0" w:space="0" w:color="auto"/>
      </w:divBdr>
    </w:div>
    <w:div w:id="711224764">
      <w:bodyDiv w:val="1"/>
      <w:marLeft w:val="0"/>
      <w:marRight w:val="0"/>
      <w:marTop w:val="0"/>
      <w:marBottom w:val="0"/>
      <w:divBdr>
        <w:top w:val="none" w:sz="0" w:space="0" w:color="auto"/>
        <w:left w:val="none" w:sz="0" w:space="0" w:color="auto"/>
        <w:bottom w:val="none" w:sz="0" w:space="0" w:color="auto"/>
        <w:right w:val="none" w:sz="0" w:space="0" w:color="auto"/>
      </w:divBdr>
    </w:div>
    <w:div w:id="747850723">
      <w:bodyDiv w:val="1"/>
      <w:marLeft w:val="0"/>
      <w:marRight w:val="0"/>
      <w:marTop w:val="0"/>
      <w:marBottom w:val="0"/>
      <w:divBdr>
        <w:top w:val="none" w:sz="0" w:space="0" w:color="auto"/>
        <w:left w:val="none" w:sz="0" w:space="0" w:color="auto"/>
        <w:bottom w:val="none" w:sz="0" w:space="0" w:color="auto"/>
        <w:right w:val="none" w:sz="0" w:space="0" w:color="auto"/>
      </w:divBdr>
    </w:div>
    <w:div w:id="936718247">
      <w:bodyDiv w:val="1"/>
      <w:marLeft w:val="0"/>
      <w:marRight w:val="0"/>
      <w:marTop w:val="0"/>
      <w:marBottom w:val="0"/>
      <w:divBdr>
        <w:top w:val="none" w:sz="0" w:space="0" w:color="auto"/>
        <w:left w:val="none" w:sz="0" w:space="0" w:color="auto"/>
        <w:bottom w:val="none" w:sz="0" w:space="0" w:color="auto"/>
        <w:right w:val="none" w:sz="0" w:space="0" w:color="auto"/>
      </w:divBdr>
    </w:div>
    <w:div w:id="989600126">
      <w:bodyDiv w:val="1"/>
      <w:marLeft w:val="0"/>
      <w:marRight w:val="0"/>
      <w:marTop w:val="0"/>
      <w:marBottom w:val="0"/>
      <w:divBdr>
        <w:top w:val="none" w:sz="0" w:space="0" w:color="auto"/>
        <w:left w:val="none" w:sz="0" w:space="0" w:color="auto"/>
        <w:bottom w:val="none" w:sz="0" w:space="0" w:color="auto"/>
        <w:right w:val="none" w:sz="0" w:space="0" w:color="auto"/>
      </w:divBdr>
      <w:divsChild>
        <w:div w:id="153764156">
          <w:marLeft w:val="0"/>
          <w:marRight w:val="0"/>
          <w:marTop w:val="0"/>
          <w:marBottom w:val="0"/>
          <w:divBdr>
            <w:top w:val="none" w:sz="0" w:space="0" w:color="auto"/>
            <w:left w:val="none" w:sz="0" w:space="0" w:color="auto"/>
            <w:bottom w:val="none" w:sz="0" w:space="0" w:color="auto"/>
            <w:right w:val="none" w:sz="0" w:space="0" w:color="auto"/>
          </w:divBdr>
        </w:div>
        <w:div w:id="156386761">
          <w:marLeft w:val="0"/>
          <w:marRight w:val="0"/>
          <w:marTop w:val="0"/>
          <w:marBottom w:val="0"/>
          <w:divBdr>
            <w:top w:val="single" w:sz="18" w:space="3" w:color="808080"/>
            <w:left w:val="none" w:sz="0" w:space="0" w:color="auto"/>
            <w:bottom w:val="single" w:sz="18" w:space="1" w:color="808080"/>
            <w:right w:val="none" w:sz="0" w:space="0" w:color="auto"/>
          </w:divBdr>
        </w:div>
      </w:divsChild>
    </w:div>
    <w:div w:id="1541168732">
      <w:bodyDiv w:val="1"/>
      <w:marLeft w:val="0"/>
      <w:marRight w:val="0"/>
      <w:marTop w:val="0"/>
      <w:marBottom w:val="0"/>
      <w:divBdr>
        <w:top w:val="none" w:sz="0" w:space="0" w:color="auto"/>
        <w:left w:val="none" w:sz="0" w:space="0" w:color="auto"/>
        <w:bottom w:val="none" w:sz="0" w:space="0" w:color="auto"/>
        <w:right w:val="none" w:sz="0" w:space="0" w:color="auto"/>
      </w:divBdr>
    </w:div>
    <w:div w:id="207449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k\AppData\Local\Microsoft\Windows\INetCache\Content.Outlook\PKQZG6BP\SOP%20Template%2003.03.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E617D3BDBDD1742B6A76A5FBC45AAD0" ma:contentTypeVersion="14" ma:contentTypeDescription="Ein neues Dokument erstellen." ma:contentTypeScope="" ma:versionID="9b4bf262512958d65150b01a6c3c2f75">
  <xsd:schema xmlns:xsd="http://www.w3.org/2001/XMLSchema" xmlns:xs="http://www.w3.org/2001/XMLSchema" xmlns:p="http://schemas.microsoft.com/office/2006/metadata/properties" xmlns:ns3="db012320-f367-4209-8500-ed1942d764d1" xmlns:ns4="1ff18cc1-0e81-490f-a8b7-853d985ad207" targetNamespace="http://schemas.microsoft.com/office/2006/metadata/properties" ma:root="true" ma:fieldsID="e8fa907688fdcadb2276cfe650ce72e7" ns3:_="" ns4:_="">
    <xsd:import namespace="db012320-f367-4209-8500-ed1942d764d1"/>
    <xsd:import namespace="1ff18cc1-0e81-490f-a8b7-853d985ad20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012320-f367-4209-8500-ed1942d764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f18cc1-0e81-490f-a8b7-853d985ad207"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SharingHintHash" ma:index="18"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ff18cc1-0e81-490f-a8b7-853d985ad207">
      <UserInfo>
        <DisplayName/>
        <AccountId xsi:nil="true"/>
        <AccountType/>
      </UserInfo>
    </SharedWithUsers>
    <_activity xmlns="db012320-f367-4209-8500-ed1942d764d1" xsi:nil="true"/>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76E13C13-1513-449E-B810-537FDAC99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012320-f367-4209-8500-ed1942d764d1"/>
    <ds:schemaRef ds:uri="1ff18cc1-0e81-490f-a8b7-853d985ad2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F6376B-1062-48B8-9D63-67FA3C728F32}">
  <ds:schemaRefs>
    <ds:schemaRef ds:uri="http://schemas.microsoft.com/sharepoint/v3/contenttype/forms"/>
  </ds:schemaRefs>
</ds:datastoreItem>
</file>

<file path=customXml/itemProps3.xml><?xml version="1.0" encoding="utf-8"?>
<ds:datastoreItem xmlns:ds="http://schemas.openxmlformats.org/officeDocument/2006/customXml" ds:itemID="{2B6F9AF0-E888-4ECC-B9CD-6FAEE2F2265B}">
  <ds:schemaRefs>
    <ds:schemaRef ds:uri="http://schemas.microsoft.com/office/2006/metadata/properties"/>
    <ds:schemaRef ds:uri="http://schemas.microsoft.com/office/infopath/2007/PartnerControls"/>
    <ds:schemaRef ds:uri="1ff18cc1-0e81-490f-a8b7-853d985ad207"/>
    <ds:schemaRef ds:uri="db012320-f367-4209-8500-ed1942d764d1"/>
  </ds:schemaRefs>
</ds:datastoreItem>
</file>

<file path=customXml/itemProps4.xml><?xml version="1.0" encoding="utf-8"?>
<ds:datastoreItem xmlns:ds="http://schemas.openxmlformats.org/officeDocument/2006/customXml" ds:itemID="{93D04290-C5E5-466C-B7B2-7BB326B97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SOP Template 03.03.2017</Template>
  <TotalTime>24</TotalTime>
  <Pages>2</Pages>
  <Words>528</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Kealy</dc:creator>
  <cp:keywords/>
  <dc:description/>
  <cp:lastModifiedBy>Elie-Ishnel Ishara</cp:lastModifiedBy>
  <cp:revision>24</cp:revision>
  <cp:lastPrinted>2023-02-07T10:59:00Z</cp:lastPrinted>
  <dcterms:created xsi:type="dcterms:W3CDTF">2023-03-06T17:46:00Z</dcterms:created>
  <dcterms:modified xsi:type="dcterms:W3CDTF">2023-04-18T16:05:00Z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0x0101003E617D3BDBDD1742B6A76A5FBC45AAD0</vt:lpwstr>
  </property>
  <property fmtid="{D5CDD505-2E9C-101B-9397-08002B2CF9AE}" pid="3" name="GrammarlyDocumentId">
    <vt:lpwstr>6d3e410d4599d2a4eaa3f7908e9240f94b15a0eeeb28a93ae61f28192e1a7b8d</vt:lpwstr>
  </property>
  <property fmtid="{D5CDD505-2E9C-101B-9397-08002B2CF9AE}" pid="4" name="MediaServiceImageTags">
    <vt:lpwstr/>
  </property>
</Properties>
</file>