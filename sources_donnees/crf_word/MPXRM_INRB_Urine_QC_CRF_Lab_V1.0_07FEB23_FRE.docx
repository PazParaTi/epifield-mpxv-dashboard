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40948" w14:textId="4983C12B" w:rsidR="005727A3" w:rsidRPr="006944F0" w:rsidRDefault="005727A3" w:rsidP="005727A3">
      <w:pPr>
        <w:rPr>
          <w:i/>
          <w:color w:val="808080" w:themeColor="background1" w:themeShade="80"/>
        </w:rPr>
      </w:pPr>
      <w:r w:rsidRPr="00FF3646">
        <w:rPr>
          <w:noProof/>
        </w:rPr>
        <w:drawing>
          <wp:inline distT="0" distB="0" distL="0" distR="0" wp14:anchorId="6E826513" wp14:editId="5E9662FD">
            <wp:extent cx="906859" cy="376904"/>
            <wp:effectExtent l="0" t="0" r="7620" b="4445"/>
            <wp:docPr id="3"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picture containing text, clipart&#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6859" cy="376904"/>
                    </a:xfrm>
                    <a:prstGeom prst="rect">
                      <a:avLst/>
                    </a:prstGeom>
                  </pic:spPr>
                </pic:pic>
              </a:graphicData>
            </a:graphic>
          </wp:inline>
        </w:drawing>
      </w:r>
      <w:r w:rsidRPr="009D65E3">
        <w:rPr>
          <w:i/>
          <w:color w:val="808080" w:themeColor="background1" w:themeShade="80"/>
        </w:rPr>
        <w:tab/>
      </w:r>
      <w:r w:rsidRPr="009D65E3">
        <w:rPr>
          <w:i/>
          <w:color w:val="808080" w:themeColor="background1" w:themeShade="80"/>
        </w:rPr>
        <w:tab/>
      </w:r>
    </w:p>
    <w:p w14:paraId="16E4F67C" w14:textId="59592D3F" w:rsidR="005727A3" w:rsidRPr="00CB4C17" w:rsidRDefault="00A975C0" w:rsidP="005727A3">
      <w:pPr>
        <w:pBdr>
          <w:top w:val="single" w:sz="18" w:space="3" w:color="808080" w:themeColor="background1" w:themeShade="80"/>
          <w:bottom w:val="single" w:sz="18" w:space="1" w:color="808080" w:themeColor="background1" w:themeShade="80"/>
        </w:pBdr>
        <w:spacing w:before="240"/>
        <w:jc w:val="center"/>
        <w:rPr>
          <w:b/>
          <w:snapToGrid w:val="0"/>
          <w:sz w:val="28"/>
          <w:szCs w:val="28"/>
          <w:lang w:val="fr-FR"/>
        </w:rPr>
      </w:pPr>
      <w:bookmarkStart w:id="0" w:name="_Toc233112755"/>
      <w:r w:rsidRPr="00CB4C17">
        <w:rPr>
          <w:b/>
          <w:snapToGrid w:val="0"/>
          <w:sz w:val="28"/>
          <w:szCs w:val="28"/>
          <w:lang w:val="fr-FR"/>
        </w:rPr>
        <w:t>Formulaire de Déclaration de Cas</w:t>
      </w:r>
      <w:r w:rsidR="005727A3" w:rsidRPr="00CB4C17">
        <w:rPr>
          <w:b/>
          <w:snapToGrid w:val="0"/>
          <w:sz w:val="28"/>
          <w:szCs w:val="28"/>
          <w:lang w:val="fr-FR"/>
        </w:rPr>
        <w:t xml:space="preserve"> – </w:t>
      </w:r>
      <w:bookmarkEnd w:id="0"/>
      <w:r w:rsidRPr="00CB4C17">
        <w:rPr>
          <w:b/>
          <w:snapToGrid w:val="0"/>
          <w:sz w:val="28"/>
          <w:szCs w:val="28"/>
          <w:lang w:val="fr-FR"/>
        </w:rPr>
        <w:t xml:space="preserve">CQ </w:t>
      </w:r>
      <w:r w:rsidR="005727A3" w:rsidRPr="00CB4C17">
        <w:rPr>
          <w:b/>
          <w:snapToGrid w:val="0"/>
          <w:sz w:val="28"/>
          <w:szCs w:val="28"/>
          <w:lang w:val="fr-FR"/>
        </w:rPr>
        <w:t>Urine – Lab</w:t>
      </w:r>
      <w:r w:rsidRPr="00CB4C17">
        <w:rPr>
          <w:b/>
          <w:snapToGrid w:val="0"/>
          <w:sz w:val="28"/>
          <w:szCs w:val="28"/>
          <w:lang w:val="fr-FR"/>
        </w:rPr>
        <w:t>oratoire</w:t>
      </w:r>
    </w:p>
    <w:p w14:paraId="3382564F" w14:textId="77777777" w:rsidR="00117111" w:rsidRPr="00CB4C17" w:rsidRDefault="00117111">
      <w:pPr>
        <w:rPr>
          <w:lang w:val="fr-FR"/>
        </w:rPr>
      </w:pPr>
    </w:p>
    <w:tbl>
      <w:tblPr>
        <w:tblStyle w:val="TableGrid2"/>
        <w:tblW w:w="10017" w:type="dxa"/>
        <w:tblLayout w:type="fixed"/>
        <w:tblLook w:val="04A0" w:firstRow="1" w:lastRow="0" w:firstColumn="1" w:lastColumn="0" w:noHBand="0" w:noVBand="1"/>
      </w:tblPr>
      <w:tblGrid>
        <w:gridCol w:w="520"/>
        <w:gridCol w:w="4011"/>
        <w:gridCol w:w="142"/>
        <w:gridCol w:w="5344"/>
      </w:tblGrid>
      <w:tr w:rsidR="00BA2F3B" w:rsidRPr="009544EC" w14:paraId="73A371D8" w14:textId="77777777" w:rsidTr="424EEEAC">
        <w:trPr>
          <w:trHeight w:val="288"/>
        </w:trPr>
        <w:tc>
          <w:tcPr>
            <w:tcW w:w="10017" w:type="dxa"/>
            <w:gridSpan w:val="4"/>
            <w:shd w:val="clear" w:color="auto" w:fill="D9D9D9" w:themeFill="background1" w:themeFillShade="D9"/>
          </w:tcPr>
          <w:p w14:paraId="0351C948" w14:textId="77777777" w:rsidR="00BA2F3B" w:rsidRPr="00237CE5" w:rsidRDefault="00BA2F3B" w:rsidP="006C33A1">
            <w:pPr>
              <w:tabs>
                <w:tab w:val="left" w:pos="9007"/>
              </w:tabs>
              <w:rPr>
                <w:b/>
                <w:lang w:eastAsia="en-US"/>
              </w:rPr>
            </w:pPr>
            <w:bookmarkStart w:id="1" w:name="_Toc498097637"/>
            <w:bookmarkStart w:id="2" w:name="_Toc501547942"/>
            <w:bookmarkStart w:id="3" w:name="_Toc520121380"/>
            <w:r>
              <w:rPr>
                <w:b/>
                <w:lang w:eastAsia="en-US"/>
              </w:rPr>
              <w:t>Urine</w:t>
            </w:r>
          </w:p>
        </w:tc>
      </w:tr>
      <w:tr w:rsidR="00437839" w:rsidRPr="009544EC" w14:paraId="079C16A1" w14:textId="77777777" w:rsidTr="424EEEAC">
        <w:trPr>
          <w:trHeight w:val="409"/>
        </w:trPr>
        <w:tc>
          <w:tcPr>
            <w:tcW w:w="520" w:type="dxa"/>
          </w:tcPr>
          <w:p w14:paraId="60536F7E" w14:textId="77777777" w:rsidR="00437839" w:rsidRPr="00237CE5" w:rsidRDefault="00437839" w:rsidP="00437839">
            <w:pPr>
              <w:pStyle w:val="ListParagraph"/>
              <w:numPr>
                <w:ilvl w:val="0"/>
                <w:numId w:val="25"/>
              </w:numPr>
              <w:spacing w:before="100" w:after="100"/>
              <w:ind w:left="171" w:hanging="201"/>
              <w:contextualSpacing w:val="0"/>
              <w:rPr>
                <w:b/>
              </w:rPr>
            </w:pPr>
          </w:p>
        </w:tc>
        <w:tc>
          <w:tcPr>
            <w:tcW w:w="4153" w:type="dxa"/>
            <w:gridSpan w:val="2"/>
          </w:tcPr>
          <w:p w14:paraId="7BE927A3" w14:textId="5567C022" w:rsidR="00437839" w:rsidRPr="00CB4C17" w:rsidRDefault="00CB4C17" w:rsidP="00437839">
            <w:pPr>
              <w:spacing w:before="100" w:after="100"/>
              <w:rPr>
                <w:lang w:val="fr-FR"/>
              </w:rPr>
            </w:pPr>
            <w:r w:rsidRPr="00214983">
              <w:rPr>
                <w:rFonts w:asciiTheme="minorHAnsi" w:hAnsiTheme="minorHAnsi" w:cstheme="minorHAnsi"/>
                <w:lang w:val="fr-FR"/>
              </w:rPr>
              <w:t>Période de la visite de suivi</w:t>
            </w:r>
          </w:p>
        </w:tc>
        <w:tc>
          <w:tcPr>
            <w:tcW w:w="5344" w:type="dxa"/>
          </w:tcPr>
          <w:p w14:paraId="1E7E1BAA" w14:textId="42873BB7" w:rsidR="00D577C1" w:rsidRPr="00214983" w:rsidRDefault="00D577C1" w:rsidP="00D577C1">
            <w:pPr>
              <w:tabs>
                <w:tab w:val="left" w:pos="2106"/>
              </w:tabs>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initiale    </w:t>
            </w:r>
          </w:p>
          <w:p w14:paraId="66F811E3" w14:textId="49F66A59" w:rsidR="00D577C1" w:rsidRPr="00214983" w:rsidRDefault="00D577C1" w:rsidP="00D577C1">
            <w:pPr>
              <w:tabs>
                <w:tab w:val="left" w:pos="2106"/>
              </w:tabs>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au Jour 4</w:t>
            </w:r>
          </w:p>
          <w:p w14:paraId="55D31618" w14:textId="4897DDC0" w:rsidR="00D577C1" w:rsidRPr="00214983" w:rsidRDefault="00D577C1" w:rsidP="00D577C1">
            <w:pPr>
              <w:tabs>
                <w:tab w:val="left" w:pos="2106"/>
              </w:tabs>
              <w:spacing w:before="100" w:after="100"/>
              <w:rPr>
                <w:rFonts w:asciiTheme="minorHAnsi" w:hAnsiTheme="minorHAnsi" w:cstheme="minorHAnsi"/>
                <w:lang w:val="fr-FR"/>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au Jour 8</w:t>
            </w:r>
          </w:p>
          <w:p w14:paraId="3AA28383" w14:textId="1BA361CD" w:rsidR="00437839" w:rsidRPr="000C1646" w:rsidRDefault="00D577C1" w:rsidP="00D577C1">
            <w:pPr>
              <w:tabs>
                <w:tab w:val="left" w:pos="2106"/>
              </w:tabs>
              <w:spacing w:before="100" w:after="100"/>
              <w:rPr>
                <w:rFonts w:asciiTheme="minorHAnsi" w:hAnsiTheme="minorHAnsi" w:cstheme="minorHAnsi"/>
                <w:lang w:val="de-CH"/>
              </w:rPr>
            </w:pPr>
            <w:r w:rsidRPr="00214983">
              <w:rPr>
                <w:rFonts w:asciiTheme="minorHAnsi" w:hAnsiTheme="minorHAnsi" w:cstheme="minorHAnsi"/>
                <w:lang w:val="fr-FR"/>
              </w:rPr>
              <w:fldChar w:fldCharType="begin">
                <w:ffData>
                  <w:name w:val="Check1"/>
                  <w:enabled/>
                  <w:calcOnExit w:val="0"/>
                  <w:checkBox>
                    <w:sizeAuto/>
                    <w:default w:val="0"/>
                  </w:checkBox>
                </w:ffData>
              </w:fldChar>
            </w:r>
            <w:r w:rsidRPr="00214983">
              <w:rPr>
                <w:rFonts w:asciiTheme="minorHAnsi" w:hAnsiTheme="minorHAnsi" w:cstheme="minorHAnsi"/>
                <w:lang w:val="fr-FR"/>
              </w:rPr>
              <w:instrText xml:space="preserve"> FORMCHECKBOX </w:instrText>
            </w:r>
            <w:r>
              <w:rPr>
                <w:rFonts w:asciiTheme="minorHAnsi" w:hAnsiTheme="minorHAnsi" w:cstheme="minorHAnsi"/>
                <w:lang w:val="fr-FR"/>
              </w:rPr>
            </w:r>
            <w:r>
              <w:rPr>
                <w:rFonts w:asciiTheme="minorHAnsi" w:hAnsiTheme="minorHAnsi" w:cstheme="minorHAnsi"/>
                <w:lang w:val="fr-FR"/>
              </w:rPr>
              <w:fldChar w:fldCharType="separate"/>
            </w:r>
            <w:r w:rsidRPr="00214983">
              <w:rPr>
                <w:rFonts w:asciiTheme="minorHAnsi" w:hAnsiTheme="minorHAnsi" w:cstheme="minorHAnsi"/>
                <w:lang w:val="fr-FR"/>
              </w:rPr>
              <w:fldChar w:fldCharType="end"/>
            </w:r>
            <w:r w:rsidRPr="00214983">
              <w:rPr>
                <w:rFonts w:asciiTheme="minorHAnsi" w:hAnsiTheme="minorHAnsi" w:cstheme="minorHAnsi"/>
                <w:lang w:val="fr-FR"/>
              </w:rPr>
              <w:t xml:space="preserve"> Visite au Jour 14</w:t>
            </w:r>
          </w:p>
        </w:tc>
      </w:tr>
      <w:tr w:rsidR="004C3A36" w:rsidRPr="009544EC" w14:paraId="724A4D35" w14:textId="77777777" w:rsidTr="424EEEAC">
        <w:trPr>
          <w:trHeight w:val="409"/>
        </w:trPr>
        <w:tc>
          <w:tcPr>
            <w:tcW w:w="520" w:type="dxa"/>
          </w:tcPr>
          <w:p w14:paraId="2A4D97B7" w14:textId="77777777" w:rsidR="004C3A36" w:rsidRPr="00237CE5" w:rsidRDefault="004C3A36" w:rsidP="004C3A36">
            <w:pPr>
              <w:pStyle w:val="ListParagraph"/>
              <w:numPr>
                <w:ilvl w:val="0"/>
                <w:numId w:val="25"/>
              </w:numPr>
              <w:spacing w:before="100" w:after="100"/>
              <w:ind w:left="171" w:hanging="201"/>
              <w:contextualSpacing w:val="0"/>
              <w:rPr>
                <w:b/>
              </w:rPr>
            </w:pPr>
          </w:p>
        </w:tc>
        <w:tc>
          <w:tcPr>
            <w:tcW w:w="4153" w:type="dxa"/>
            <w:gridSpan w:val="2"/>
          </w:tcPr>
          <w:p w14:paraId="7DC2096A" w14:textId="48D076A3" w:rsidR="004C3A36" w:rsidRPr="004C3A36" w:rsidRDefault="004C3A36" w:rsidP="004C3A36">
            <w:pPr>
              <w:spacing w:before="100" w:after="100"/>
              <w:rPr>
                <w:rFonts w:asciiTheme="minorHAnsi" w:hAnsiTheme="minorHAnsi" w:cstheme="minorHAnsi"/>
                <w:lang w:val="fr-FR"/>
              </w:rPr>
            </w:pPr>
            <w:r w:rsidRPr="004C3A36">
              <w:rPr>
                <w:rFonts w:asciiTheme="minorHAnsi" w:hAnsiTheme="minorHAnsi" w:cstheme="minorHAnsi"/>
                <w:lang w:val="fr-FR"/>
              </w:rPr>
              <w:t>Date du prélèvement (jj/mmm/</w:t>
            </w:r>
            <w:proofErr w:type="spellStart"/>
            <w:r w:rsidRPr="004C3A36">
              <w:rPr>
                <w:rFonts w:asciiTheme="minorHAnsi" w:hAnsiTheme="minorHAnsi" w:cstheme="minorHAnsi"/>
                <w:lang w:val="fr-FR"/>
              </w:rPr>
              <w:t>aaaa</w:t>
            </w:r>
            <w:proofErr w:type="spellEnd"/>
            <w:proofErr w:type="gramStart"/>
            <w:r w:rsidRPr="004C3A36">
              <w:rPr>
                <w:rFonts w:asciiTheme="minorHAnsi" w:hAnsiTheme="minorHAnsi" w:cstheme="minorHAnsi"/>
                <w:lang w:val="fr-FR"/>
              </w:rPr>
              <w:t>):</w:t>
            </w:r>
            <w:proofErr w:type="gramEnd"/>
          </w:p>
        </w:tc>
        <w:tc>
          <w:tcPr>
            <w:tcW w:w="5344" w:type="dxa"/>
          </w:tcPr>
          <w:p w14:paraId="17F021B8" w14:textId="1EA907D8" w:rsidR="004C3A36" w:rsidRPr="004C3A36" w:rsidRDefault="004C3A36" w:rsidP="004C3A36">
            <w:pPr>
              <w:tabs>
                <w:tab w:val="left" w:pos="2106"/>
              </w:tabs>
              <w:spacing w:before="100" w:after="100"/>
              <w:rPr>
                <w:rFonts w:asciiTheme="minorHAnsi" w:hAnsiTheme="minorHAnsi" w:cstheme="minorHAnsi"/>
                <w:lang w:val="fr-FR"/>
              </w:rPr>
            </w:pPr>
            <w:r w:rsidRPr="004C3A36">
              <w:rPr>
                <w:rFonts w:asciiTheme="minorHAnsi" w:hAnsiTheme="minorHAnsi" w:cstheme="minorHAnsi"/>
                <w:lang w:val="fr-FR"/>
              </w:rPr>
              <w:t xml:space="preserve">__ __/__ __ __/__ __ __ __ </w:t>
            </w:r>
          </w:p>
        </w:tc>
      </w:tr>
      <w:tr w:rsidR="004C3A36" w:rsidRPr="009544EC" w14:paraId="7C2AB616" w14:textId="77777777" w:rsidTr="424EEEAC">
        <w:trPr>
          <w:trHeight w:val="409"/>
        </w:trPr>
        <w:tc>
          <w:tcPr>
            <w:tcW w:w="520" w:type="dxa"/>
          </w:tcPr>
          <w:p w14:paraId="74B48726" w14:textId="77777777" w:rsidR="004C3A36" w:rsidRPr="00237CE5" w:rsidRDefault="004C3A36" w:rsidP="004C3A36">
            <w:pPr>
              <w:pStyle w:val="ListParagraph"/>
              <w:numPr>
                <w:ilvl w:val="0"/>
                <w:numId w:val="25"/>
              </w:numPr>
              <w:spacing w:before="100" w:after="100"/>
              <w:ind w:left="171" w:hanging="201"/>
              <w:contextualSpacing w:val="0"/>
              <w:rPr>
                <w:b/>
              </w:rPr>
            </w:pPr>
          </w:p>
        </w:tc>
        <w:tc>
          <w:tcPr>
            <w:tcW w:w="4153" w:type="dxa"/>
            <w:gridSpan w:val="2"/>
          </w:tcPr>
          <w:p w14:paraId="4CB1AEC5" w14:textId="4387327C" w:rsidR="004C3A36" w:rsidRPr="004C3A36" w:rsidRDefault="004C3A36" w:rsidP="004C3A36">
            <w:pPr>
              <w:spacing w:before="100" w:after="100"/>
              <w:rPr>
                <w:rFonts w:asciiTheme="minorHAnsi" w:hAnsiTheme="minorHAnsi" w:cstheme="minorHAnsi"/>
                <w:lang w:val="fr-FR"/>
              </w:rPr>
            </w:pPr>
            <w:r w:rsidRPr="004C3A36">
              <w:rPr>
                <w:rFonts w:asciiTheme="minorHAnsi" w:hAnsiTheme="minorHAnsi" w:cstheme="minorHAnsi"/>
                <w:lang w:val="fr-FR"/>
              </w:rPr>
              <w:t>Arrivée de l’échantillon au laboratoire de traitement (jj/mm/</w:t>
            </w:r>
            <w:proofErr w:type="spellStart"/>
            <w:r w:rsidRPr="004C3A36">
              <w:rPr>
                <w:rFonts w:asciiTheme="minorHAnsi" w:hAnsiTheme="minorHAnsi" w:cstheme="minorHAnsi"/>
                <w:lang w:val="fr-FR"/>
              </w:rPr>
              <w:t>aaaa</w:t>
            </w:r>
            <w:proofErr w:type="spellEnd"/>
            <w:r w:rsidRPr="004C3A36">
              <w:rPr>
                <w:rFonts w:asciiTheme="minorHAnsi" w:hAnsiTheme="minorHAnsi" w:cstheme="minorHAnsi"/>
                <w:lang w:val="fr-FR"/>
              </w:rPr>
              <w:t>) :</w:t>
            </w:r>
          </w:p>
        </w:tc>
        <w:tc>
          <w:tcPr>
            <w:tcW w:w="5344" w:type="dxa"/>
          </w:tcPr>
          <w:p w14:paraId="45203591" w14:textId="77777777" w:rsidR="004C3A36" w:rsidRPr="004C3A36" w:rsidRDefault="004C3A36" w:rsidP="004C3A36">
            <w:pPr>
              <w:tabs>
                <w:tab w:val="left" w:pos="2106"/>
              </w:tabs>
              <w:spacing w:before="100" w:after="100" w:line="276" w:lineRule="auto"/>
              <w:rPr>
                <w:rFonts w:asciiTheme="minorHAnsi" w:hAnsiTheme="minorHAnsi" w:cstheme="minorHAnsi"/>
                <w:lang w:val="fr-FR"/>
              </w:rPr>
            </w:pPr>
            <w:r w:rsidRPr="004C3A36">
              <w:rPr>
                <w:rFonts w:asciiTheme="minorHAnsi" w:hAnsiTheme="minorHAnsi" w:cstheme="minorHAnsi"/>
                <w:lang w:val="fr-FR"/>
              </w:rPr>
              <w:fldChar w:fldCharType="begin">
                <w:ffData>
                  <w:name w:val="Check1"/>
                  <w:enabled/>
                  <w:calcOnExit w:val="0"/>
                  <w:checkBox>
                    <w:sizeAuto/>
                    <w:default w:val="0"/>
                  </w:checkBox>
                </w:ffData>
              </w:fldChar>
            </w:r>
            <w:r w:rsidRPr="004C3A36">
              <w:rPr>
                <w:rFonts w:asciiTheme="minorHAnsi" w:hAnsiTheme="minorHAnsi" w:cstheme="minorHAnsi"/>
                <w:lang w:val="fr-FR"/>
              </w:rPr>
              <w:instrText xml:space="preserve"> FORMCHECKBOX </w:instrText>
            </w:r>
            <w:r w:rsidRPr="004C3A36">
              <w:rPr>
                <w:rFonts w:asciiTheme="minorHAnsi" w:hAnsiTheme="minorHAnsi" w:cstheme="minorHAnsi"/>
                <w:lang w:val="fr-FR"/>
              </w:rPr>
            </w:r>
            <w:r w:rsidRPr="004C3A36">
              <w:rPr>
                <w:rFonts w:asciiTheme="minorHAnsi" w:hAnsiTheme="minorHAnsi" w:cstheme="minorHAnsi"/>
                <w:lang w:val="fr-FR"/>
              </w:rPr>
              <w:fldChar w:fldCharType="separate"/>
            </w:r>
            <w:r w:rsidRPr="004C3A36">
              <w:rPr>
                <w:rFonts w:asciiTheme="minorHAnsi" w:hAnsiTheme="minorHAnsi" w:cstheme="minorHAnsi"/>
                <w:lang w:val="fr-FR"/>
              </w:rPr>
              <w:fldChar w:fldCharType="end"/>
            </w:r>
            <w:proofErr w:type="gramStart"/>
            <w:r w:rsidRPr="004C3A36">
              <w:rPr>
                <w:rFonts w:asciiTheme="minorHAnsi" w:hAnsiTheme="minorHAnsi" w:cstheme="minorHAnsi"/>
                <w:lang w:val="fr-FR"/>
              </w:rPr>
              <w:t>le</w:t>
            </w:r>
            <w:proofErr w:type="gramEnd"/>
            <w:r w:rsidRPr="004C3A36">
              <w:rPr>
                <w:rFonts w:asciiTheme="minorHAnsi" w:hAnsiTheme="minorHAnsi" w:cstheme="minorHAnsi"/>
                <w:lang w:val="fr-FR"/>
              </w:rPr>
              <w:t xml:space="preserve"> jour même du prélèvement</w:t>
            </w:r>
          </w:p>
          <w:p w14:paraId="578AA00B" w14:textId="7FB3C554" w:rsidR="004C3A36" w:rsidRPr="004C3A36" w:rsidRDefault="004C3A36" w:rsidP="004C3A36">
            <w:pPr>
              <w:tabs>
                <w:tab w:val="left" w:pos="2106"/>
              </w:tabs>
              <w:spacing w:before="100" w:after="100"/>
              <w:rPr>
                <w:rFonts w:asciiTheme="minorHAnsi" w:hAnsiTheme="minorHAnsi" w:cstheme="minorHAnsi"/>
                <w:lang w:val="fr-FR"/>
              </w:rPr>
            </w:pPr>
            <w:r w:rsidRPr="004C3A36">
              <w:rPr>
                <w:rFonts w:asciiTheme="minorHAnsi" w:hAnsiTheme="minorHAnsi" w:cstheme="minorHAnsi"/>
                <w:lang w:val="fr-FR"/>
              </w:rPr>
              <w:fldChar w:fldCharType="begin">
                <w:ffData>
                  <w:name w:val="Check1"/>
                  <w:enabled/>
                  <w:calcOnExit w:val="0"/>
                  <w:checkBox>
                    <w:sizeAuto/>
                    <w:default w:val="0"/>
                  </w:checkBox>
                </w:ffData>
              </w:fldChar>
            </w:r>
            <w:r w:rsidRPr="004C3A36">
              <w:rPr>
                <w:rFonts w:asciiTheme="minorHAnsi" w:hAnsiTheme="minorHAnsi" w:cstheme="minorHAnsi"/>
                <w:lang w:val="fr-FR"/>
              </w:rPr>
              <w:instrText xml:space="preserve"> FORMCHECKBOX </w:instrText>
            </w:r>
            <w:r w:rsidRPr="004C3A36">
              <w:rPr>
                <w:rFonts w:asciiTheme="minorHAnsi" w:hAnsiTheme="minorHAnsi" w:cstheme="minorHAnsi"/>
                <w:lang w:val="fr-FR"/>
              </w:rPr>
            </w:r>
            <w:r w:rsidRPr="004C3A36">
              <w:rPr>
                <w:rFonts w:asciiTheme="minorHAnsi" w:hAnsiTheme="minorHAnsi" w:cstheme="minorHAnsi"/>
                <w:lang w:val="fr-FR"/>
              </w:rPr>
              <w:fldChar w:fldCharType="separate"/>
            </w:r>
            <w:r w:rsidRPr="004C3A36">
              <w:rPr>
                <w:rFonts w:asciiTheme="minorHAnsi" w:hAnsiTheme="minorHAnsi" w:cstheme="minorHAnsi"/>
                <w:lang w:val="fr-FR"/>
              </w:rPr>
              <w:fldChar w:fldCharType="end"/>
            </w:r>
            <w:proofErr w:type="gramStart"/>
            <w:r w:rsidRPr="004C3A36">
              <w:rPr>
                <w:rFonts w:asciiTheme="minorHAnsi" w:hAnsiTheme="minorHAnsi" w:cstheme="minorHAnsi"/>
                <w:lang w:val="fr-FR"/>
              </w:rPr>
              <w:t>autre</w:t>
            </w:r>
            <w:proofErr w:type="gramEnd"/>
            <w:r w:rsidRPr="004C3A36">
              <w:rPr>
                <w:rFonts w:asciiTheme="minorHAnsi" w:hAnsiTheme="minorHAnsi" w:cstheme="minorHAnsi"/>
                <w:lang w:val="fr-FR"/>
              </w:rPr>
              <w:t xml:space="preserve"> jour  : __ __/__ ___ __/__ __ __ __</w:t>
            </w:r>
          </w:p>
        </w:tc>
      </w:tr>
      <w:tr w:rsidR="004C3A36" w:rsidRPr="009544EC" w14:paraId="30887C28" w14:textId="77777777" w:rsidTr="424EEEAC">
        <w:trPr>
          <w:trHeight w:val="409"/>
        </w:trPr>
        <w:tc>
          <w:tcPr>
            <w:tcW w:w="520" w:type="dxa"/>
          </w:tcPr>
          <w:p w14:paraId="1EABD589" w14:textId="77777777" w:rsidR="004C3A36" w:rsidRPr="00237CE5" w:rsidRDefault="004C3A36" w:rsidP="004C3A36">
            <w:pPr>
              <w:pStyle w:val="ListParagraph"/>
              <w:numPr>
                <w:ilvl w:val="0"/>
                <w:numId w:val="25"/>
              </w:numPr>
              <w:spacing w:before="100" w:after="100"/>
              <w:ind w:left="171" w:hanging="201"/>
              <w:contextualSpacing w:val="0"/>
              <w:rPr>
                <w:b/>
              </w:rPr>
            </w:pPr>
          </w:p>
        </w:tc>
        <w:tc>
          <w:tcPr>
            <w:tcW w:w="4153" w:type="dxa"/>
            <w:gridSpan w:val="2"/>
          </w:tcPr>
          <w:p w14:paraId="412BA28A" w14:textId="34BC4D48" w:rsidR="004C3A36" w:rsidRPr="004C3A36" w:rsidRDefault="004C3A36" w:rsidP="004C3A36">
            <w:pPr>
              <w:spacing w:before="100" w:after="100"/>
              <w:rPr>
                <w:rFonts w:asciiTheme="minorHAnsi" w:hAnsiTheme="minorHAnsi" w:cstheme="minorHAnsi"/>
                <w:lang w:val="fr-FR"/>
              </w:rPr>
            </w:pPr>
            <w:r w:rsidRPr="004C3A36">
              <w:rPr>
                <w:rFonts w:asciiTheme="minorHAnsi" w:hAnsiTheme="minorHAnsi" w:cstheme="minorHAnsi"/>
                <w:lang w:val="fr-FR"/>
              </w:rPr>
              <w:t>Heure d’arrivée des échantillons au laboratoire (24h00</w:t>
            </w:r>
            <w:proofErr w:type="gramStart"/>
            <w:r w:rsidRPr="004C3A36">
              <w:rPr>
                <w:rFonts w:asciiTheme="minorHAnsi" w:hAnsiTheme="minorHAnsi" w:cstheme="minorHAnsi"/>
                <w:lang w:val="fr-FR"/>
              </w:rPr>
              <w:t>):</w:t>
            </w:r>
            <w:proofErr w:type="gramEnd"/>
          </w:p>
        </w:tc>
        <w:tc>
          <w:tcPr>
            <w:tcW w:w="5344" w:type="dxa"/>
          </w:tcPr>
          <w:p w14:paraId="420763B2" w14:textId="5464D78A" w:rsidR="004C3A36" w:rsidRPr="004C3A36" w:rsidRDefault="004C3A36" w:rsidP="004C3A36">
            <w:pPr>
              <w:tabs>
                <w:tab w:val="left" w:pos="2106"/>
              </w:tabs>
              <w:spacing w:before="100" w:after="100"/>
              <w:rPr>
                <w:rFonts w:asciiTheme="minorHAnsi" w:hAnsiTheme="minorHAnsi" w:cstheme="minorHAnsi"/>
                <w:lang w:val="fr-FR"/>
              </w:rPr>
            </w:pPr>
            <w:r w:rsidRPr="004C3A36">
              <w:rPr>
                <w:rFonts w:asciiTheme="minorHAnsi" w:hAnsiTheme="minorHAnsi" w:cstheme="minorHAnsi"/>
                <w:lang w:val="fr-FR"/>
              </w:rPr>
              <w:t>__ __: __ __</w:t>
            </w:r>
          </w:p>
        </w:tc>
      </w:tr>
      <w:tr w:rsidR="003C6C33" w:rsidRPr="003C6C33" w14:paraId="4215C1B2" w14:textId="77777777" w:rsidTr="424EEEAC">
        <w:trPr>
          <w:trHeight w:val="409"/>
        </w:trPr>
        <w:tc>
          <w:tcPr>
            <w:tcW w:w="520" w:type="dxa"/>
          </w:tcPr>
          <w:p w14:paraId="50223C61" w14:textId="77777777" w:rsidR="003C6C33" w:rsidRPr="00237CE5" w:rsidRDefault="003C6C33" w:rsidP="003C6C33">
            <w:pPr>
              <w:pStyle w:val="ListParagraph"/>
              <w:numPr>
                <w:ilvl w:val="0"/>
                <w:numId w:val="25"/>
              </w:numPr>
              <w:spacing w:before="100" w:after="100"/>
              <w:ind w:left="171" w:hanging="201"/>
              <w:contextualSpacing w:val="0"/>
              <w:rPr>
                <w:b/>
              </w:rPr>
            </w:pPr>
          </w:p>
        </w:tc>
        <w:tc>
          <w:tcPr>
            <w:tcW w:w="4153" w:type="dxa"/>
            <w:gridSpan w:val="2"/>
          </w:tcPr>
          <w:p w14:paraId="4C73422F" w14:textId="7028A49D" w:rsidR="003C6C33" w:rsidRPr="003C6C33" w:rsidRDefault="003C6C33" w:rsidP="003C6C33">
            <w:pPr>
              <w:spacing w:before="100" w:after="100"/>
              <w:rPr>
                <w:rFonts w:asciiTheme="minorHAnsi" w:hAnsiTheme="minorHAnsi" w:cstheme="minorHAnsi"/>
                <w:lang w:val="fr-FR"/>
              </w:rPr>
            </w:pPr>
            <w:r w:rsidRPr="003C6C33">
              <w:rPr>
                <w:rFonts w:asciiTheme="minorHAnsi" w:hAnsiTheme="minorHAnsi" w:cstheme="minorHAnsi"/>
                <w:lang w:val="fr-FR"/>
              </w:rPr>
              <w:t>Température de transport des échantillons (°C</w:t>
            </w:r>
            <w:proofErr w:type="gramStart"/>
            <w:r w:rsidRPr="003C6C33">
              <w:rPr>
                <w:rFonts w:asciiTheme="minorHAnsi" w:hAnsiTheme="minorHAnsi" w:cstheme="minorHAnsi"/>
                <w:lang w:val="fr-FR"/>
              </w:rPr>
              <w:t>):</w:t>
            </w:r>
            <w:proofErr w:type="gramEnd"/>
          </w:p>
        </w:tc>
        <w:tc>
          <w:tcPr>
            <w:tcW w:w="5344" w:type="dxa"/>
          </w:tcPr>
          <w:p w14:paraId="7CBEE2F5" w14:textId="4CA1B01A" w:rsidR="003C6C33" w:rsidRPr="003C6C33" w:rsidRDefault="003C6C33" w:rsidP="003C6C33">
            <w:pPr>
              <w:spacing w:before="100" w:after="100"/>
              <w:rPr>
                <w:rFonts w:asciiTheme="minorHAnsi" w:hAnsiTheme="minorHAnsi" w:cstheme="minorHAnsi"/>
                <w:lang w:val="fr-FR"/>
              </w:rPr>
            </w:pPr>
            <w:r w:rsidRPr="003C6C33">
              <w:rPr>
                <w:rFonts w:asciiTheme="minorHAnsi" w:hAnsiTheme="minorHAnsi" w:cstheme="minorHAnsi"/>
                <w:lang w:val="fr-FR"/>
              </w:rPr>
              <w:fldChar w:fldCharType="begin">
                <w:ffData>
                  <w:name w:val="Check1"/>
                  <w:enabled/>
                  <w:calcOnExit w:val="0"/>
                  <w:checkBox>
                    <w:sizeAuto/>
                    <w:default w:val="0"/>
                  </w:checkBox>
                </w:ffData>
              </w:fldChar>
            </w:r>
            <w:r w:rsidRPr="003C6C33">
              <w:rPr>
                <w:rFonts w:asciiTheme="minorHAnsi" w:hAnsiTheme="minorHAnsi" w:cstheme="minorHAnsi"/>
                <w:lang w:val="fr-FR"/>
              </w:rPr>
              <w:instrText xml:space="preserve"> FORMCHECKBOX </w:instrText>
            </w:r>
            <w:r w:rsidRPr="003C6C33">
              <w:rPr>
                <w:rFonts w:asciiTheme="minorHAnsi" w:hAnsiTheme="minorHAnsi" w:cstheme="minorHAnsi"/>
                <w:lang w:val="fr-FR"/>
              </w:rPr>
            </w:r>
            <w:r w:rsidRPr="003C6C33">
              <w:rPr>
                <w:rFonts w:asciiTheme="minorHAnsi" w:hAnsiTheme="minorHAnsi" w:cstheme="minorHAnsi"/>
                <w:lang w:val="fr-FR"/>
              </w:rPr>
              <w:fldChar w:fldCharType="separate"/>
            </w:r>
            <w:r w:rsidRPr="003C6C33">
              <w:rPr>
                <w:rFonts w:asciiTheme="minorHAnsi" w:hAnsiTheme="minorHAnsi" w:cstheme="minorHAnsi"/>
                <w:lang w:val="fr-FR"/>
              </w:rPr>
              <w:fldChar w:fldCharType="end"/>
            </w:r>
            <w:r w:rsidRPr="003C6C33">
              <w:rPr>
                <w:rFonts w:asciiTheme="minorHAnsi" w:hAnsiTheme="minorHAnsi" w:cstheme="minorHAnsi"/>
                <w:lang w:val="fr-FR"/>
              </w:rPr>
              <w:t xml:space="preserve">Température Ambiante      </w:t>
            </w:r>
            <w:r w:rsidRPr="003C6C33">
              <w:rPr>
                <w:rFonts w:asciiTheme="minorHAnsi" w:hAnsiTheme="minorHAnsi" w:cstheme="minorHAnsi"/>
                <w:lang w:val="fr-FR"/>
              </w:rPr>
              <w:fldChar w:fldCharType="begin">
                <w:ffData>
                  <w:name w:val="Check1"/>
                  <w:enabled/>
                  <w:calcOnExit w:val="0"/>
                  <w:checkBox>
                    <w:sizeAuto/>
                    <w:default w:val="0"/>
                  </w:checkBox>
                </w:ffData>
              </w:fldChar>
            </w:r>
            <w:r w:rsidRPr="003C6C33">
              <w:rPr>
                <w:rFonts w:asciiTheme="minorHAnsi" w:hAnsiTheme="minorHAnsi" w:cstheme="minorHAnsi"/>
                <w:lang w:val="fr-FR"/>
              </w:rPr>
              <w:instrText xml:space="preserve"> FORMCHECKBOX </w:instrText>
            </w:r>
            <w:r w:rsidRPr="003C6C33">
              <w:rPr>
                <w:rFonts w:asciiTheme="minorHAnsi" w:hAnsiTheme="minorHAnsi" w:cstheme="minorHAnsi"/>
                <w:lang w:val="fr-FR"/>
              </w:rPr>
            </w:r>
            <w:r w:rsidRPr="003C6C33">
              <w:rPr>
                <w:rFonts w:asciiTheme="minorHAnsi" w:hAnsiTheme="minorHAnsi" w:cstheme="minorHAnsi"/>
                <w:lang w:val="fr-FR"/>
              </w:rPr>
              <w:fldChar w:fldCharType="separate"/>
            </w:r>
            <w:r w:rsidRPr="003C6C33">
              <w:rPr>
                <w:rFonts w:asciiTheme="minorHAnsi" w:hAnsiTheme="minorHAnsi" w:cstheme="minorHAnsi"/>
                <w:lang w:val="fr-FR"/>
              </w:rPr>
              <w:fldChar w:fldCharType="end"/>
            </w:r>
            <w:r w:rsidRPr="003C6C33">
              <w:rPr>
                <w:rFonts w:asciiTheme="minorHAnsi" w:hAnsiTheme="minorHAnsi" w:cstheme="minorHAnsi"/>
                <w:lang w:val="fr-FR"/>
              </w:rPr>
              <w:t xml:space="preserve">2-8°C (dans une glacière) </w:t>
            </w:r>
          </w:p>
        </w:tc>
      </w:tr>
      <w:tr w:rsidR="003C6C33" w:rsidRPr="009544EC" w14:paraId="6D9BE1CD" w14:textId="77777777" w:rsidTr="424EEEAC">
        <w:trPr>
          <w:trHeight w:val="409"/>
        </w:trPr>
        <w:tc>
          <w:tcPr>
            <w:tcW w:w="520" w:type="dxa"/>
          </w:tcPr>
          <w:p w14:paraId="2E73DBFB" w14:textId="77777777" w:rsidR="003C6C33" w:rsidRPr="003C6C33" w:rsidRDefault="003C6C33" w:rsidP="003C6C33">
            <w:pPr>
              <w:pStyle w:val="ListParagraph"/>
              <w:numPr>
                <w:ilvl w:val="0"/>
                <w:numId w:val="25"/>
              </w:numPr>
              <w:spacing w:before="100" w:after="100"/>
              <w:ind w:left="171" w:hanging="201"/>
              <w:contextualSpacing w:val="0"/>
              <w:rPr>
                <w:b/>
                <w:lang w:val="fr-FR"/>
              </w:rPr>
            </w:pPr>
          </w:p>
        </w:tc>
        <w:tc>
          <w:tcPr>
            <w:tcW w:w="4153" w:type="dxa"/>
            <w:gridSpan w:val="2"/>
          </w:tcPr>
          <w:p w14:paraId="2DCB05E0" w14:textId="46B231F5" w:rsidR="003C6C33" w:rsidRPr="003C6C33" w:rsidRDefault="003C6C33" w:rsidP="003C6C33">
            <w:pPr>
              <w:spacing w:before="100" w:after="100"/>
              <w:rPr>
                <w:rFonts w:asciiTheme="minorHAnsi" w:hAnsiTheme="minorHAnsi" w:cstheme="minorHAnsi"/>
                <w:lang w:val="fr-FR"/>
              </w:rPr>
            </w:pPr>
            <w:r w:rsidRPr="003C6C33">
              <w:rPr>
                <w:rFonts w:asciiTheme="minorHAnsi" w:hAnsiTheme="minorHAnsi" w:cstheme="minorHAnsi"/>
                <w:lang w:val="fr-FR"/>
              </w:rPr>
              <w:t>L’échantillon a-t-il été traité ?</w:t>
            </w:r>
          </w:p>
        </w:tc>
        <w:tc>
          <w:tcPr>
            <w:tcW w:w="5344" w:type="dxa"/>
          </w:tcPr>
          <w:p w14:paraId="3D336988" w14:textId="77777777" w:rsidR="003C6C33" w:rsidRPr="003C6C33" w:rsidRDefault="003C6C33" w:rsidP="003C6C33">
            <w:pPr>
              <w:spacing w:before="100" w:after="100"/>
              <w:rPr>
                <w:rFonts w:asciiTheme="minorHAnsi" w:hAnsiTheme="minorHAnsi" w:cstheme="minorHAnsi"/>
                <w:lang w:val="fr-FR"/>
              </w:rPr>
            </w:pPr>
            <w:r w:rsidRPr="003C6C33">
              <w:rPr>
                <w:rFonts w:asciiTheme="minorHAnsi" w:hAnsiTheme="minorHAnsi" w:cstheme="minorHAnsi"/>
                <w:lang w:val="fr-FR"/>
              </w:rPr>
              <w:fldChar w:fldCharType="begin"/>
            </w:r>
            <w:r w:rsidRPr="003C6C33">
              <w:rPr>
                <w:rFonts w:asciiTheme="minorHAnsi" w:hAnsiTheme="minorHAnsi" w:cstheme="minorHAnsi"/>
                <w:lang w:val="fr-FR"/>
              </w:rPr>
              <w:instrText xml:space="preserve"> FORMCHECKBOX </w:instrText>
            </w:r>
            <w:r w:rsidRPr="003C6C33">
              <w:rPr>
                <w:rFonts w:asciiTheme="minorHAnsi" w:hAnsiTheme="minorHAnsi" w:cstheme="minorHAnsi"/>
                <w:lang w:val="fr-FR"/>
              </w:rPr>
              <w:fldChar w:fldCharType="separate"/>
            </w:r>
            <w:r w:rsidRPr="003C6C33">
              <w:rPr>
                <w:rFonts w:asciiTheme="minorHAnsi" w:hAnsiTheme="minorHAnsi" w:cstheme="minorHAnsi"/>
                <w:lang w:val="fr-FR"/>
              </w:rPr>
              <w:fldChar w:fldCharType="end"/>
            </w:r>
            <w:r w:rsidRPr="003C6C33">
              <w:rPr>
                <w:rFonts w:asciiTheme="minorHAnsi" w:hAnsiTheme="minorHAnsi" w:cstheme="minorHAnsi"/>
                <w:lang w:val="fr-FR"/>
              </w:rPr>
              <w:fldChar w:fldCharType="begin">
                <w:ffData>
                  <w:name w:val="Check1"/>
                  <w:enabled/>
                  <w:calcOnExit w:val="0"/>
                  <w:checkBox>
                    <w:sizeAuto/>
                    <w:default w:val="0"/>
                  </w:checkBox>
                </w:ffData>
              </w:fldChar>
            </w:r>
            <w:r w:rsidRPr="003C6C33">
              <w:rPr>
                <w:rFonts w:asciiTheme="minorHAnsi" w:hAnsiTheme="minorHAnsi" w:cstheme="minorHAnsi"/>
                <w:lang w:val="fr-FR"/>
              </w:rPr>
              <w:instrText xml:space="preserve"> FORMCHECKBOX </w:instrText>
            </w:r>
            <w:r w:rsidRPr="003C6C33">
              <w:rPr>
                <w:rFonts w:asciiTheme="minorHAnsi" w:hAnsiTheme="minorHAnsi" w:cstheme="minorHAnsi"/>
                <w:lang w:val="fr-FR"/>
              </w:rPr>
            </w:r>
            <w:r w:rsidRPr="003C6C33">
              <w:rPr>
                <w:rFonts w:asciiTheme="minorHAnsi" w:hAnsiTheme="minorHAnsi" w:cstheme="minorHAnsi"/>
                <w:lang w:val="fr-FR"/>
              </w:rPr>
              <w:fldChar w:fldCharType="separate"/>
            </w:r>
            <w:r w:rsidRPr="003C6C33">
              <w:rPr>
                <w:rFonts w:asciiTheme="minorHAnsi" w:hAnsiTheme="minorHAnsi" w:cstheme="minorHAnsi"/>
                <w:lang w:val="fr-FR"/>
              </w:rPr>
              <w:fldChar w:fldCharType="end"/>
            </w:r>
            <w:r w:rsidRPr="003C6C33">
              <w:rPr>
                <w:rFonts w:asciiTheme="minorHAnsi" w:hAnsiTheme="minorHAnsi" w:cstheme="minorHAnsi"/>
                <w:lang w:val="fr-FR"/>
              </w:rPr>
              <w:t xml:space="preserve">OUI                     </w:t>
            </w:r>
            <w:r w:rsidRPr="003C6C33">
              <w:rPr>
                <w:rFonts w:asciiTheme="minorHAnsi" w:hAnsiTheme="minorHAnsi" w:cstheme="minorHAnsi"/>
                <w:lang w:val="fr-FR"/>
              </w:rPr>
              <w:fldChar w:fldCharType="begin">
                <w:ffData>
                  <w:name w:val="Check1"/>
                  <w:enabled/>
                  <w:calcOnExit w:val="0"/>
                  <w:checkBox>
                    <w:sizeAuto/>
                    <w:default w:val="0"/>
                  </w:checkBox>
                </w:ffData>
              </w:fldChar>
            </w:r>
            <w:r w:rsidRPr="003C6C33">
              <w:rPr>
                <w:rFonts w:asciiTheme="minorHAnsi" w:hAnsiTheme="minorHAnsi" w:cstheme="minorHAnsi"/>
                <w:lang w:val="fr-FR"/>
              </w:rPr>
              <w:instrText xml:space="preserve"> FORMCHECKBOX </w:instrText>
            </w:r>
            <w:r w:rsidRPr="003C6C33">
              <w:rPr>
                <w:rFonts w:asciiTheme="minorHAnsi" w:hAnsiTheme="minorHAnsi" w:cstheme="minorHAnsi"/>
                <w:lang w:val="fr-FR"/>
              </w:rPr>
            </w:r>
            <w:r w:rsidRPr="003C6C33">
              <w:rPr>
                <w:rFonts w:asciiTheme="minorHAnsi" w:hAnsiTheme="minorHAnsi" w:cstheme="minorHAnsi"/>
                <w:lang w:val="fr-FR"/>
              </w:rPr>
              <w:fldChar w:fldCharType="separate"/>
            </w:r>
            <w:r w:rsidRPr="003C6C33">
              <w:rPr>
                <w:rFonts w:asciiTheme="minorHAnsi" w:hAnsiTheme="minorHAnsi" w:cstheme="minorHAnsi"/>
                <w:lang w:val="fr-FR"/>
              </w:rPr>
              <w:fldChar w:fldCharType="end"/>
            </w:r>
            <w:r w:rsidRPr="003C6C33">
              <w:rPr>
                <w:rFonts w:asciiTheme="minorHAnsi" w:hAnsiTheme="minorHAnsi" w:cstheme="minorHAnsi"/>
                <w:lang w:val="fr-FR"/>
              </w:rPr>
              <w:t xml:space="preserve"> </w:t>
            </w:r>
            <w:r w:rsidRPr="003C6C33">
              <w:rPr>
                <w:rFonts w:asciiTheme="minorHAnsi" w:hAnsiTheme="minorHAnsi" w:cstheme="minorHAnsi"/>
                <w:lang w:val="fr-FR"/>
              </w:rPr>
              <w:fldChar w:fldCharType="begin"/>
            </w:r>
            <w:r w:rsidRPr="003C6C33">
              <w:rPr>
                <w:rFonts w:asciiTheme="minorHAnsi" w:hAnsiTheme="minorHAnsi" w:cstheme="minorHAnsi"/>
                <w:lang w:val="fr-FR"/>
              </w:rPr>
              <w:instrText xml:space="preserve"> FORMCHECKBOX </w:instrText>
            </w:r>
            <w:r w:rsidRPr="003C6C33">
              <w:rPr>
                <w:rFonts w:asciiTheme="minorHAnsi" w:hAnsiTheme="minorHAnsi" w:cstheme="minorHAnsi"/>
                <w:lang w:val="fr-FR"/>
              </w:rPr>
              <w:fldChar w:fldCharType="separate"/>
            </w:r>
            <w:r w:rsidRPr="003C6C33">
              <w:rPr>
                <w:rFonts w:asciiTheme="minorHAnsi" w:hAnsiTheme="minorHAnsi" w:cstheme="minorHAnsi"/>
                <w:lang w:val="fr-FR"/>
              </w:rPr>
              <w:fldChar w:fldCharType="end"/>
            </w:r>
            <w:proofErr w:type="gramStart"/>
            <w:r w:rsidRPr="003C6C33">
              <w:rPr>
                <w:rFonts w:asciiTheme="minorHAnsi" w:hAnsiTheme="minorHAnsi" w:cstheme="minorHAnsi"/>
                <w:lang w:val="fr-FR"/>
              </w:rPr>
              <w:t>NON :</w:t>
            </w:r>
            <w:proofErr w:type="gramEnd"/>
            <w:r w:rsidRPr="003C6C33">
              <w:rPr>
                <w:rFonts w:asciiTheme="minorHAnsi" w:hAnsiTheme="minorHAnsi" w:cstheme="minorHAnsi"/>
                <w:lang w:val="fr-FR"/>
              </w:rPr>
              <w:t xml:space="preserve">             </w:t>
            </w:r>
          </w:p>
          <w:p w14:paraId="60AD261C" w14:textId="786464F6" w:rsidR="003C6C33" w:rsidRPr="003C6C33" w:rsidRDefault="003C6C33" w:rsidP="003C6C33">
            <w:pPr>
              <w:spacing w:before="100" w:after="100"/>
              <w:rPr>
                <w:rFonts w:asciiTheme="minorHAnsi" w:hAnsiTheme="minorHAnsi" w:cstheme="minorHAnsi"/>
                <w:lang w:val="fr-FR"/>
              </w:rPr>
            </w:pPr>
            <w:r w:rsidRPr="003C6C33">
              <w:rPr>
                <w:rFonts w:asciiTheme="minorHAnsi" w:hAnsiTheme="minorHAnsi" w:cstheme="minorHAnsi"/>
                <w:lang w:val="fr-FR"/>
              </w:rPr>
              <w:fldChar w:fldCharType="begin"/>
            </w:r>
            <w:r w:rsidRPr="003C6C33">
              <w:rPr>
                <w:rFonts w:asciiTheme="minorHAnsi" w:hAnsiTheme="minorHAnsi" w:cstheme="minorHAnsi"/>
                <w:lang w:val="fr-FR"/>
              </w:rPr>
              <w:instrText xml:space="preserve"> FORMCHECKBOX </w:instrText>
            </w:r>
            <w:r w:rsidRPr="003C6C33">
              <w:rPr>
                <w:rFonts w:asciiTheme="minorHAnsi" w:hAnsiTheme="minorHAnsi" w:cstheme="minorHAnsi"/>
                <w:lang w:val="fr-FR"/>
              </w:rPr>
              <w:fldChar w:fldCharType="separate"/>
            </w:r>
            <w:r w:rsidRPr="003C6C33">
              <w:rPr>
                <w:rFonts w:asciiTheme="minorHAnsi" w:hAnsiTheme="minorHAnsi" w:cstheme="minorHAnsi"/>
                <w:lang w:val="fr-FR"/>
              </w:rPr>
              <w:fldChar w:fldCharType="end"/>
            </w:r>
            <w:r w:rsidRPr="003C6C33">
              <w:rPr>
                <w:rFonts w:asciiTheme="minorHAnsi" w:hAnsiTheme="minorHAnsi" w:cstheme="minorHAnsi"/>
                <w:lang w:val="fr-FR"/>
              </w:rPr>
              <w:t xml:space="preserve"> </w:t>
            </w:r>
            <w:proofErr w:type="gramStart"/>
            <w:r w:rsidRPr="003C6C33">
              <w:rPr>
                <w:rFonts w:asciiTheme="minorHAnsi" w:hAnsiTheme="minorHAnsi" w:cstheme="minorHAnsi"/>
                <w:lang w:val="fr-FR"/>
              </w:rPr>
              <w:t>Précisez:</w:t>
            </w:r>
            <w:proofErr w:type="gramEnd"/>
            <w:r w:rsidRPr="003C6C33">
              <w:rPr>
                <w:rFonts w:asciiTheme="minorHAnsi" w:hAnsiTheme="minorHAnsi" w:cstheme="minorHAnsi"/>
                <w:lang w:val="fr-FR"/>
              </w:rPr>
              <w:t xml:space="preserve">   __________________ </w:t>
            </w:r>
          </w:p>
        </w:tc>
      </w:tr>
      <w:tr w:rsidR="00AB58BB" w:rsidRPr="009544EC" w14:paraId="67954F5D" w14:textId="77777777" w:rsidTr="424EEEAC">
        <w:trPr>
          <w:trHeight w:val="409"/>
        </w:trPr>
        <w:tc>
          <w:tcPr>
            <w:tcW w:w="520" w:type="dxa"/>
          </w:tcPr>
          <w:p w14:paraId="16F7D568" w14:textId="77777777" w:rsidR="00AB58BB" w:rsidRPr="00237CE5" w:rsidRDefault="00AB58BB" w:rsidP="00AB58BB">
            <w:pPr>
              <w:pStyle w:val="ListParagraph"/>
              <w:numPr>
                <w:ilvl w:val="0"/>
                <w:numId w:val="25"/>
              </w:numPr>
              <w:spacing w:before="100" w:after="100"/>
              <w:ind w:left="171" w:hanging="201"/>
              <w:contextualSpacing w:val="0"/>
              <w:rPr>
                <w:b/>
              </w:rPr>
            </w:pPr>
          </w:p>
        </w:tc>
        <w:tc>
          <w:tcPr>
            <w:tcW w:w="4153" w:type="dxa"/>
            <w:gridSpan w:val="2"/>
          </w:tcPr>
          <w:p w14:paraId="3CC2C695" w14:textId="4DC28589" w:rsidR="00AB58BB" w:rsidRPr="00AB58BB" w:rsidRDefault="00AB58BB" w:rsidP="00AB58BB">
            <w:pPr>
              <w:spacing w:before="100" w:after="100"/>
              <w:rPr>
                <w:rFonts w:asciiTheme="minorHAnsi" w:hAnsiTheme="minorHAnsi" w:cstheme="minorBidi"/>
                <w:lang w:val="fr-FR"/>
              </w:rPr>
            </w:pPr>
            <w:r w:rsidRPr="00CD0E1F">
              <w:rPr>
                <w:rFonts w:asciiTheme="minorHAnsi" w:hAnsiTheme="minorHAnsi" w:cstheme="minorHAnsi"/>
                <w:lang w:val="fr-FR"/>
              </w:rPr>
              <w:t>Température de stockage avant centrifugation</w:t>
            </w:r>
          </w:p>
        </w:tc>
        <w:tc>
          <w:tcPr>
            <w:tcW w:w="5344" w:type="dxa"/>
          </w:tcPr>
          <w:p w14:paraId="174906C4" w14:textId="1C184DC4" w:rsidR="00AB58BB" w:rsidRPr="00547F4B" w:rsidRDefault="00AB58BB" w:rsidP="00AB58BB">
            <w:pPr>
              <w:spacing w:before="100" w:after="100"/>
              <w:rPr>
                <w:rFonts w:asciiTheme="minorHAnsi" w:hAnsiTheme="minorHAnsi" w:cstheme="minorHAnsi"/>
              </w:rPr>
            </w:pPr>
            <w:r w:rsidRPr="00547F4B">
              <w:rPr>
                <w:rFonts w:asciiTheme="minorHAnsi" w:hAnsiTheme="minorHAnsi" w:cstheme="minorHAnsi"/>
              </w:rPr>
              <w:fldChar w:fldCharType="begin">
                <w:ffData>
                  <w:name w:val="Check1"/>
                  <w:enabled/>
                  <w:calcOnExit w:val="0"/>
                  <w:checkBox>
                    <w:sizeAuto/>
                    <w:default w:val="0"/>
                  </w:checkBox>
                </w:ffData>
              </w:fldChar>
            </w:r>
            <w:r w:rsidRPr="00547F4B">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sidRPr="00547F4B">
              <w:rPr>
                <w:rFonts w:asciiTheme="minorHAnsi" w:hAnsiTheme="minorHAnsi" w:cstheme="minorHAnsi"/>
              </w:rPr>
              <w:fldChar w:fldCharType="end"/>
            </w:r>
            <w:proofErr w:type="spellStart"/>
            <w:r>
              <w:rPr>
                <w:rFonts w:asciiTheme="minorHAnsi" w:hAnsiTheme="minorHAnsi" w:cstheme="minorHAnsi"/>
              </w:rPr>
              <w:t>T</w:t>
            </w:r>
            <w:r w:rsidR="00AF0B4A">
              <w:rPr>
                <w:rFonts w:asciiTheme="minorHAnsi" w:hAnsiTheme="minorHAnsi" w:cstheme="minorHAnsi"/>
              </w:rPr>
              <w:t>empérature</w:t>
            </w:r>
            <w:proofErr w:type="spellEnd"/>
            <w:r w:rsidR="00AF0B4A">
              <w:rPr>
                <w:rFonts w:asciiTheme="minorHAnsi" w:hAnsiTheme="minorHAnsi" w:cstheme="minorHAnsi"/>
              </w:rPr>
              <w:t xml:space="preserve"> </w:t>
            </w:r>
            <w:proofErr w:type="spellStart"/>
            <w:r>
              <w:rPr>
                <w:rFonts w:asciiTheme="minorHAnsi" w:hAnsiTheme="minorHAnsi" w:cstheme="minorHAnsi"/>
              </w:rPr>
              <w:t>A</w:t>
            </w:r>
            <w:r w:rsidR="00AF0B4A">
              <w:rPr>
                <w:rFonts w:asciiTheme="minorHAnsi" w:hAnsiTheme="minorHAnsi" w:cstheme="minorHAnsi"/>
              </w:rPr>
              <w:t>mbiante</w:t>
            </w:r>
            <w:proofErr w:type="spellEnd"/>
            <w:r w:rsidRPr="00547F4B">
              <w:rPr>
                <w:rFonts w:asciiTheme="minorHAnsi" w:hAnsiTheme="minorHAnsi" w:cstheme="minorHAnsi"/>
              </w:rPr>
              <w:t xml:space="preserve">                    </w:t>
            </w:r>
            <w:r w:rsidRPr="00547F4B">
              <w:rPr>
                <w:rFonts w:asciiTheme="minorHAnsi" w:hAnsiTheme="minorHAnsi" w:cstheme="minorHAnsi"/>
              </w:rPr>
              <w:fldChar w:fldCharType="begin">
                <w:ffData>
                  <w:name w:val="Check1"/>
                  <w:enabled/>
                  <w:calcOnExit w:val="0"/>
                  <w:checkBox>
                    <w:sizeAuto/>
                    <w:default w:val="0"/>
                  </w:checkBox>
                </w:ffData>
              </w:fldChar>
            </w:r>
            <w:r w:rsidRPr="00547F4B">
              <w:rPr>
                <w:rFonts w:asciiTheme="minorHAnsi" w:hAnsiTheme="minorHAnsi" w:cstheme="minorHAnsi"/>
              </w:rPr>
              <w:instrText xml:space="preserve"> FORMCHECKBOX </w:instrText>
            </w:r>
            <w:r>
              <w:rPr>
                <w:rFonts w:asciiTheme="minorHAnsi" w:hAnsiTheme="minorHAnsi" w:cstheme="minorHAnsi"/>
              </w:rPr>
            </w:r>
            <w:r>
              <w:rPr>
                <w:rFonts w:asciiTheme="minorHAnsi" w:hAnsiTheme="minorHAnsi" w:cstheme="minorHAnsi"/>
              </w:rPr>
              <w:fldChar w:fldCharType="separate"/>
            </w:r>
            <w:r w:rsidRPr="00547F4B">
              <w:rPr>
                <w:rFonts w:asciiTheme="minorHAnsi" w:hAnsiTheme="minorHAnsi" w:cstheme="minorHAnsi"/>
              </w:rPr>
              <w:fldChar w:fldCharType="end"/>
            </w:r>
            <w:r w:rsidRPr="00547F4B">
              <w:rPr>
                <w:rFonts w:asciiTheme="minorHAnsi" w:hAnsiTheme="minorHAnsi" w:cstheme="minorHAnsi"/>
              </w:rPr>
              <w:t>2-8°C</w:t>
            </w:r>
          </w:p>
        </w:tc>
      </w:tr>
      <w:tr w:rsidR="006039E4" w:rsidRPr="009544EC" w14:paraId="5D4C310A" w14:textId="77777777" w:rsidTr="424EEEAC">
        <w:trPr>
          <w:trHeight w:val="409"/>
        </w:trPr>
        <w:tc>
          <w:tcPr>
            <w:tcW w:w="520" w:type="dxa"/>
          </w:tcPr>
          <w:p w14:paraId="60BD1D82" w14:textId="77777777" w:rsidR="006039E4" w:rsidRPr="00237CE5" w:rsidRDefault="006039E4" w:rsidP="006039E4">
            <w:pPr>
              <w:pStyle w:val="ListParagraph"/>
              <w:numPr>
                <w:ilvl w:val="0"/>
                <w:numId w:val="25"/>
              </w:numPr>
              <w:spacing w:before="100" w:after="100"/>
              <w:ind w:left="171" w:hanging="201"/>
              <w:contextualSpacing w:val="0"/>
              <w:rPr>
                <w:b/>
              </w:rPr>
            </w:pPr>
          </w:p>
        </w:tc>
        <w:tc>
          <w:tcPr>
            <w:tcW w:w="4153" w:type="dxa"/>
            <w:gridSpan w:val="2"/>
          </w:tcPr>
          <w:p w14:paraId="22AD9346" w14:textId="77777777" w:rsidR="000A0FAA" w:rsidRPr="00CD0E1F" w:rsidRDefault="000A0FAA" w:rsidP="000A0FAA">
            <w:pPr>
              <w:spacing w:before="100" w:after="100"/>
              <w:rPr>
                <w:rFonts w:asciiTheme="minorHAnsi" w:hAnsiTheme="minorHAnsi" w:cstheme="minorHAnsi"/>
                <w:lang w:val="fr-FR"/>
              </w:rPr>
            </w:pPr>
            <w:r w:rsidRPr="00CD0E1F">
              <w:rPr>
                <w:rFonts w:asciiTheme="minorHAnsi" w:hAnsiTheme="minorHAnsi" w:cstheme="minorHAnsi"/>
                <w:lang w:val="fr-FR"/>
              </w:rPr>
              <w:t xml:space="preserve">Heure d'ajout du stabilisateur </w:t>
            </w:r>
            <w:proofErr w:type="spellStart"/>
            <w:r w:rsidRPr="00CD0E1F">
              <w:rPr>
                <w:rFonts w:asciiTheme="minorHAnsi" w:hAnsiTheme="minorHAnsi" w:cstheme="minorHAnsi"/>
                <w:lang w:val="fr-FR"/>
              </w:rPr>
              <w:t>Cell</w:t>
            </w:r>
            <w:proofErr w:type="spellEnd"/>
            <w:r w:rsidRPr="00CD0E1F">
              <w:rPr>
                <w:rFonts w:asciiTheme="minorHAnsi" w:hAnsiTheme="minorHAnsi" w:cstheme="minorHAnsi"/>
                <w:lang w:val="fr-FR"/>
              </w:rPr>
              <w:t>-Free DNA Preserve</w:t>
            </w:r>
          </w:p>
          <w:p w14:paraId="789BC07B" w14:textId="77F79BA6" w:rsidR="006039E4" w:rsidRPr="000A0FAA" w:rsidRDefault="000A0FAA" w:rsidP="000A0FAA">
            <w:pPr>
              <w:spacing w:before="100" w:after="100"/>
              <w:rPr>
                <w:rFonts w:asciiTheme="minorHAnsi" w:hAnsiTheme="minorHAnsi" w:cstheme="minorHAnsi"/>
                <w:lang w:val="fr-FR"/>
              </w:rPr>
            </w:pPr>
            <w:r w:rsidRPr="00CD0E1F">
              <w:rPr>
                <w:rFonts w:asciiTheme="minorHAnsi" w:hAnsiTheme="minorHAnsi" w:cstheme="minorHAnsi"/>
                <w:lang w:val="fr-FR"/>
              </w:rPr>
              <w:t>(dans le cas où il n'a pas été ajouté immédiatement après le prélèvement)</w:t>
            </w:r>
          </w:p>
        </w:tc>
        <w:tc>
          <w:tcPr>
            <w:tcW w:w="5344" w:type="dxa"/>
          </w:tcPr>
          <w:p w14:paraId="0A343662" w14:textId="77777777" w:rsidR="006039E4" w:rsidRPr="00547F4B" w:rsidRDefault="006039E4" w:rsidP="006039E4">
            <w:pPr>
              <w:spacing w:before="100" w:after="100" w:line="276" w:lineRule="auto"/>
              <w:rPr>
                <w:rFonts w:asciiTheme="minorHAnsi" w:hAnsiTheme="minorHAnsi" w:cstheme="minorHAnsi"/>
              </w:rPr>
            </w:pPr>
            <w:r w:rsidRPr="00547F4B">
              <w:rPr>
                <w:rFonts w:asciiTheme="minorHAnsi" w:hAnsiTheme="minorHAnsi" w:cstheme="minorHAnsi"/>
              </w:rPr>
              <w:t>__ __: __ __</w:t>
            </w:r>
          </w:p>
          <w:p w14:paraId="1016FF48" w14:textId="77777777" w:rsidR="006039E4" w:rsidRPr="00547F4B" w:rsidRDefault="006039E4" w:rsidP="006039E4">
            <w:pPr>
              <w:spacing w:before="100" w:after="100"/>
              <w:rPr>
                <w:rFonts w:asciiTheme="minorHAnsi" w:hAnsiTheme="minorHAnsi" w:cstheme="minorHAnsi"/>
              </w:rPr>
            </w:pPr>
            <w:r w:rsidRPr="00547F4B">
              <w:rPr>
                <w:rFonts w:asciiTheme="minorHAnsi" w:hAnsiTheme="minorHAnsi" w:cstheme="minorHAnsi"/>
                <w:color w:val="2B579A"/>
                <w:shd w:val="clear" w:color="auto" w:fill="E6E6E6"/>
              </w:rPr>
              <w:fldChar w:fldCharType="begin">
                <w:ffData>
                  <w:name w:val="Check1"/>
                  <w:enabled/>
                  <w:calcOnExit w:val="0"/>
                  <w:checkBox>
                    <w:sizeAuto/>
                    <w:default w:val="0"/>
                  </w:checkBox>
                </w:ffData>
              </w:fldChar>
            </w:r>
            <w:r w:rsidRPr="00547F4B">
              <w:rPr>
                <w:rFonts w:asciiTheme="minorHAnsi" w:hAnsiTheme="minorHAnsi" w:cstheme="minorHAnsi"/>
              </w:rPr>
              <w:instrText xml:space="preserve"> FORMCHECKBOX </w:instrText>
            </w:r>
            <w:r w:rsidR="00162521">
              <w:rPr>
                <w:rFonts w:asciiTheme="minorHAnsi" w:hAnsiTheme="minorHAnsi" w:cstheme="minorHAnsi"/>
                <w:color w:val="2B579A"/>
                <w:shd w:val="clear" w:color="auto" w:fill="E6E6E6"/>
              </w:rPr>
            </w:r>
            <w:r w:rsidR="00162521">
              <w:rPr>
                <w:rFonts w:asciiTheme="minorHAnsi" w:hAnsiTheme="minorHAnsi" w:cstheme="minorHAnsi"/>
                <w:color w:val="2B579A"/>
                <w:shd w:val="clear" w:color="auto" w:fill="E6E6E6"/>
              </w:rPr>
              <w:fldChar w:fldCharType="separate"/>
            </w:r>
            <w:r w:rsidRPr="00547F4B">
              <w:rPr>
                <w:rFonts w:asciiTheme="minorHAnsi" w:hAnsiTheme="minorHAnsi" w:cstheme="minorHAnsi"/>
                <w:color w:val="2B579A"/>
                <w:shd w:val="clear" w:color="auto" w:fill="E6E6E6"/>
              </w:rPr>
              <w:fldChar w:fldCharType="end"/>
            </w:r>
            <w:r w:rsidRPr="00547F4B">
              <w:rPr>
                <w:rFonts w:asciiTheme="minorHAnsi" w:hAnsiTheme="minorHAnsi" w:cstheme="minorHAnsi"/>
              </w:rPr>
              <w:t>NA</w:t>
            </w:r>
          </w:p>
        </w:tc>
      </w:tr>
      <w:tr w:rsidR="00445CF0" w:rsidRPr="009544EC" w14:paraId="2D745EC4" w14:textId="77777777" w:rsidTr="424EEEAC">
        <w:trPr>
          <w:trHeight w:val="409"/>
        </w:trPr>
        <w:tc>
          <w:tcPr>
            <w:tcW w:w="520" w:type="dxa"/>
          </w:tcPr>
          <w:p w14:paraId="4F023C33" w14:textId="77777777" w:rsidR="00445CF0" w:rsidRPr="00237CE5" w:rsidRDefault="00445CF0" w:rsidP="00445CF0">
            <w:pPr>
              <w:pStyle w:val="ListParagraph"/>
              <w:numPr>
                <w:ilvl w:val="0"/>
                <w:numId w:val="25"/>
              </w:numPr>
              <w:spacing w:before="100" w:after="100"/>
              <w:ind w:left="171" w:hanging="201"/>
              <w:contextualSpacing w:val="0"/>
              <w:rPr>
                <w:b/>
              </w:rPr>
            </w:pPr>
          </w:p>
        </w:tc>
        <w:tc>
          <w:tcPr>
            <w:tcW w:w="4153" w:type="dxa"/>
            <w:gridSpan w:val="2"/>
          </w:tcPr>
          <w:p w14:paraId="23CC5C20" w14:textId="2EEFE78E" w:rsidR="00445CF0" w:rsidRPr="00445CF0" w:rsidRDefault="00445CF0" w:rsidP="00445CF0">
            <w:pPr>
              <w:spacing w:before="100" w:after="100"/>
              <w:rPr>
                <w:rFonts w:asciiTheme="minorHAnsi" w:hAnsiTheme="minorHAnsi" w:cstheme="minorHAnsi"/>
                <w:lang w:val="fr-FR"/>
              </w:rPr>
            </w:pPr>
            <w:r w:rsidRPr="00CD0E1F">
              <w:rPr>
                <w:rFonts w:asciiTheme="minorHAnsi" w:hAnsiTheme="minorHAnsi" w:cstheme="minorHAnsi"/>
                <w:lang w:val="fr-FR"/>
              </w:rPr>
              <w:t>Heure de début de la centrifugation (24h00) ?</w:t>
            </w:r>
          </w:p>
        </w:tc>
        <w:tc>
          <w:tcPr>
            <w:tcW w:w="5344" w:type="dxa"/>
          </w:tcPr>
          <w:p w14:paraId="71F70B2B" w14:textId="77777777" w:rsidR="00445CF0" w:rsidRPr="00547F4B" w:rsidRDefault="00445CF0" w:rsidP="00445CF0">
            <w:pPr>
              <w:spacing w:before="100" w:after="100"/>
              <w:rPr>
                <w:rFonts w:asciiTheme="minorHAnsi" w:hAnsiTheme="minorHAnsi" w:cstheme="minorHAnsi"/>
              </w:rPr>
            </w:pPr>
            <w:r w:rsidRPr="00547F4B">
              <w:rPr>
                <w:rFonts w:asciiTheme="minorHAnsi" w:hAnsiTheme="minorHAnsi" w:cstheme="minorHAnsi"/>
              </w:rPr>
              <w:t>__ __: __ __</w:t>
            </w:r>
          </w:p>
        </w:tc>
      </w:tr>
      <w:tr w:rsidR="00B612B3" w:rsidRPr="009544EC" w14:paraId="2AD73083" w14:textId="77777777" w:rsidTr="00B612B3">
        <w:trPr>
          <w:trHeight w:val="409"/>
        </w:trPr>
        <w:tc>
          <w:tcPr>
            <w:tcW w:w="520" w:type="dxa"/>
          </w:tcPr>
          <w:p w14:paraId="64645FA4" w14:textId="77777777" w:rsidR="00B612B3" w:rsidRPr="00237CE5" w:rsidRDefault="00B612B3" w:rsidP="00B612B3">
            <w:pPr>
              <w:pStyle w:val="ListParagraph"/>
              <w:numPr>
                <w:ilvl w:val="0"/>
                <w:numId w:val="25"/>
              </w:numPr>
              <w:spacing w:before="100" w:after="100"/>
              <w:ind w:left="171" w:hanging="201"/>
              <w:contextualSpacing w:val="0"/>
              <w:rPr>
                <w:b/>
              </w:rPr>
            </w:pPr>
          </w:p>
        </w:tc>
        <w:tc>
          <w:tcPr>
            <w:tcW w:w="4011" w:type="dxa"/>
          </w:tcPr>
          <w:p w14:paraId="79B5F9A1" w14:textId="5384A030" w:rsidR="00B612B3" w:rsidRPr="00B612B3" w:rsidRDefault="00B612B3" w:rsidP="00B612B3">
            <w:pPr>
              <w:spacing w:before="100" w:after="100"/>
              <w:rPr>
                <w:rFonts w:asciiTheme="minorHAnsi" w:hAnsiTheme="minorHAnsi" w:cstheme="minorHAnsi"/>
              </w:rPr>
            </w:pPr>
            <w:r w:rsidRPr="00B612B3">
              <w:rPr>
                <w:rFonts w:asciiTheme="minorHAnsi" w:hAnsiTheme="minorHAnsi" w:cstheme="minorHAnsi"/>
              </w:rPr>
              <w:t>Temperature de centrifugation (°C):</w:t>
            </w:r>
          </w:p>
        </w:tc>
        <w:tc>
          <w:tcPr>
            <w:tcW w:w="5486" w:type="dxa"/>
            <w:gridSpan w:val="2"/>
          </w:tcPr>
          <w:p w14:paraId="55369AA3" w14:textId="4AF7D54C" w:rsidR="00B612B3" w:rsidRPr="00B612B3" w:rsidRDefault="00B612B3" w:rsidP="00B612B3">
            <w:pPr>
              <w:spacing w:before="100" w:after="100"/>
              <w:rPr>
                <w:rFonts w:asciiTheme="minorHAnsi" w:hAnsiTheme="minorHAnsi" w:cstheme="minorHAnsi"/>
              </w:rPr>
            </w:pPr>
            <w:r w:rsidRPr="00B612B3">
              <w:rPr>
                <w:rFonts w:asciiTheme="minorHAnsi" w:hAnsiTheme="minorHAnsi" w:cstheme="minorHAnsi"/>
              </w:rPr>
              <w:fldChar w:fldCharType="begin">
                <w:ffData>
                  <w:name w:val="Check1"/>
                  <w:enabled/>
                  <w:calcOnExit w:val="0"/>
                  <w:checkBox>
                    <w:sizeAuto/>
                    <w:default w:val="0"/>
                  </w:checkBox>
                </w:ffData>
              </w:fldChar>
            </w:r>
            <w:r w:rsidRPr="00B612B3">
              <w:rPr>
                <w:rFonts w:asciiTheme="minorHAnsi" w:hAnsiTheme="minorHAnsi" w:cstheme="minorHAnsi"/>
              </w:rPr>
              <w:instrText xml:space="preserve"> FORMCHECKBOX </w:instrText>
            </w:r>
            <w:r w:rsidRPr="00B612B3">
              <w:rPr>
                <w:rFonts w:asciiTheme="minorHAnsi" w:hAnsiTheme="minorHAnsi" w:cstheme="minorHAnsi"/>
              </w:rPr>
            </w:r>
            <w:r w:rsidRPr="00B612B3">
              <w:rPr>
                <w:rFonts w:asciiTheme="minorHAnsi" w:hAnsiTheme="minorHAnsi" w:cstheme="minorHAnsi"/>
              </w:rPr>
              <w:fldChar w:fldCharType="separate"/>
            </w:r>
            <w:r w:rsidRPr="00B612B3">
              <w:rPr>
                <w:rFonts w:asciiTheme="minorHAnsi" w:hAnsiTheme="minorHAnsi" w:cstheme="minorHAnsi"/>
              </w:rPr>
              <w:fldChar w:fldCharType="end"/>
            </w:r>
            <w:r w:rsidRPr="00B612B3">
              <w:rPr>
                <w:rFonts w:asciiTheme="minorHAnsi" w:hAnsiTheme="minorHAnsi" w:cstheme="minorHAnsi"/>
              </w:rPr>
              <w:t xml:space="preserve"> </w:t>
            </w:r>
            <w:proofErr w:type="spellStart"/>
            <w:r w:rsidRPr="00B612B3">
              <w:rPr>
                <w:rFonts w:asciiTheme="minorHAnsi" w:hAnsiTheme="minorHAnsi" w:cstheme="minorHAnsi"/>
                <w:b/>
                <w:bCs/>
              </w:rPr>
              <w:t>Température</w:t>
            </w:r>
            <w:proofErr w:type="spellEnd"/>
            <w:r w:rsidRPr="00B612B3">
              <w:rPr>
                <w:rFonts w:asciiTheme="minorHAnsi" w:hAnsiTheme="minorHAnsi" w:cstheme="minorHAnsi"/>
                <w:b/>
                <w:bCs/>
              </w:rPr>
              <w:t xml:space="preserve"> </w:t>
            </w:r>
            <w:proofErr w:type="spellStart"/>
            <w:r w:rsidRPr="00B612B3">
              <w:rPr>
                <w:rFonts w:asciiTheme="minorHAnsi" w:hAnsiTheme="minorHAnsi" w:cstheme="minorHAnsi"/>
                <w:b/>
                <w:bCs/>
              </w:rPr>
              <w:t>Ambiante</w:t>
            </w:r>
            <w:proofErr w:type="spellEnd"/>
            <w:r w:rsidRPr="00B612B3">
              <w:rPr>
                <w:rFonts w:asciiTheme="minorHAnsi" w:hAnsiTheme="minorHAnsi" w:cstheme="minorHAnsi"/>
                <w:b/>
                <w:bCs/>
              </w:rPr>
              <w:t xml:space="preserve">                </w:t>
            </w:r>
            <w:r w:rsidRPr="00B612B3">
              <w:rPr>
                <w:rFonts w:asciiTheme="minorHAnsi" w:hAnsiTheme="minorHAnsi" w:cstheme="minorHAnsi"/>
              </w:rPr>
              <w:fldChar w:fldCharType="begin">
                <w:ffData>
                  <w:name w:val="Check1"/>
                  <w:enabled/>
                  <w:calcOnExit w:val="0"/>
                  <w:checkBox>
                    <w:sizeAuto/>
                    <w:default w:val="0"/>
                  </w:checkBox>
                </w:ffData>
              </w:fldChar>
            </w:r>
            <w:r w:rsidRPr="00B612B3">
              <w:rPr>
                <w:rFonts w:asciiTheme="minorHAnsi" w:hAnsiTheme="minorHAnsi" w:cstheme="minorHAnsi"/>
              </w:rPr>
              <w:instrText xml:space="preserve"> FORMCHECKBOX </w:instrText>
            </w:r>
            <w:r w:rsidRPr="00B612B3">
              <w:rPr>
                <w:rFonts w:asciiTheme="minorHAnsi" w:hAnsiTheme="minorHAnsi" w:cstheme="minorHAnsi"/>
              </w:rPr>
            </w:r>
            <w:r w:rsidRPr="00B612B3">
              <w:rPr>
                <w:rFonts w:asciiTheme="minorHAnsi" w:hAnsiTheme="minorHAnsi" w:cstheme="minorHAnsi"/>
              </w:rPr>
              <w:fldChar w:fldCharType="separate"/>
            </w:r>
            <w:r w:rsidRPr="00B612B3">
              <w:rPr>
                <w:rFonts w:asciiTheme="minorHAnsi" w:hAnsiTheme="minorHAnsi" w:cstheme="minorHAnsi"/>
              </w:rPr>
              <w:fldChar w:fldCharType="end"/>
            </w:r>
            <w:r w:rsidRPr="00B612B3">
              <w:rPr>
                <w:rFonts w:asciiTheme="minorHAnsi" w:hAnsiTheme="minorHAnsi" w:cstheme="minorHAnsi"/>
              </w:rPr>
              <w:fldChar w:fldCharType="begin"/>
            </w:r>
            <w:r w:rsidRPr="00B612B3">
              <w:rPr>
                <w:rFonts w:asciiTheme="minorHAnsi" w:hAnsiTheme="minorHAnsi" w:cstheme="minorHAnsi"/>
              </w:rPr>
              <w:instrText xml:space="preserve"> FORMCHECKBOX </w:instrText>
            </w:r>
            <w:r w:rsidRPr="00B612B3">
              <w:rPr>
                <w:rFonts w:asciiTheme="minorHAnsi" w:hAnsiTheme="minorHAnsi" w:cstheme="minorHAnsi"/>
              </w:rPr>
              <w:fldChar w:fldCharType="separate"/>
            </w:r>
            <w:r w:rsidRPr="00B612B3">
              <w:rPr>
                <w:rFonts w:asciiTheme="minorHAnsi" w:hAnsiTheme="minorHAnsi" w:cstheme="minorHAnsi"/>
              </w:rPr>
              <w:fldChar w:fldCharType="end"/>
            </w:r>
            <w:r w:rsidRPr="00B612B3">
              <w:rPr>
                <w:rFonts w:asciiTheme="minorHAnsi" w:hAnsiTheme="minorHAnsi" w:cstheme="minorHAnsi"/>
              </w:rPr>
              <w:t xml:space="preserve">2-8°C                                            </w:t>
            </w:r>
          </w:p>
        </w:tc>
      </w:tr>
      <w:tr w:rsidR="00B612B3" w:rsidRPr="009544EC" w14:paraId="20382C53" w14:textId="77777777" w:rsidTr="00B612B3">
        <w:trPr>
          <w:trHeight w:val="409"/>
        </w:trPr>
        <w:tc>
          <w:tcPr>
            <w:tcW w:w="520" w:type="dxa"/>
          </w:tcPr>
          <w:p w14:paraId="1C6CEE81" w14:textId="77777777" w:rsidR="00B612B3" w:rsidRPr="00237CE5" w:rsidRDefault="00B612B3" w:rsidP="00B612B3">
            <w:pPr>
              <w:pStyle w:val="ListParagraph"/>
              <w:numPr>
                <w:ilvl w:val="0"/>
                <w:numId w:val="25"/>
              </w:numPr>
              <w:spacing w:before="100" w:after="100"/>
              <w:ind w:left="171" w:hanging="201"/>
              <w:contextualSpacing w:val="0"/>
              <w:rPr>
                <w:b/>
              </w:rPr>
            </w:pPr>
          </w:p>
        </w:tc>
        <w:tc>
          <w:tcPr>
            <w:tcW w:w="4011" w:type="dxa"/>
          </w:tcPr>
          <w:p w14:paraId="078291C3" w14:textId="4C640CDA" w:rsidR="00B612B3" w:rsidRPr="00B612B3" w:rsidRDefault="00B612B3" w:rsidP="00B612B3">
            <w:pPr>
              <w:spacing w:before="100" w:after="100"/>
              <w:rPr>
                <w:rFonts w:asciiTheme="minorHAnsi" w:hAnsiTheme="minorHAnsi" w:cstheme="minorHAnsi"/>
              </w:rPr>
            </w:pPr>
            <w:r w:rsidRPr="00B612B3">
              <w:rPr>
                <w:rFonts w:asciiTheme="minorHAnsi" w:hAnsiTheme="minorHAnsi" w:cstheme="minorHAnsi"/>
              </w:rPr>
              <w:t>Temps de la centrifugation</w:t>
            </w:r>
          </w:p>
        </w:tc>
        <w:tc>
          <w:tcPr>
            <w:tcW w:w="5486" w:type="dxa"/>
            <w:gridSpan w:val="2"/>
          </w:tcPr>
          <w:p w14:paraId="363B6901" w14:textId="5CC86486" w:rsidR="00B612B3" w:rsidRPr="00B612B3" w:rsidRDefault="00B612B3" w:rsidP="00B612B3">
            <w:pPr>
              <w:tabs>
                <w:tab w:val="left" w:pos="972"/>
              </w:tabs>
              <w:spacing w:before="100" w:after="100"/>
              <w:rPr>
                <w:rFonts w:asciiTheme="minorHAnsi" w:hAnsiTheme="minorHAnsi" w:cstheme="minorHAnsi"/>
              </w:rPr>
            </w:pPr>
            <w:r w:rsidRPr="00B612B3">
              <w:rPr>
                <w:rFonts w:asciiTheme="minorHAnsi" w:hAnsiTheme="minorHAnsi" w:cstheme="minorHAnsi"/>
              </w:rPr>
              <w:fldChar w:fldCharType="begin">
                <w:ffData>
                  <w:name w:val="Check1"/>
                  <w:enabled/>
                  <w:calcOnExit w:val="0"/>
                  <w:checkBox>
                    <w:sizeAuto/>
                    <w:default w:val="0"/>
                  </w:checkBox>
                </w:ffData>
              </w:fldChar>
            </w:r>
            <w:r w:rsidRPr="00B612B3">
              <w:rPr>
                <w:rFonts w:asciiTheme="minorHAnsi" w:hAnsiTheme="minorHAnsi" w:cstheme="minorHAnsi"/>
              </w:rPr>
              <w:instrText xml:space="preserve"> FORMCHECKBOX </w:instrText>
            </w:r>
            <w:r w:rsidRPr="00B612B3">
              <w:rPr>
                <w:rFonts w:asciiTheme="minorHAnsi" w:hAnsiTheme="minorHAnsi" w:cstheme="minorHAnsi"/>
              </w:rPr>
            </w:r>
            <w:r w:rsidRPr="00B612B3">
              <w:rPr>
                <w:rFonts w:asciiTheme="minorHAnsi" w:hAnsiTheme="minorHAnsi" w:cstheme="minorHAnsi"/>
              </w:rPr>
              <w:fldChar w:fldCharType="separate"/>
            </w:r>
            <w:r w:rsidRPr="00B612B3">
              <w:rPr>
                <w:rFonts w:asciiTheme="minorHAnsi" w:hAnsiTheme="minorHAnsi" w:cstheme="minorHAnsi"/>
              </w:rPr>
              <w:fldChar w:fldCharType="end"/>
            </w:r>
            <w:r w:rsidR="005B4067">
              <w:rPr>
                <w:rFonts w:asciiTheme="minorHAnsi" w:hAnsiTheme="minorHAnsi" w:cstheme="minorHAnsi"/>
                <w:b/>
              </w:rPr>
              <w:t>2</w:t>
            </w:r>
            <w:r w:rsidRPr="00B612B3">
              <w:rPr>
                <w:rFonts w:asciiTheme="minorHAnsi" w:hAnsiTheme="minorHAnsi" w:cstheme="minorHAnsi"/>
                <w:b/>
              </w:rPr>
              <w:t>0min</w:t>
            </w:r>
            <w:r w:rsidRPr="00B612B3">
              <w:rPr>
                <w:rFonts w:asciiTheme="minorHAnsi" w:hAnsiTheme="minorHAnsi" w:cstheme="minorHAnsi"/>
              </w:rPr>
              <w:t xml:space="preserve">                     </w:t>
            </w:r>
            <w:r w:rsidRPr="00B612B3">
              <w:rPr>
                <w:rFonts w:asciiTheme="minorHAnsi" w:hAnsiTheme="minorHAnsi" w:cstheme="minorHAnsi"/>
              </w:rPr>
              <w:fldChar w:fldCharType="begin">
                <w:ffData>
                  <w:name w:val="Check1"/>
                  <w:enabled/>
                  <w:calcOnExit w:val="0"/>
                  <w:checkBox>
                    <w:sizeAuto/>
                    <w:default w:val="0"/>
                  </w:checkBox>
                </w:ffData>
              </w:fldChar>
            </w:r>
            <w:r w:rsidRPr="00B612B3">
              <w:rPr>
                <w:rFonts w:asciiTheme="minorHAnsi" w:hAnsiTheme="minorHAnsi" w:cstheme="minorHAnsi"/>
              </w:rPr>
              <w:instrText xml:space="preserve"> FORMCHECKBOX </w:instrText>
            </w:r>
            <w:r w:rsidRPr="00B612B3">
              <w:rPr>
                <w:rFonts w:asciiTheme="minorHAnsi" w:hAnsiTheme="minorHAnsi" w:cstheme="minorHAnsi"/>
              </w:rPr>
            </w:r>
            <w:r w:rsidRPr="00B612B3">
              <w:rPr>
                <w:rFonts w:asciiTheme="minorHAnsi" w:hAnsiTheme="minorHAnsi" w:cstheme="minorHAnsi"/>
              </w:rPr>
              <w:fldChar w:fldCharType="separate"/>
            </w:r>
            <w:r w:rsidRPr="00B612B3">
              <w:rPr>
                <w:rFonts w:asciiTheme="minorHAnsi" w:hAnsiTheme="minorHAnsi" w:cstheme="minorHAnsi"/>
              </w:rPr>
              <w:fldChar w:fldCharType="end"/>
            </w:r>
            <w:r w:rsidRPr="00B612B3">
              <w:rPr>
                <w:rFonts w:asciiTheme="minorHAnsi" w:hAnsiTheme="minorHAnsi" w:cstheme="minorHAnsi"/>
                <w:lang w:val="fr"/>
              </w:rPr>
              <w:t xml:space="preserve"> autre </w:t>
            </w:r>
            <w:proofErr w:type="gramStart"/>
            <w:r w:rsidRPr="00B612B3">
              <w:rPr>
                <w:rFonts w:asciiTheme="minorHAnsi" w:hAnsiTheme="minorHAnsi" w:cstheme="minorHAnsi"/>
                <w:lang w:val="fr"/>
              </w:rPr>
              <w:t>temps</w:t>
            </w:r>
            <w:r w:rsidRPr="00B612B3">
              <w:rPr>
                <w:rFonts w:asciiTheme="minorHAnsi" w:hAnsiTheme="minorHAnsi" w:cstheme="minorHAnsi"/>
              </w:rPr>
              <w:t>:_</w:t>
            </w:r>
            <w:proofErr w:type="gramEnd"/>
            <w:r w:rsidRPr="00B612B3">
              <w:rPr>
                <w:rFonts w:asciiTheme="minorHAnsi" w:hAnsiTheme="minorHAnsi" w:cstheme="minorHAnsi"/>
              </w:rPr>
              <w:t>________</w:t>
            </w:r>
          </w:p>
        </w:tc>
      </w:tr>
      <w:tr w:rsidR="00B612B3" w:rsidRPr="009544EC" w14:paraId="05A337C2" w14:textId="77777777" w:rsidTr="00B612B3">
        <w:trPr>
          <w:trHeight w:val="409"/>
        </w:trPr>
        <w:tc>
          <w:tcPr>
            <w:tcW w:w="520" w:type="dxa"/>
          </w:tcPr>
          <w:p w14:paraId="50F691EA" w14:textId="77777777" w:rsidR="00B612B3" w:rsidRPr="00237CE5" w:rsidRDefault="00B612B3" w:rsidP="00B612B3">
            <w:pPr>
              <w:pStyle w:val="ListParagraph"/>
              <w:numPr>
                <w:ilvl w:val="0"/>
                <w:numId w:val="25"/>
              </w:numPr>
              <w:spacing w:before="100" w:after="100"/>
              <w:ind w:left="171" w:hanging="201"/>
              <w:contextualSpacing w:val="0"/>
              <w:rPr>
                <w:b/>
              </w:rPr>
            </w:pPr>
          </w:p>
        </w:tc>
        <w:tc>
          <w:tcPr>
            <w:tcW w:w="4011" w:type="dxa"/>
          </w:tcPr>
          <w:p w14:paraId="1E489A3F" w14:textId="7BBA6DB2" w:rsidR="00B612B3" w:rsidRPr="00B612B3" w:rsidRDefault="00B612B3" w:rsidP="00B612B3">
            <w:pPr>
              <w:spacing w:before="100" w:after="100"/>
              <w:rPr>
                <w:rFonts w:asciiTheme="minorHAnsi" w:hAnsiTheme="minorHAnsi" w:cstheme="minorHAnsi"/>
              </w:rPr>
            </w:pPr>
            <w:r w:rsidRPr="00B612B3">
              <w:rPr>
                <w:rFonts w:asciiTheme="minorHAnsi" w:hAnsiTheme="minorHAnsi" w:cstheme="minorHAnsi"/>
              </w:rPr>
              <w:t>Vitesse de la centrifugation</w:t>
            </w:r>
          </w:p>
        </w:tc>
        <w:tc>
          <w:tcPr>
            <w:tcW w:w="5486" w:type="dxa"/>
            <w:gridSpan w:val="2"/>
          </w:tcPr>
          <w:p w14:paraId="62522D5D" w14:textId="5C65C7CB" w:rsidR="00B612B3" w:rsidRPr="00B612B3" w:rsidRDefault="00B612B3" w:rsidP="00B612B3">
            <w:pPr>
              <w:tabs>
                <w:tab w:val="left" w:pos="972"/>
              </w:tabs>
              <w:spacing w:before="100" w:after="100"/>
              <w:rPr>
                <w:rFonts w:asciiTheme="minorHAnsi" w:hAnsiTheme="minorHAnsi" w:cstheme="minorHAnsi"/>
              </w:rPr>
            </w:pPr>
            <w:r w:rsidRPr="00B612B3">
              <w:rPr>
                <w:rFonts w:asciiTheme="minorHAnsi" w:hAnsiTheme="minorHAnsi" w:cstheme="minorHAnsi"/>
              </w:rPr>
              <w:fldChar w:fldCharType="begin">
                <w:ffData>
                  <w:name w:val="Check1"/>
                  <w:enabled/>
                  <w:calcOnExit w:val="0"/>
                  <w:checkBox>
                    <w:sizeAuto/>
                    <w:default w:val="0"/>
                  </w:checkBox>
                </w:ffData>
              </w:fldChar>
            </w:r>
            <w:r w:rsidRPr="00B612B3">
              <w:rPr>
                <w:rFonts w:asciiTheme="minorHAnsi" w:hAnsiTheme="minorHAnsi" w:cstheme="minorHAnsi"/>
              </w:rPr>
              <w:instrText xml:space="preserve"> FORMCHECKBOX </w:instrText>
            </w:r>
            <w:r w:rsidRPr="00B612B3">
              <w:rPr>
                <w:rFonts w:asciiTheme="minorHAnsi" w:hAnsiTheme="minorHAnsi" w:cstheme="minorHAnsi"/>
              </w:rPr>
            </w:r>
            <w:r w:rsidRPr="00B612B3">
              <w:rPr>
                <w:rFonts w:asciiTheme="minorHAnsi" w:hAnsiTheme="minorHAnsi" w:cstheme="minorHAnsi"/>
              </w:rPr>
              <w:fldChar w:fldCharType="separate"/>
            </w:r>
            <w:r w:rsidRPr="00B612B3">
              <w:rPr>
                <w:rFonts w:asciiTheme="minorHAnsi" w:hAnsiTheme="minorHAnsi" w:cstheme="minorHAnsi"/>
              </w:rPr>
              <w:fldChar w:fldCharType="end"/>
            </w:r>
            <w:r w:rsidR="005B4067">
              <w:rPr>
                <w:rFonts w:asciiTheme="minorHAnsi" w:hAnsiTheme="minorHAnsi" w:cstheme="minorHAnsi"/>
                <w:b/>
              </w:rPr>
              <w:t>4</w:t>
            </w:r>
            <w:r w:rsidRPr="00B612B3">
              <w:rPr>
                <w:rFonts w:asciiTheme="minorHAnsi" w:hAnsiTheme="minorHAnsi" w:cstheme="minorHAnsi"/>
                <w:b/>
              </w:rPr>
              <w:t xml:space="preserve">000g </w:t>
            </w:r>
            <w:r w:rsidRPr="00B612B3">
              <w:rPr>
                <w:rFonts w:asciiTheme="minorHAnsi" w:hAnsiTheme="minorHAnsi" w:cstheme="minorHAnsi"/>
              </w:rPr>
              <w:t xml:space="preserve">                    </w:t>
            </w:r>
            <w:r w:rsidRPr="00B612B3">
              <w:rPr>
                <w:rFonts w:asciiTheme="minorHAnsi" w:hAnsiTheme="minorHAnsi" w:cstheme="minorHAnsi"/>
              </w:rPr>
              <w:fldChar w:fldCharType="begin">
                <w:ffData>
                  <w:name w:val="Check1"/>
                  <w:enabled/>
                  <w:calcOnExit w:val="0"/>
                  <w:checkBox>
                    <w:sizeAuto/>
                    <w:default w:val="0"/>
                  </w:checkBox>
                </w:ffData>
              </w:fldChar>
            </w:r>
            <w:r w:rsidRPr="00B612B3">
              <w:rPr>
                <w:rFonts w:asciiTheme="minorHAnsi" w:hAnsiTheme="minorHAnsi" w:cstheme="minorHAnsi"/>
              </w:rPr>
              <w:instrText xml:space="preserve"> FORMCHECKBOX </w:instrText>
            </w:r>
            <w:r w:rsidRPr="00B612B3">
              <w:rPr>
                <w:rFonts w:asciiTheme="minorHAnsi" w:hAnsiTheme="minorHAnsi" w:cstheme="minorHAnsi"/>
              </w:rPr>
            </w:r>
            <w:r w:rsidRPr="00B612B3">
              <w:rPr>
                <w:rFonts w:asciiTheme="minorHAnsi" w:hAnsiTheme="minorHAnsi" w:cstheme="minorHAnsi"/>
              </w:rPr>
              <w:fldChar w:fldCharType="separate"/>
            </w:r>
            <w:r w:rsidRPr="00B612B3">
              <w:rPr>
                <w:rFonts w:asciiTheme="minorHAnsi" w:hAnsiTheme="minorHAnsi" w:cstheme="minorHAnsi"/>
              </w:rPr>
              <w:fldChar w:fldCharType="end"/>
            </w:r>
            <w:proofErr w:type="spellStart"/>
            <w:r w:rsidRPr="00B612B3">
              <w:rPr>
                <w:rFonts w:asciiTheme="minorHAnsi" w:hAnsiTheme="minorHAnsi" w:cstheme="minorHAnsi"/>
              </w:rPr>
              <w:t>autre</w:t>
            </w:r>
            <w:proofErr w:type="spellEnd"/>
            <w:r w:rsidRPr="00B612B3">
              <w:rPr>
                <w:rFonts w:asciiTheme="minorHAnsi" w:hAnsiTheme="minorHAnsi" w:cstheme="minorHAnsi"/>
              </w:rPr>
              <w:t xml:space="preserve"> </w:t>
            </w:r>
            <w:proofErr w:type="spellStart"/>
            <w:proofErr w:type="gramStart"/>
            <w:r w:rsidRPr="00B612B3">
              <w:rPr>
                <w:rFonts w:asciiTheme="minorHAnsi" w:hAnsiTheme="minorHAnsi" w:cstheme="minorHAnsi"/>
              </w:rPr>
              <w:t>vitesse</w:t>
            </w:r>
            <w:proofErr w:type="spellEnd"/>
            <w:r w:rsidRPr="00B612B3">
              <w:rPr>
                <w:rFonts w:asciiTheme="minorHAnsi" w:hAnsiTheme="minorHAnsi" w:cstheme="minorHAnsi"/>
              </w:rPr>
              <w:t xml:space="preserve"> :</w:t>
            </w:r>
            <w:proofErr w:type="gramEnd"/>
            <w:r w:rsidRPr="00B612B3">
              <w:rPr>
                <w:rFonts w:asciiTheme="minorHAnsi" w:hAnsiTheme="minorHAnsi" w:cstheme="minorHAnsi"/>
              </w:rPr>
              <w:t>_________</w:t>
            </w:r>
          </w:p>
        </w:tc>
      </w:tr>
      <w:tr w:rsidR="00B612B3" w:rsidRPr="00B612B3" w14:paraId="0739F097" w14:textId="77777777" w:rsidTr="00B612B3">
        <w:trPr>
          <w:trHeight w:val="409"/>
        </w:trPr>
        <w:tc>
          <w:tcPr>
            <w:tcW w:w="520" w:type="dxa"/>
          </w:tcPr>
          <w:p w14:paraId="29AB6934" w14:textId="77777777" w:rsidR="00B612B3" w:rsidRPr="00237CE5" w:rsidRDefault="00B612B3" w:rsidP="00B612B3">
            <w:pPr>
              <w:pStyle w:val="ListParagraph"/>
              <w:numPr>
                <w:ilvl w:val="0"/>
                <w:numId w:val="25"/>
              </w:numPr>
              <w:spacing w:before="100" w:after="100"/>
              <w:ind w:left="171" w:hanging="201"/>
              <w:contextualSpacing w:val="0"/>
              <w:rPr>
                <w:b/>
              </w:rPr>
            </w:pPr>
          </w:p>
        </w:tc>
        <w:tc>
          <w:tcPr>
            <w:tcW w:w="4011" w:type="dxa"/>
          </w:tcPr>
          <w:p w14:paraId="2FEFC503" w14:textId="3E40B739" w:rsidR="00B612B3" w:rsidRPr="00B612B3" w:rsidRDefault="00B612B3" w:rsidP="00B612B3">
            <w:pPr>
              <w:spacing w:before="100" w:after="100"/>
              <w:rPr>
                <w:rFonts w:asciiTheme="minorHAnsi" w:hAnsiTheme="minorHAnsi" w:cstheme="minorHAnsi"/>
              </w:rPr>
            </w:pPr>
            <w:r w:rsidRPr="00B612B3">
              <w:rPr>
                <w:rFonts w:asciiTheme="minorHAnsi" w:hAnsiTheme="minorHAnsi" w:cstheme="minorHAnsi"/>
              </w:rPr>
              <w:t>Frein de la centrifugation</w:t>
            </w:r>
          </w:p>
        </w:tc>
        <w:tc>
          <w:tcPr>
            <w:tcW w:w="5486" w:type="dxa"/>
            <w:gridSpan w:val="2"/>
          </w:tcPr>
          <w:p w14:paraId="1C65C4C1" w14:textId="5189D9EF" w:rsidR="00B612B3" w:rsidRPr="00B612B3" w:rsidRDefault="00B612B3" w:rsidP="00B612B3">
            <w:pPr>
              <w:tabs>
                <w:tab w:val="left" w:pos="972"/>
              </w:tabs>
              <w:spacing w:before="100" w:after="100"/>
              <w:rPr>
                <w:rFonts w:asciiTheme="minorHAnsi" w:hAnsiTheme="minorHAnsi" w:cstheme="minorHAnsi"/>
                <w:color w:val="2B579A"/>
                <w:shd w:val="clear" w:color="auto" w:fill="E6E6E6"/>
                <w:lang w:val="fr-FR"/>
              </w:rPr>
            </w:pPr>
            <w:r w:rsidRPr="00B612B3">
              <w:rPr>
                <w:rFonts w:asciiTheme="minorHAnsi" w:hAnsiTheme="minorHAnsi" w:cstheme="minorHAnsi"/>
              </w:rPr>
              <w:fldChar w:fldCharType="begin">
                <w:ffData>
                  <w:name w:val="Check1"/>
                  <w:enabled/>
                  <w:calcOnExit w:val="0"/>
                  <w:checkBox>
                    <w:sizeAuto/>
                    <w:default w:val="0"/>
                  </w:checkBox>
                </w:ffData>
              </w:fldChar>
            </w:r>
            <w:r w:rsidRPr="00B612B3">
              <w:rPr>
                <w:rFonts w:asciiTheme="minorHAnsi" w:hAnsiTheme="minorHAnsi" w:cstheme="minorHAnsi"/>
                <w:lang w:val="fr-FR"/>
              </w:rPr>
              <w:instrText xml:space="preserve"> FORMCHECKBOX </w:instrText>
            </w:r>
            <w:r w:rsidRPr="00B612B3">
              <w:rPr>
                <w:rFonts w:asciiTheme="minorHAnsi" w:hAnsiTheme="minorHAnsi" w:cstheme="minorHAnsi"/>
              </w:rPr>
            </w:r>
            <w:r w:rsidRPr="00B612B3">
              <w:rPr>
                <w:rFonts w:asciiTheme="minorHAnsi" w:hAnsiTheme="minorHAnsi" w:cstheme="minorHAnsi"/>
              </w:rPr>
              <w:fldChar w:fldCharType="separate"/>
            </w:r>
            <w:r w:rsidRPr="00B612B3">
              <w:rPr>
                <w:rFonts w:asciiTheme="minorHAnsi" w:hAnsiTheme="minorHAnsi" w:cstheme="minorHAnsi"/>
              </w:rPr>
              <w:fldChar w:fldCharType="end"/>
            </w:r>
            <w:proofErr w:type="gramStart"/>
            <w:r w:rsidRPr="0023386B">
              <w:rPr>
                <w:rFonts w:asciiTheme="minorHAnsi" w:hAnsiTheme="minorHAnsi" w:cstheme="minorHAnsi"/>
                <w:b/>
                <w:bCs/>
                <w:lang w:val="fr-FR"/>
              </w:rPr>
              <w:t>fort</w:t>
            </w:r>
            <w:proofErr w:type="gramEnd"/>
            <w:r w:rsidRPr="0023386B">
              <w:rPr>
                <w:rFonts w:asciiTheme="minorHAnsi" w:hAnsiTheme="minorHAnsi" w:cstheme="minorHAnsi"/>
                <w:b/>
                <w:bCs/>
                <w:lang w:val="fr-FR"/>
              </w:rPr>
              <w:t xml:space="preserve"> frein activé</w:t>
            </w:r>
            <w:r w:rsidRPr="00B612B3">
              <w:rPr>
                <w:rFonts w:asciiTheme="minorHAnsi" w:hAnsiTheme="minorHAnsi" w:cstheme="minorHAnsi"/>
                <w:lang w:val="fr-FR"/>
              </w:rPr>
              <w:t xml:space="preserve">     </w:t>
            </w:r>
            <w:r w:rsidRPr="00B612B3">
              <w:rPr>
                <w:rFonts w:asciiTheme="minorHAnsi" w:hAnsiTheme="minorHAnsi" w:cstheme="minorHAnsi"/>
                <w:b/>
                <w:bCs/>
              </w:rPr>
              <w:fldChar w:fldCharType="begin">
                <w:ffData>
                  <w:name w:val="Check1"/>
                  <w:enabled/>
                  <w:calcOnExit w:val="0"/>
                  <w:checkBox>
                    <w:sizeAuto/>
                    <w:default w:val="0"/>
                  </w:checkBox>
                </w:ffData>
              </w:fldChar>
            </w:r>
            <w:r w:rsidRPr="00B612B3">
              <w:rPr>
                <w:rFonts w:asciiTheme="minorHAnsi" w:hAnsiTheme="minorHAnsi" w:cstheme="minorHAnsi"/>
                <w:b/>
                <w:bCs/>
                <w:lang w:val="fr-FR"/>
              </w:rPr>
              <w:instrText xml:space="preserve"> FORMCHECKBOX </w:instrText>
            </w:r>
            <w:r w:rsidRPr="00B612B3">
              <w:rPr>
                <w:rFonts w:asciiTheme="minorHAnsi" w:hAnsiTheme="minorHAnsi" w:cstheme="minorHAnsi"/>
                <w:b/>
                <w:bCs/>
              </w:rPr>
            </w:r>
            <w:r w:rsidRPr="00B612B3">
              <w:rPr>
                <w:rFonts w:asciiTheme="minorHAnsi" w:hAnsiTheme="minorHAnsi" w:cstheme="minorHAnsi"/>
                <w:b/>
                <w:bCs/>
              </w:rPr>
              <w:fldChar w:fldCharType="separate"/>
            </w:r>
            <w:r w:rsidRPr="00B612B3">
              <w:rPr>
                <w:rFonts w:asciiTheme="minorHAnsi" w:hAnsiTheme="minorHAnsi" w:cstheme="minorHAnsi"/>
                <w:b/>
                <w:bCs/>
              </w:rPr>
              <w:fldChar w:fldCharType="end"/>
            </w:r>
            <w:r w:rsidRPr="0023386B">
              <w:rPr>
                <w:rFonts w:asciiTheme="minorHAnsi" w:hAnsiTheme="minorHAnsi" w:cstheme="minorHAnsi"/>
                <w:lang w:val="fr-FR"/>
              </w:rPr>
              <w:t>frein moyen activé</w:t>
            </w:r>
            <w:r w:rsidRPr="00B612B3">
              <w:rPr>
                <w:rFonts w:asciiTheme="minorHAnsi" w:hAnsiTheme="minorHAnsi" w:cstheme="minorHAnsi"/>
                <w:lang w:val="fr-FR"/>
              </w:rPr>
              <w:t xml:space="preserve">     </w:t>
            </w:r>
            <w:r w:rsidRPr="00B612B3">
              <w:rPr>
                <w:rFonts w:asciiTheme="minorHAnsi" w:hAnsiTheme="minorHAnsi" w:cstheme="minorHAnsi"/>
              </w:rPr>
              <w:fldChar w:fldCharType="begin">
                <w:ffData>
                  <w:name w:val="Check1"/>
                  <w:enabled/>
                  <w:calcOnExit w:val="0"/>
                  <w:checkBox>
                    <w:sizeAuto/>
                    <w:default w:val="0"/>
                  </w:checkBox>
                </w:ffData>
              </w:fldChar>
            </w:r>
            <w:r w:rsidRPr="00B612B3">
              <w:rPr>
                <w:rFonts w:asciiTheme="minorHAnsi" w:hAnsiTheme="minorHAnsi" w:cstheme="minorHAnsi"/>
                <w:lang w:val="fr-FR"/>
              </w:rPr>
              <w:instrText xml:space="preserve"> FORMCHECKBOX </w:instrText>
            </w:r>
            <w:r w:rsidRPr="00B612B3">
              <w:rPr>
                <w:rFonts w:asciiTheme="minorHAnsi" w:hAnsiTheme="minorHAnsi" w:cstheme="minorHAnsi"/>
              </w:rPr>
            </w:r>
            <w:r w:rsidRPr="00B612B3">
              <w:rPr>
                <w:rFonts w:asciiTheme="minorHAnsi" w:hAnsiTheme="minorHAnsi" w:cstheme="minorHAnsi"/>
              </w:rPr>
              <w:fldChar w:fldCharType="separate"/>
            </w:r>
            <w:r w:rsidRPr="00B612B3">
              <w:rPr>
                <w:rFonts w:asciiTheme="minorHAnsi" w:hAnsiTheme="minorHAnsi" w:cstheme="minorHAnsi"/>
              </w:rPr>
              <w:fldChar w:fldCharType="end"/>
            </w:r>
            <w:r w:rsidRPr="00B612B3">
              <w:rPr>
                <w:rFonts w:asciiTheme="minorHAnsi" w:hAnsiTheme="minorHAnsi" w:cstheme="minorHAnsi"/>
                <w:lang w:val="fr-FR"/>
              </w:rPr>
              <w:t xml:space="preserve"> frein désactivé</w:t>
            </w:r>
          </w:p>
        </w:tc>
      </w:tr>
      <w:tr w:rsidR="00040715" w:rsidRPr="009544EC" w14:paraId="1B528635" w14:textId="77777777" w:rsidTr="424EEEAC">
        <w:trPr>
          <w:trHeight w:val="409"/>
        </w:trPr>
        <w:tc>
          <w:tcPr>
            <w:tcW w:w="520" w:type="dxa"/>
          </w:tcPr>
          <w:p w14:paraId="26092147" w14:textId="77777777" w:rsidR="00040715" w:rsidRPr="00B612B3" w:rsidRDefault="00040715" w:rsidP="00040715">
            <w:pPr>
              <w:pStyle w:val="ListParagraph"/>
              <w:numPr>
                <w:ilvl w:val="0"/>
                <w:numId w:val="25"/>
              </w:numPr>
              <w:spacing w:before="100" w:after="100"/>
              <w:ind w:left="171" w:hanging="201"/>
              <w:contextualSpacing w:val="0"/>
              <w:rPr>
                <w:b/>
                <w:lang w:val="fr-FR"/>
              </w:rPr>
            </w:pPr>
          </w:p>
        </w:tc>
        <w:tc>
          <w:tcPr>
            <w:tcW w:w="4153" w:type="dxa"/>
            <w:gridSpan w:val="2"/>
          </w:tcPr>
          <w:p w14:paraId="474E7251" w14:textId="394B2368" w:rsidR="00040715" w:rsidRPr="00040715" w:rsidRDefault="00040715" w:rsidP="00040715">
            <w:pPr>
              <w:spacing w:before="100" w:after="100"/>
              <w:rPr>
                <w:rFonts w:asciiTheme="minorHAnsi" w:hAnsiTheme="minorHAnsi" w:cstheme="minorHAnsi"/>
                <w:lang w:val="fr-FR"/>
              </w:rPr>
            </w:pPr>
            <w:r w:rsidRPr="009E48F2">
              <w:rPr>
                <w:rFonts w:asciiTheme="minorHAnsi" w:hAnsiTheme="minorHAnsi" w:cstheme="minorHAnsi"/>
                <w:lang w:val="fr-FR"/>
              </w:rPr>
              <w:t>Température de stockage de l'urine entre la fin de la centrifugation et la congélation de l'aliquote (°C) :</w:t>
            </w:r>
          </w:p>
        </w:tc>
        <w:tc>
          <w:tcPr>
            <w:tcW w:w="5344" w:type="dxa"/>
          </w:tcPr>
          <w:p w14:paraId="278458E1" w14:textId="72195EC7" w:rsidR="00040715" w:rsidRPr="00547F4B" w:rsidRDefault="00040715" w:rsidP="00040715">
            <w:pPr>
              <w:spacing w:before="100" w:after="100"/>
              <w:rPr>
                <w:rFonts w:asciiTheme="minorHAnsi" w:hAnsiTheme="minorHAnsi" w:cstheme="minorHAnsi"/>
              </w:rPr>
            </w:pPr>
            <w:r w:rsidRPr="00547F4B">
              <w:rPr>
                <w:rFonts w:asciiTheme="minorHAnsi" w:hAnsiTheme="minorHAnsi" w:cstheme="minorHAnsi"/>
                <w:color w:val="2B579A"/>
                <w:shd w:val="clear" w:color="auto" w:fill="E6E6E6"/>
              </w:rPr>
              <w:fldChar w:fldCharType="begin">
                <w:ffData>
                  <w:name w:val="Check1"/>
                  <w:enabled/>
                  <w:calcOnExit w:val="0"/>
                  <w:checkBox>
                    <w:sizeAuto/>
                    <w:default w:val="0"/>
                  </w:checkBox>
                </w:ffData>
              </w:fldChar>
            </w:r>
            <w:r w:rsidRPr="00547F4B">
              <w:rPr>
                <w:rFonts w:asciiTheme="minorHAnsi" w:hAnsiTheme="minorHAnsi" w:cstheme="minorHAnsi"/>
              </w:rPr>
              <w:instrText xml:space="preserve"> FORMCHECKBOX </w:instrText>
            </w:r>
            <w:r>
              <w:rPr>
                <w:rFonts w:asciiTheme="minorHAnsi" w:hAnsiTheme="minorHAnsi" w:cstheme="minorHAnsi"/>
                <w:color w:val="2B579A"/>
                <w:shd w:val="clear" w:color="auto" w:fill="E6E6E6"/>
              </w:rPr>
            </w:r>
            <w:r>
              <w:rPr>
                <w:rFonts w:asciiTheme="minorHAnsi" w:hAnsiTheme="minorHAnsi" w:cstheme="minorHAnsi"/>
                <w:color w:val="2B579A"/>
                <w:shd w:val="clear" w:color="auto" w:fill="E6E6E6"/>
              </w:rPr>
              <w:fldChar w:fldCharType="separate"/>
            </w:r>
            <w:r w:rsidRPr="00547F4B">
              <w:rPr>
                <w:rFonts w:asciiTheme="minorHAnsi" w:hAnsiTheme="minorHAnsi" w:cstheme="minorHAnsi"/>
                <w:color w:val="2B579A"/>
                <w:shd w:val="clear" w:color="auto" w:fill="E6E6E6"/>
              </w:rPr>
              <w:fldChar w:fldCharType="end"/>
            </w:r>
            <w:r w:rsidRPr="00547F4B">
              <w:rPr>
                <w:rFonts w:asciiTheme="minorHAnsi" w:hAnsiTheme="minorHAnsi" w:cstheme="minorHAnsi"/>
              </w:rPr>
              <w:t xml:space="preserve">2-8°C                    </w:t>
            </w:r>
            <w:r w:rsidRPr="00547F4B">
              <w:rPr>
                <w:rFonts w:asciiTheme="minorHAnsi" w:hAnsiTheme="minorHAnsi" w:cstheme="minorHAnsi"/>
                <w:color w:val="2B579A"/>
                <w:shd w:val="clear" w:color="auto" w:fill="E6E6E6"/>
              </w:rPr>
              <w:fldChar w:fldCharType="begin">
                <w:ffData>
                  <w:name w:val="Check1"/>
                  <w:enabled/>
                  <w:calcOnExit w:val="0"/>
                  <w:checkBox>
                    <w:sizeAuto/>
                    <w:default w:val="0"/>
                  </w:checkBox>
                </w:ffData>
              </w:fldChar>
            </w:r>
            <w:r w:rsidRPr="00547F4B">
              <w:rPr>
                <w:rFonts w:asciiTheme="minorHAnsi" w:hAnsiTheme="minorHAnsi" w:cstheme="minorHAnsi"/>
              </w:rPr>
              <w:instrText xml:space="preserve"> FORMCHECKBOX </w:instrText>
            </w:r>
            <w:r>
              <w:rPr>
                <w:rFonts w:asciiTheme="minorHAnsi" w:hAnsiTheme="minorHAnsi" w:cstheme="minorHAnsi"/>
                <w:color w:val="2B579A"/>
                <w:shd w:val="clear" w:color="auto" w:fill="E6E6E6"/>
              </w:rPr>
            </w:r>
            <w:r>
              <w:rPr>
                <w:rFonts w:asciiTheme="minorHAnsi" w:hAnsiTheme="minorHAnsi" w:cstheme="minorHAnsi"/>
                <w:color w:val="2B579A"/>
                <w:shd w:val="clear" w:color="auto" w:fill="E6E6E6"/>
              </w:rPr>
              <w:fldChar w:fldCharType="separate"/>
            </w:r>
            <w:r w:rsidRPr="00547F4B">
              <w:rPr>
                <w:rFonts w:asciiTheme="minorHAnsi" w:hAnsiTheme="minorHAnsi" w:cstheme="minorHAnsi"/>
                <w:color w:val="2B579A"/>
                <w:shd w:val="clear" w:color="auto" w:fill="E6E6E6"/>
              </w:rPr>
              <w:fldChar w:fldCharType="end"/>
            </w:r>
            <w:proofErr w:type="spellStart"/>
            <w:r>
              <w:rPr>
                <w:rFonts w:asciiTheme="minorHAnsi" w:hAnsiTheme="minorHAnsi" w:cstheme="minorHAnsi"/>
              </w:rPr>
              <w:t>Tempé</w:t>
            </w:r>
            <w:r w:rsidR="0088504D">
              <w:rPr>
                <w:rFonts w:asciiTheme="minorHAnsi" w:hAnsiTheme="minorHAnsi" w:cstheme="minorHAnsi"/>
              </w:rPr>
              <w:t>rature</w:t>
            </w:r>
            <w:proofErr w:type="spellEnd"/>
            <w:r w:rsidR="0088504D">
              <w:rPr>
                <w:rFonts w:asciiTheme="minorHAnsi" w:hAnsiTheme="minorHAnsi" w:cstheme="minorHAnsi"/>
              </w:rPr>
              <w:t xml:space="preserve"> </w:t>
            </w:r>
            <w:proofErr w:type="spellStart"/>
            <w:r w:rsidR="0088504D">
              <w:rPr>
                <w:rFonts w:asciiTheme="minorHAnsi" w:hAnsiTheme="minorHAnsi" w:cstheme="minorHAnsi"/>
              </w:rPr>
              <w:t>ambiante</w:t>
            </w:r>
            <w:proofErr w:type="spellEnd"/>
            <w:r w:rsidRPr="00547F4B">
              <w:rPr>
                <w:rFonts w:asciiTheme="minorHAnsi" w:hAnsiTheme="minorHAnsi" w:cstheme="minorHAnsi"/>
              </w:rPr>
              <w:t xml:space="preserve">              </w:t>
            </w:r>
          </w:p>
        </w:tc>
      </w:tr>
      <w:tr w:rsidR="00040715" w:rsidRPr="009544EC" w14:paraId="564B50EC" w14:textId="77777777" w:rsidTr="424EEEAC">
        <w:trPr>
          <w:trHeight w:val="409"/>
        </w:trPr>
        <w:tc>
          <w:tcPr>
            <w:tcW w:w="520" w:type="dxa"/>
          </w:tcPr>
          <w:p w14:paraId="47F36A42" w14:textId="77777777" w:rsidR="00040715" w:rsidRPr="00237CE5" w:rsidRDefault="00040715" w:rsidP="00040715">
            <w:pPr>
              <w:pStyle w:val="ListParagraph"/>
              <w:numPr>
                <w:ilvl w:val="0"/>
                <w:numId w:val="25"/>
              </w:numPr>
              <w:spacing w:before="100" w:after="100" w:line="276" w:lineRule="auto"/>
              <w:ind w:left="171" w:hanging="201"/>
              <w:contextualSpacing w:val="0"/>
              <w:rPr>
                <w:b/>
              </w:rPr>
            </w:pPr>
          </w:p>
        </w:tc>
        <w:tc>
          <w:tcPr>
            <w:tcW w:w="4153" w:type="dxa"/>
            <w:gridSpan w:val="2"/>
          </w:tcPr>
          <w:p w14:paraId="604038FF" w14:textId="42082419" w:rsidR="00040715" w:rsidRPr="00E36D33" w:rsidRDefault="003C51BF" w:rsidP="00040715">
            <w:pPr>
              <w:spacing w:before="100" w:after="100"/>
              <w:rPr>
                <w:rFonts w:asciiTheme="minorHAnsi" w:hAnsiTheme="minorHAnsi" w:cstheme="minorHAnsi"/>
                <w:lang w:val="fr-FR"/>
              </w:rPr>
            </w:pPr>
            <w:r>
              <w:rPr>
                <w:rFonts w:asciiTheme="minorHAnsi" w:hAnsiTheme="minorHAnsi" w:cstheme="minorHAnsi"/>
                <w:lang w:val="fr-FR"/>
              </w:rPr>
              <w:t>Heure</w:t>
            </w:r>
            <w:r w:rsidR="00E36D33" w:rsidRPr="009E48F2">
              <w:rPr>
                <w:rFonts w:asciiTheme="minorHAnsi" w:hAnsiTheme="minorHAnsi" w:cstheme="minorHAnsi"/>
                <w:lang w:val="fr-FR"/>
              </w:rPr>
              <w:t xml:space="preserve"> de congélation de l'aliquote à -80°C (24h00) :</w:t>
            </w:r>
          </w:p>
        </w:tc>
        <w:tc>
          <w:tcPr>
            <w:tcW w:w="5344" w:type="dxa"/>
          </w:tcPr>
          <w:p w14:paraId="1AD7725E" w14:textId="77777777" w:rsidR="00040715" w:rsidRPr="00547F4B" w:rsidRDefault="00040715" w:rsidP="00040715">
            <w:pPr>
              <w:spacing w:before="100" w:after="100"/>
              <w:rPr>
                <w:rFonts w:asciiTheme="minorHAnsi" w:hAnsiTheme="minorHAnsi" w:cstheme="minorHAnsi"/>
              </w:rPr>
            </w:pPr>
            <w:r w:rsidRPr="00547F4B">
              <w:rPr>
                <w:rFonts w:asciiTheme="minorHAnsi" w:hAnsiTheme="minorHAnsi" w:cstheme="minorHAnsi"/>
              </w:rPr>
              <w:t>__ __: __ __</w:t>
            </w:r>
          </w:p>
        </w:tc>
      </w:tr>
      <w:tr w:rsidR="0003537F" w:rsidRPr="009544EC" w14:paraId="3927C59A" w14:textId="77777777" w:rsidTr="424EEEAC">
        <w:trPr>
          <w:trHeight w:val="409"/>
        </w:trPr>
        <w:tc>
          <w:tcPr>
            <w:tcW w:w="520" w:type="dxa"/>
          </w:tcPr>
          <w:p w14:paraId="226C403C" w14:textId="77777777" w:rsidR="0003537F" w:rsidRPr="00237CE5" w:rsidRDefault="0003537F" w:rsidP="0003537F">
            <w:pPr>
              <w:pStyle w:val="ListParagraph"/>
              <w:numPr>
                <w:ilvl w:val="0"/>
                <w:numId w:val="25"/>
              </w:numPr>
              <w:spacing w:before="100" w:after="100" w:line="276" w:lineRule="auto"/>
              <w:ind w:left="171" w:hanging="201"/>
              <w:contextualSpacing w:val="0"/>
              <w:rPr>
                <w:b/>
              </w:rPr>
            </w:pPr>
          </w:p>
        </w:tc>
        <w:tc>
          <w:tcPr>
            <w:tcW w:w="4153" w:type="dxa"/>
            <w:gridSpan w:val="2"/>
          </w:tcPr>
          <w:p w14:paraId="2DE8F0C0" w14:textId="1BDBCA25" w:rsidR="0003537F" w:rsidRPr="0003537F" w:rsidRDefault="0003537F" w:rsidP="0003537F">
            <w:pPr>
              <w:spacing w:before="100" w:after="100"/>
              <w:rPr>
                <w:rFonts w:asciiTheme="minorHAnsi" w:hAnsiTheme="minorHAnsi" w:cstheme="minorHAnsi"/>
                <w:lang w:val="fr-FR"/>
              </w:rPr>
            </w:pPr>
            <w:r w:rsidRPr="009E48F2">
              <w:rPr>
                <w:rFonts w:asciiTheme="minorHAnsi" w:hAnsiTheme="minorHAnsi" w:cstheme="minorHAnsi"/>
                <w:lang w:val="fr-FR"/>
              </w:rPr>
              <w:t>Nombre d'aliquotes de surnageant d'urine</w:t>
            </w:r>
          </w:p>
        </w:tc>
        <w:tc>
          <w:tcPr>
            <w:tcW w:w="5344" w:type="dxa"/>
          </w:tcPr>
          <w:p w14:paraId="5C68BD01" w14:textId="77777777" w:rsidR="0003537F" w:rsidRPr="00547F4B" w:rsidRDefault="0003537F" w:rsidP="0003537F">
            <w:pPr>
              <w:spacing w:before="100" w:after="100"/>
              <w:rPr>
                <w:rFonts w:asciiTheme="minorHAnsi" w:hAnsiTheme="minorHAnsi" w:cstheme="minorHAnsi"/>
              </w:rPr>
            </w:pPr>
            <w:r w:rsidRPr="00547F4B">
              <w:rPr>
                <w:rFonts w:asciiTheme="minorHAnsi" w:hAnsiTheme="minorHAnsi" w:cstheme="minorHAnsi"/>
              </w:rPr>
              <w:t>__________</w:t>
            </w:r>
          </w:p>
        </w:tc>
      </w:tr>
      <w:tr w:rsidR="00040715" w:rsidRPr="009544EC" w14:paraId="74B201A6" w14:textId="77777777" w:rsidTr="424EEEAC">
        <w:trPr>
          <w:trHeight w:val="409"/>
        </w:trPr>
        <w:tc>
          <w:tcPr>
            <w:tcW w:w="520" w:type="dxa"/>
          </w:tcPr>
          <w:p w14:paraId="4C12EEB0" w14:textId="77777777" w:rsidR="00040715" w:rsidRPr="00237CE5" w:rsidRDefault="00040715" w:rsidP="00040715">
            <w:pPr>
              <w:pStyle w:val="ListParagraph"/>
              <w:numPr>
                <w:ilvl w:val="0"/>
                <w:numId w:val="25"/>
              </w:numPr>
              <w:spacing w:before="100" w:after="100" w:line="276" w:lineRule="auto"/>
              <w:ind w:left="171" w:hanging="201"/>
              <w:contextualSpacing w:val="0"/>
              <w:rPr>
                <w:b/>
              </w:rPr>
            </w:pPr>
          </w:p>
        </w:tc>
        <w:tc>
          <w:tcPr>
            <w:tcW w:w="9497" w:type="dxa"/>
            <w:gridSpan w:val="3"/>
          </w:tcPr>
          <w:p w14:paraId="1EDD08AA" w14:textId="77777777" w:rsidR="00473DA5" w:rsidRPr="00473DA5" w:rsidRDefault="00473DA5" w:rsidP="00473DA5">
            <w:pPr>
              <w:spacing w:before="100" w:after="100"/>
              <w:rPr>
                <w:rFonts w:asciiTheme="minorHAnsi" w:hAnsiTheme="minorHAnsi" w:cstheme="minorHAnsi"/>
                <w:lang w:val="fr-FR"/>
              </w:rPr>
            </w:pPr>
            <w:r w:rsidRPr="00473DA5">
              <w:rPr>
                <w:rFonts w:asciiTheme="minorHAnsi" w:hAnsiTheme="minorHAnsi" w:cstheme="minorHAnsi"/>
                <w:lang w:val="fr-FR"/>
              </w:rPr>
              <w:t xml:space="preserve">Commentaires/Déviations. Documentez ici </w:t>
            </w:r>
          </w:p>
          <w:p w14:paraId="20A2233F" w14:textId="77777777" w:rsidR="00473DA5" w:rsidRPr="009E48F2" w:rsidRDefault="00473DA5" w:rsidP="00473DA5">
            <w:pPr>
              <w:spacing w:before="100" w:after="100"/>
              <w:rPr>
                <w:rFonts w:asciiTheme="minorHAnsi" w:hAnsiTheme="minorHAnsi" w:cstheme="minorHAnsi"/>
                <w:lang w:val="fr-FR"/>
              </w:rPr>
            </w:pPr>
            <w:r w:rsidRPr="00547F4B">
              <w:rPr>
                <w:rFonts w:asciiTheme="minorHAnsi" w:hAnsiTheme="minorHAnsi" w:cstheme="minorHAnsi"/>
              </w:rPr>
              <w:fldChar w:fldCharType="begin">
                <w:ffData>
                  <w:name w:val="Check1"/>
                  <w:enabled/>
                  <w:calcOnExit w:val="0"/>
                  <w:checkBox>
                    <w:sizeAuto/>
                    <w:default w:val="0"/>
                  </w:checkBox>
                </w:ffData>
              </w:fldChar>
            </w:r>
            <w:r w:rsidRPr="009E48F2">
              <w:rPr>
                <w:rFonts w:asciiTheme="minorHAnsi" w:hAnsiTheme="minorHAnsi" w:cstheme="minorHAnsi"/>
                <w:lang w:val="fr-FR"/>
              </w:rPr>
              <w:instrText xml:space="preserve"> FORMCHECKBOX </w:instrText>
            </w:r>
            <w:r>
              <w:rPr>
                <w:rFonts w:asciiTheme="minorHAnsi" w:hAnsiTheme="minorHAnsi" w:cstheme="minorHAnsi"/>
              </w:rPr>
            </w:r>
            <w:r>
              <w:rPr>
                <w:rFonts w:asciiTheme="minorHAnsi" w:hAnsiTheme="minorHAnsi" w:cstheme="minorHAnsi"/>
              </w:rPr>
              <w:fldChar w:fldCharType="separate"/>
            </w:r>
            <w:r w:rsidRPr="00547F4B">
              <w:rPr>
                <w:rFonts w:asciiTheme="minorHAnsi" w:hAnsiTheme="minorHAnsi" w:cstheme="minorHAnsi"/>
              </w:rPr>
              <w:fldChar w:fldCharType="end"/>
            </w:r>
            <w:r w:rsidRPr="009E48F2">
              <w:rPr>
                <w:rFonts w:asciiTheme="minorHAnsi" w:hAnsiTheme="minorHAnsi" w:cstheme="minorHAnsi"/>
                <w:lang w:val="fr-FR"/>
              </w:rPr>
              <w:t>L’aliquote suivante de surnageant d'urine avait un volume inférieur à celui prévu :</w:t>
            </w:r>
          </w:p>
          <w:p w14:paraId="072EF84A" w14:textId="77777777" w:rsidR="00473DA5" w:rsidRPr="009E48F2" w:rsidRDefault="00473DA5" w:rsidP="00473DA5">
            <w:pPr>
              <w:spacing w:before="100" w:after="100"/>
              <w:rPr>
                <w:rFonts w:asciiTheme="minorHAnsi" w:hAnsiTheme="minorHAnsi" w:cstheme="minorHAnsi"/>
                <w:lang w:val="fr-FR"/>
              </w:rPr>
            </w:pPr>
            <w:r w:rsidRPr="009E48F2">
              <w:rPr>
                <w:rFonts w:asciiTheme="minorHAnsi" w:hAnsiTheme="minorHAnsi" w:cstheme="minorHAnsi"/>
                <w:lang w:val="fr-FR"/>
              </w:rPr>
              <w:t>Nombre d’aliquotes ______________, volume (</w:t>
            </w:r>
            <w:proofErr w:type="spellStart"/>
            <w:r w:rsidRPr="009E48F2">
              <w:rPr>
                <w:rFonts w:asciiTheme="minorHAnsi" w:hAnsiTheme="minorHAnsi" w:cstheme="minorHAnsi"/>
                <w:lang w:val="fr-FR"/>
              </w:rPr>
              <w:t>ul</w:t>
            </w:r>
            <w:proofErr w:type="spellEnd"/>
            <w:r w:rsidRPr="009E48F2">
              <w:rPr>
                <w:rFonts w:asciiTheme="minorHAnsi" w:hAnsiTheme="minorHAnsi" w:cstheme="minorHAnsi"/>
                <w:lang w:val="fr-FR"/>
              </w:rPr>
              <w:t>) : ______</w:t>
            </w:r>
          </w:p>
          <w:p w14:paraId="38301AAF" w14:textId="77777777" w:rsidR="00473DA5" w:rsidRPr="009E48F2" w:rsidRDefault="00473DA5" w:rsidP="00473DA5">
            <w:pPr>
              <w:spacing w:before="100" w:after="100"/>
              <w:rPr>
                <w:rFonts w:asciiTheme="minorHAnsi" w:hAnsiTheme="minorHAnsi" w:cstheme="minorHAnsi"/>
                <w:lang w:val="fr-FR"/>
              </w:rPr>
            </w:pPr>
            <w:r w:rsidRPr="00547F4B">
              <w:rPr>
                <w:rFonts w:asciiTheme="minorHAnsi" w:hAnsiTheme="minorHAnsi" w:cstheme="minorHAnsi"/>
              </w:rPr>
              <w:fldChar w:fldCharType="begin">
                <w:ffData>
                  <w:name w:val="Check1"/>
                  <w:enabled/>
                  <w:calcOnExit w:val="0"/>
                  <w:checkBox>
                    <w:sizeAuto/>
                    <w:default w:val="0"/>
                  </w:checkBox>
                </w:ffData>
              </w:fldChar>
            </w:r>
            <w:r w:rsidRPr="009E48F2">
              <w:rPr>
                <w:rFonts w:asciiTheme="minorHAnsi" w:hAnsiTheme="minorHAnsi" w:cstheme="minorHAnsi"/>
                <w:lang w:val="fr-FR"/>
              </w:rPr>
              <w:instrText xml:space="preserve"> FORMCHECKBOX </w:instrText>
            </w:r>
            <w:r>
              <w:rPr>
                <w:rFonts w:asciiTheme="minorHAnsi" w:hAnsiTheme="minorHAnsi" w:cstheme="minorHAnsi"/>
              </w:rPr>
            </w:r>
            <w:r>
              <w:rPr>
                <w:rFonts w:asciiTheme="minorHAnsi" w:hAnsiTheme="minorHAnsi" w:cstheme="minorHAnsi"/>
              </w:rPr>
              <w:fldChar w:fldCharType="separate"/>
            </w:r>
            <w:r w:rsidRPr="00547F4B">
              <w:rPr>
                <w:rFonts w:asciiTheme="minorHAnsi" w:hAnsiTheme="minorHAnsi" w:cstheme="minorHAnsi"/>
              </w:rPr>
              <w:fldChar w:fldCharType="end"/>
            </w:r>
            <w:r>
              <w:rPr>
                <w:rFonts w:asciiTheme="minorHAnsi" w:hAnsiTheme="minorHAnsi" w:cstheme="minorHAnsi"/>
                <w:lang w:val="fr-FR"/>
              </w:rPr>
              <w:t>Autres déviations</w:t>
            </w:r>
            <w:r w:rsidRPr="009E48F2">
              <w:rPr>
                <w:rFonts w:asciiTheme="minorHAnsi" w:hAnsiTheme="minorHAnsi" w:cstheme="minorHAnsi"/>
                <w:lang w:val="fr-FR"/>
              </w:rPr>
              <w:t xml:space="preserve"> :</w:t>
            </w:r>
          </w:p>
          <w:p w14:paraId="69CCE675" w14:textId="77777777" w:rsidR="00040715" w:rsidRPr="00547F4B" w:rsidRDefault="00040715" w:rsidP="00040715">
            <w:pPr>
              <w:spacing w:before="100" w:after="100"/>
              <w:rPr>
                <w:rFonts w:asciiTheme="minorHAnsi" w:hAnsiTheme="minorHAnsi" w:cstheme="minorHAnsi"/>
              </w:rPr>
            </w:pPr>
            <w:r w:rsidRPr="00547F4B">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bookmarkEnd w:id="1"/>
    <w:bookmarkEnd w:id="2"/>
    <w:bookmarkEnd w:id="3"/>
    <w:p w14:paraId="7357DFC6" w14:textId="77777777" w:rsidR="00984B33" w:rsidRPr="00984B33" w:rsidRDefault="00984B33" w:rsidP="00984B33">
      <w:pPr>
        <w:spacing w:before="240" w:after="240"/>
        <w:jc w:val="both"/>
        <w:rPr>
          <w:rFonts w:asciiTheme="minorHAnsi" w:hAnsiTheme="minorHAnsi" w:cstheme="minorHAnsi"/>
          <w:b/>
          <w:i/>
          <w:sz w:val="18"/>
          <w:lang w:val="fr-FR"/>
        </w:rPr>
      </w:pPr>
      <w:r w:rsidRPr="00984B33">
        <w:rPr>
          <w:rFonts w:asciiTheme="minorHAnsi" w:hAnsiTheme="minorHAnsi" w:cstheme="minorHAnsi"/>
          <w:b/>
          <w:i/>
          <w:sz w:val="18"/>
          <w:lang w:val="fr-FR"/>
        </w:rPr>
        <w:t>Traité et complété par (initiales) : __ __ __ (___/__/___) (jj/mmm/</w:t>
      </w:r>
      <w:proofErr w:type="spellStart"/>
      <w:r w:rsidRPr="00984B33">
        <w:rPr>
          <w:rFonts w:asciiTheme="minorHAnsi" w:hAnsiTheme="minorHAnsi" w:cstheme="minorHAnsi"/>
          <w:b/>
          <w:i/>
          <w:sz w:val="18"/>
          <w:lang w:val="fr-FR"/>
        </w:rPr>
        <w:t>aaaa</w:t>
      </w:r>
      <w:proofErr w:type="spellEnd"/>
      <w:r w:rsidRPr="00984B33">
        <w:rPr>
          <w:rFonts w:asciiTheme="minorHAnsi" w:hAnsiTheme="minorHAnsi" w:cstheme="minorHAnsi"/>
          <w:b/>
          <w:i/>
          <w:sz w:val="18"/>
          <w:lang w:val="fr-FR"/>
        </w:rPr>
        <w:t>)</w:t>
      </w:r>
    </w:p>
    <w:p w14:paraId="0D488BBE" w14:textId="0D30A818" w:rsidR="00083142" w:rsidRPr="00984B33" w:rsidRDefault="00984B33" w:rsidP="00984B33">
      <w:pPr>
        <w:spacing w:before="240" w:after="240"/>
        <w:jc w:val="both"/>
        <w:rPr>
          <w:rFonts w:asciiTheme="minorHAnsi" w:hAnsiTheme="minorHAnsi" w:cstheme="minorHAnsi"/>
          <w:b/>
          <w:i/>
          <w:sz w:val="18"/>
          <w:lang w:val="fr-FR"/>
        </w:rPr>
      </w:pPr>
      <w:r w:rsidRPr="00984B33">
        <w:rPr>
          <w:rFonts w:asciiTheme="minorHAnsi" w:hAnsiTheme="minorHAnsi" w:cstheme="minorHAnsi"/>
          <w:b/>
          <w:i/>
          <w:sz w:val="18"/>
          <w:lang w:val="fr-FR"/>
        </w:rPr>
        <w:t>Revu par (initiales) : __ __ __ (___/__/____) (jj/mmm/</w:t>
      </w:r>
      <w:proofErr w:type="spellStart"/>
      <w:r w:rsidRPr="00984B33">
        <w:rPr>
          <w:rFonts w:asciiTheme="minorHAnsi" w:hAnsiTheme="minorHAnsi" w:cstheme="minorHAnsi"/>
          <w:b/>
          <w:i/>
          <w:sz w:val="18"/>
          <w:lang w:val="fr-FR"/>
        </w:rPr>
        <w:t>aaaa</w:t>
      </w:r>
      <w:proofErr w:type="spellEnd"/>
      <w:r w:rsidRPr="00984B33">
        <w:rPr>
          <w:rFonts w:asciiTheme="minorHAnsi" w:hAnsiTheme="minorHAnsi" w:cstheme="minorHAnsi"/>
          <w:b/>
          <w:i/>
          <w:sz w:val="18"/>
          <w:lang w:val="fr-FR"/>
        </w:rPr>
        <w:t>)</w:t>
      </w:r>
    </w:p>
    <w:sectPr w:rsidR="00083142" w:rsidRPr="00984B33" w:rsidSect="00256334">
      <w:headerReference w:type="default" r:id="rId12"/>
      <w:footerReference w:type="default" r:id="rId13"/>
      <w:footerReference w:type="first" r:id="rId14"/>
      <w:pgSz w:w="11907" w:h="16839" w:code="9"/>
      <w:pgMar w:top="1151" w:right="1021" w:bottom="1134" w:left="1418" w:header="709" w:footer="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9F739" w14:textId="77777777" w:rsidR="009A0751" w:rsidRDefault="009A0751" w:rsidP="001F1010">
      <w:r>
        <w:separator/>
      </w:r>
    </w:p>
  </w:endnote>
  <w:endnote w:type="continuationSeparator" w:id="0">
    <w:p w14:paraId="38096891" w14:textId="77777777" w:rsidR="009A0751" w:rsidRDefault="009A0751" w:rsidP="001F1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ew York">
    <w:panose1 w:val="02040503060506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3114"/>
      <w:gridCol w:w="3118"/>
      <w:gridCol w:w="3226"/>
    </w:tblGrid>
    <w:tr w:rsidR="001D0F15" w14:paraId="65A27949" w14:textId="77777777" w:rsidTr="00AB28D3">
      <w:tc>
        <w:tcPr>
          <w:tcW w:w="3114" w:type="dxa"/>
        </w:tcPr>
        <w:p w14:paraId="43E9F422" w14:textId="73F2A11B" w:rsidR="001D0F15" w:rsidRPr="00FC6773" w:rsidRDefault="00294AB4" w:rsidP="001D0F15">
          <w:pPr>
            <w:tabs>
              <w:tab w:val="right" w:pos="9639"/>
            </w:tabs>
            <w:ind w:right="34"/>
            <w:rPr>
              <w:sz w:val="18"/>
              <w:szCs w:val="18"/>
            </w:rPr>
          </w:pPr>
          <w:r w:rsidRPr="00FC6773">
            <w:rPr>
              <w:sz w:val="18"/>
              <w:szCs w:val="18"/>
            </w:rPr>
            <w:t xml:space="preserve">QMS </w:t>
          </w:r>
          <w:r w:rsidR="00E6381B">
            <w:rPr>
              <w:sz w:val="18"/>
              <w:szCs w:val="18"/>
            </w:rPr>
            <w:t xml:space="preserve">Master </w:t>
          </w:r>
          <w:r w:rsidR="005D266E">
            <w:rPr>
              <w:sz w:val="18"/>
              <w:szCs w:val="18"/>
            </w:rPr>
            <w:t>F</w:t>
          </w:r>
          <w:r w:rsidR="000629AA">
            <w:rPr>
              <w:sz w:val="18"/>
              <w:szCs w:val="18"/>
            </w:rPr>
            <w:t xml:space="preserve">orm </w:t>
          </w:r>
          <w:r w:rsidR="00856C4F">
            <w:rPr>
              <w:sz w:val="18"/>
              <w:szCs w:val="18"/>
            </w:rPr>
            <w:t xml:space="preserve">I </w:t>
          </w:r>
          <w:r w:rsidR="001D0F15" w:rsidRPr="00FC6773">
            <w:rPr>
              <w:sz w:val="18"/>
              <w:szCs w:val="18"/>
            </w:rPr>
            <w:t xml:space="preserve">number: </w:t>
          </w:r>
          <w:r w:rsidR="003A57F7">
            <w:rPr>
              <w:sz w:val="18"/>
              <w:szCs w:val="18"/>
            </w:rPr>
            <w:t>TP</w:t>
          </w:r>
          <w:r w:rsidR="005228E4" w:rsidRPr="005228E4">
            <w:rPr>
              <w:sz w:val="18"/>
              <w:szCs w:val="18"/>
            </w:rPr>
            <w:t xml:space="preserve"> 01-00-03</w:t>
          </w:r>
          <w:r w:rsidR="00F23EEA">
            <w:rPr>
              <w:sz w:val="18"/>
              <w:szCs w:val="18"/>
            </w:rPr>
            <w:t>/</w:t>
          </w:r>
          <w:r w:rsidR="005D5B4F">
            <w:rPr>
              <w:sz w:val="18"/>
              <w:szCs w:val="18"/>
            </w:rPr>
            <w:t>v</w:t>
          </w:r>
          <w:r w:rsidR="00174CEC">
            <w:rPr>
              <w:sz w:val="18"/>
              <w:szCs w:val="18"/>
            </w:rPr>
            <w:t>3</w:t>
          </w:r>
          <w:r w:rsidR="0082608E">
            <w:rPr>
              <w:sz w:val="18"/>
              <w:szCs w:val="18"/>
            </w:rPr>
            <w:t>.0</w:t>
          </w:r>
        </w:p>
        <w:p w14:paraId="01478D64" w14:textId="7FBB785C" w:rsidR="00A37A1A" w:rsidRPr="008A43E2" w:rsidRDefault="00294AB4" w:rsidP="00817AAA">
          <w:pPr>
            <w:tabs>
              <w:tab w:val="right" w:pos="9639"/>
            </w:tabs>
            <w:spacing w:after="0"/>
            <w:ind w:right="34"/>
            <w:rPr>
              <w:sz w:val="18"/>
              <w:szCs w:val="18"/>
            </w:rPr>
          </w:pPr>
          <w:r w:rsidRPr="008A43E2">
            <w:rPr>
              <w:sz w:val="18"/>
              <w:szCs w:val="18"/>
            </w:rPr>
            <w:t xml:space="preserve">QMS </w:t>
          </w:r>
          <w:r w:rsidR="005D266E">
            <w:rPr>
              <w:sz w:val="18"/>
              <w:szCs w:val="18"/>
            </w:rPr>
            <w:t>F</w:t>
          </w:r>
          <w:r w:rsidR="000629AA">
            <w:rPr>
              <w:sz w:val="18"/>
              <w:szCs w:val="18"/>
            </w:rPr>
            <w:t>orm</w:t>
          </w:r>
          <w:r w:rsidR="001D0F15" w:rsidRPr="008A43E2">
            <w:rPr>
              <w:sz w:val="18"/>
              <w:szCs w:val="18"/>
            </w:rPr>
            <w:t xml:space="preserve"> </w:t>
          </w:r>
          <w:r w:rsidR="00A37A1A" w:rsidRPr="00FC6773">
            <w:rPr>
              <w:sz w:val="18"/>
              <w:szCs w:val="18"/>
            </w:rPr>
            <w:t xml:space="preserve">number: </w:t>
          </w:r>
          <w:r w:rsidR="00817AAA">
            <w:rPr>
              <w:sz w:val="18"/>
              <w:szCs w:val="18"/>
            </w:rPr>
            <w:t>FM</w:t>
          </w:r>
          <w:r w:rsidR="00A37A1A" w:rsidRPr="00FC6773">
            <w:rPr>
              <w:sz w:val="18"/>
              <w:szCs w:val="18"/>
            </w:rPr>
            <w:t xml:space="preserve"> 0</w:t>
          </w:r>
          <w:r w:rsidR="0097418D">
            <w:rPr>
              <w:sz w:val="18"/>
              <w:szCs w:val="18"/>
            </w:rPr>
            <w:t>7</w:t>
          </w:r>
          <w:r w:rsidR="00A37A1A" w:rsidRPr="00FC6773">
            <w:rPr>
              <w:sz w:val="18"/>
              <w:szCs w:val="18"/>
            </w:rPr>
            <w:t>-0</w:t>
          </w:r>
          <w:r w:rsidR="00CB7C1D">
            <w:rPr>
              <w:sz w:val="18"/>
              <w:szCs w:val="18"/>
            </w:rPr>
            <w:t>1</w:t>
          </w:r>
          <w:r w:rsidR="00A37A1A" w:rsidRPr="00FC6773">
            <w:rPr>
              <w:sz w:val="18"/>
              <w:szCs w:val="18"/>
            </w:rPr>
            <w:t>-</w:t>
          </w:r>
          <w:r w:rsidR="00CB7C1D">
            <w:rPr>
              <w:sz w:val="18"/>
              <w:szCs w:val="18"/>
            </w:rPr>
            <w:t>21</w:t>
          </w:r>
          <w:r w:rsidR="00F23EEA">
            <w:rPr>
              <w:sz w:val="18"/>
              <w:szCs w:val="18"/>
            </w:rPr>
            <w:t>/</w:t>
          </w:r>
          <w:r w:rsidR="005D5B4F">
            <w:rPr>
              <w:sz w:val="18"/>
              <w:szCs w:val="18"/>
            </w:rPr>
            <w:t>v</w:t>
          </w:r>
          <w:r w:rsidR="004435DF">
            <w:rPr>
              <w:sz w:val="18"/>
              <w:szCs w:val="18"/>
            </w:rPr>
            <w:t>2</w:t>
          </w:r>
          <w:r w:rsidR="00A37A1A" w:rsidRPr="00FC6773">
            <w:rPr>
              <w:sz w:val="18"/>
              <w:szCs w:val="18"/>
            </w:rPr>
            <w:t>.</w:t>
          </w:r>
          <w:r w:rsidR="0097418D">
            <w:rPr>
              <w:sz w:val="18"/>
              <w:szCs w:val="18"/>
            </w:rPr>
            <w:t>0</w:t>
          </w:r>
        </w:p>
      </w:tc>
      <w:tc>
        <w:tcPr>
          <w:tcW w:w="3118" w:type="dxa"/>
        </w:tcPr>
        <w:p w14:paraId="3107E6A2" w14:textId="75B5D680" w:rsidR="001D0F15" w:rsidRPr="00BF7B90" w:rsidRDefault="001D0F15" w:rsidP="001D0F15">
          <w:pPr>
            <w:tabs>
              <w:tab w:val="right" w:pos="9639"/>
            </w:tabs>
            <w:jc w:val="center"/>
            <w:rPr>
              <w:sz w:val="18"/>
              <w:szCs w:val="18"/>
              <w:lang w:val="fr-CH"/>
            </w:rPr>
          </w:pPr>
          <w:r w:rsidRPr="008C37DE">
            <w:rPr>
              <w:b/>
              <w:sz w:val="18"/>
              <w:szCs w:val="18"/>
            </w:rPr>
            <w:t>CONFIDENTI</w:t>
          </w:r>
          <w:r w:rsidR="003C51BF">
            <w:rPr>
              <w:b/>
              <w:sz w:val="18"/>
              <w:szCs w:val="18"/>
            </w:rPr>
            <w:t>E</w:t>
          </w:r>
          <w:r w:rsidRPr="008C37DE">
            <w:rPr>
              <w:b/>
              <w:sz w:val="18"/>
              <w:szCs w:val="18"/>
            </w:rPr>
            <w:t>L</w:t>
          </w:r>
        </w:p>
      </w:tc>
      <w:tc>
        <w:tcPr>
          <w:tcW w:w="3226" w:type="dxa"/>
        </w:tcPr>
        <w:p w14:paraId="17279C43" w14:textId="5F1FB65F" w:rsidR="001D0F15" w:rsidRDefault="001D0F15" w:rsidP="001D0F15">
          <w:pPr>
            <w:tabs>
              <w:tab w:val="right" w:pos="9639"/>
            </w:tabs>
            <w:jc w:val="right"/>
            <w:rPr>
              <w:sz w:val="18"/>
              <w:szCs w:val="18"/>
            </w:rPr>
          </w:pPr>
          <w:r w:rsidRPr="008C000E">
            <w:rPr>
              <w:sz w:val="18"/>
              <w:szCs w:val="18"/>
            </w:rPr>
            <w:t xml:space="preserve">Page </w:t>
          </w:r>
          <w:r w:rsidRPr="008C000E">
            <w:rPr>
              <w:color w:val="2B579A"/>
              <w:sz w:val="18"/>
              <w:szCs w:val="18"/>
              <w:shd w:val="clear" w:color="auto" w:fill="E6E6E6"/>
            </w:rPr>
            <w:fldChar w:fldCharType="begin"/>
          </w:r>
          <w:r w:rsidRPr="008C000E">
            <w:rPr>
              <w:sz w:val="18"/>
              <w:szCs w:val="18"/>
            </w:rPr>
            <w:instrText xml:space="preserve"> PAGE </w:instrText>
          </w:r>
          <w:r w:rsidRPr="008C000E">
            <w:rPr>
              <w:color w:val="2B579A"/>
              <w:sz w:val="18"/>
              <w:szCs w:val="18"/>
              <w:shd w:val="clear" w:color="auto" w:fill="E6E6E6"/>
            </w:rPr>
            <w:fldChar w:fldCharType="separate"/>
          </w:r>
          <w:r w:rsidR="00817AAA">
            <w:rPr>
              <w:noProof/>
              <w:sz w:val="18"/>
              <w:szCs w:val="18"/>
            </w:rPr>
            <w:t>10</w:t>
          </w:r>
          <w:r w:rsidRPr="008C000E">
            <w:rPr>
              <w:color w:val="2B579A"/>
              <w:sz w:val="18"/>
              <w:szCs w:val="18"/>
              <w:shd w:val="clear" w:color="auto" w:fill="E6E6E6"/>
            </w:rPr>
            <w:fldChar w:fldCharType="end"/>
          </w:r>
          <w:r w:rsidRPr="008C000E">
            <w:rPr>
              <w:sz w:val="18"/>
              <w:szCs w:val="18"/>
            </w:rPr>
            <w:t xml:space="preserve"> </w:t>
          </w:r>
          <w:r w:rsidR="003C51BF">
            <w:rPr>
              <w:sz w:val="18"/>
              <w:szCs w:val="18"/>
            </w:rPr>
            <w:t>sur</w:t>
          </w:r>
          <w:r w:rsidRPr="008C000E">
            <w:rPr>
              <w:sz w:val="18"/>
              <w:szCs w:val="18"/>
            </w:rPr>
            <w:t xml:space="preserve"> </w:t>
          </w:r>
          <w:r w:rsidRPr="008C000E">
            <w:rPr>
              <w:color w:val="2B579A"/>
              <w:sz w:val="18"/>
              <w:szCs w:val="18"/>
              <w:shd w:val="clear" w:color="auto" w:fill="E6E6E6"/>
            </w:rPr>
            <w:fldChar w:fldCharType="begin"/>
          </w:r>
          <w:r w:rsidRPr="008C000E">
            <w:rPr>
              <w:sz w:val="18"/>
              <w:szCs w:val="18"/>
            </w:rPr>
            <w:instrText xml:space="preserve"> NUMPAGES  </w:instrText>
          </w:r>
          <w:r w:rsidRPr="008C000E">
            <w:rPr>
              <w:color w:val="2B579A"/>
              <w:sz w:val="18"/>
              <w:szCs w:val="18"/>
              <w:shd w:val="clear" w:color="auto" w:fill="E6E6E6"/>
            </w:rPr>
            <w:fldChar w:fldCharType="separate"/>
          </w:r>
          <w:r w:rsidR="00817AAA">
            <w:rPr>
              <w:noProof/>
              <w:sz w:val="18"/>
              <w:szCs w:val="18"/>
            </w:rPr>
            <w:t>10</w:t>
          </w:r>
          <w:r w:rsidRPr="008C000E">
            <w:rPr>
              <w:color w:val="2B579A"/>
              <w:sz w:val="18"/>
              <w:szCs w:val="18"/>
              <w:shd w:val="clear" w:color="auto" w:fill="E6E6E6"/>
            </w:rPr>
            <w:fldChar w:fldCharType="end"/>
          </w:r>
        </w:p>
      </w:tc>
    </w:tr>
  </w:tbl>
  <w:p w14:paraId="3AA2CA69" w14:textId="4ED09250" w:rsidR="005C7C3D" w:rsidRPr="000A7A7A" w:rsidRDefault="005C7C3D" w:rsidP="000A7A7A">
    <w:pPr>
      <w:pStyle w:val="Footer"/>
      <w:rPr>
        <w:sz w:val="20"/>
        <w:szCs w:val="20"/>
        <w:lang w:val="de-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9EBB2" w14:textId="77777777" w:rsidR="005C7C3D" w:rsidRPr="008C732D" w:rsidRDefault="005C7C3D" w:rsidP="008C732D">
    <w:pPr>
      <w:pStyle w:val="Footer"/>
      <w:tabs>
        <w:tab w:val="clear" w:pos="4703"/>
        <w:tab w:val="clear" w:pos="9406"/>
        <w:tab w:val="center" w:pos="4740"/>
        <w:tab w:val="right" w:pos="9577"/>
      </w:tabs>
      <w:spacing w:after="120"/>
      <w:jc w:val="center"/>
      <w:rPr>
        <w:b/>
        <w:sz w:val="18"/>
        <w:szCs w:val="18"/>
      </w:rPr>
    </w:pPr>
    <w:r w:rsidRPr="00D631DC">
      <w:rPr>
        <w:b/>
        <w:sz w:val="18"/>
        <w:szCs w:val="18"/>
      </w:rPr>
      <w:t>FIND CONFIDENTIAL</w:t>
    </w:r>
  </w:p>
  <w:p w14:paraId="71A3C7E7" w14:textId="77777777" w:rsidR="005C7C3D" w:rsidRDefault="005C7C3D" w:rsidP="00DE00F2">
    <w:pPr>
      <w:jc w:val="center"/>
      <w:rPr>
        <w:sz w:val="16"/>
      </w:rPr>
    </w:pPr>
    <w:r>
      <w:rPr>
        <w:sz w:val="16"/>
      </w:rPr>
      <w:t>This document is effective within 2 weeks of its release date. The only valid version is the original signed document which is filed in the CTU QM binder. The user is responsible for ensuring they have read and understood the valid version.</w:t>
    </w:r>
  </w:p>
  <w:p w14:paraId="3338EA9F" w14:textId="77777777" w:rsidR="005C7C3D" w:rsidRPr="008C732D" w:rsidRDefault="005C7C3D" w:rsidP="008C732D">
    <w:pPr>
      <w:pStyle w:val="Footer"/>
      <w:tabs>
        <w:tab w:val="clear" w:pos="4703"/>
        <w:tab w:val="clear" w:pos="9406"/>
        <w:tab w:val="center" w:pos="4740"/>
        <w:tab w:val="right" w:pos="9577"/>
      </w:tabs>
      <w:jc w:val="right"/>
      <w:rPr>
        <w:sz w:val="18"/>
        <w:szCs w:val="18"/>
      </w:rPr>
    </w:pPr>
    <w:r>
      <w:rPr>
        <w:sz w:val="16"/>
        <w:szCs w:val="16"/>
      </w:rPr>
      <w:tab/>
    </w:r>
    <w:r w:rsidRPr="008C732D">
      <w:rPr>
        <w:sz w:val="18"/>
        <w:szCs w:val="18"/>
      </w:rPr>
      <w:t xml:space="preserve">Page </w:t>
    </w:r>
    <w:r w:rsidRPr="008C732D">
      <w:rPr>
        <w:color w:val="2B579A"/>
        <w:sz w:val="18"/>
        <w:szCs w:val="18"/>
        <w:shd w:val="clear" w:color="auto" w:fill="E6E6E6"/>
      </w:rPr>
      <w:fldChar w:fldCharType="begin"/>
    </w:r>
    <w:r w:rsidRPr="008C732D">
      <w:rPr>
        <w:sz w:val="18"/>
        <w:szCs w:val="18"/>
      </w:rPr>
      <w:instrText xml:space="preserve"> PAGE  \* Arabic  \* MERGEFORMAT </w:instrText>
    </w:r>
    <w:r w:rsidRPr="008C732D">
      <w:rPr>
        <w:color w:val="2B579A"/>
        <w:sz w:val="18"/>
        <w:szCs w:val="18"/>
        <w:shd w:val="clear" w:color="auto" w:fill="E6E6E6"/>
      </w:rPr>
      <w:fldChar w:fldCharType="separate"/>
    </w:r>
    <w:r>
      <w:rPr>
        <w:noProof/>
        <w:sz w:val="18"/>
        <w:szCs w:val="18"/>
      </w:rPr>
      <w:t>1</w:t>
    </w:r>
    <w:r w:rsidRPr="008C732D">
      <w:rPr>
        <w:color w:val="2B579A"/>
        <w:sz w:val="18"/>
        <w:szCs w:val="18"/>
        <w:shd w:val="clear" w:color="auto" w:fill="E6E6E6"/>
      </w:rPr>
      <w:fldChar w:fldCharType="end"/>
    </w:r>
    <w:r w:rsidRPr="008C732D">
      <w:rPr>
        <w:sz w:val="18"/>
        <w:szCs w:val="18"/>
      </w:rPr>
      <w:t xml:space="preserve"> of </w:t>
    </w:r>
    <w:r w:rsidRPr="008C732D">
      <w:rPr>
        <w:color w:val="2B579A"/>
        <w:sz w:val="18"/>
        <w:szCs w:val="18"/>
        <w:shd w:val="clear" w:color="auto" w:fill="E6E6E6"/>
      </w:rPr>
      <w:fldChar w:fldCharType="begin"/>
    </w:r>
    <w:r w:rsidRPr="008C732D">
      <w:rPr>
        <w:sz w:val="18"/>
        <w:szCs w:val="18"/>
      </w:rPr>
      <w:instrText xml:space="preserve"> NUMPAGES  \* Arabic  \* MERGEFORMAT </w:instrText>
    </w:r>
    <w:r w:rsidRPr="008C732D">
      <w:rPr>
        <w:color w:val="2B579A"/>
        <w:sz w:val="18"/>
        <w:szCs w:val="18"/>
        <w:shd w:val="clear" w:color="auto" w:fill="E6E6E6"/>
      </w:rPr>
      <w:fldChar w:fldCharType="separate"/>
    </w:r>
    <w:r w:rsidR="00CB7EF7">
      <w:rPr>
        <w:noProof/>
        <w:sz w:val="18"/>
        <w:szCs w:val="18"/>
      </w:rPr>
      <w:t>2</w:t>
    </w:r>
    <w:r w:rsidRPr="008C732D">
      <w:rPr>
        <w:color w:val="2B579A"/>
        <w:sz w:val="18"/>
        <w:szCs w:val="18"/>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7FF0D" w14:textId="77777777" w:rsidR="009A0751" w:rsidRDefault="009A0751" w:rsidP="001F1010">
      <w:r>
        <w:separator/>
      </w:r>
    </w:p>
  </w:footnote>
  <w:footnote w:type="continuationSeparator" w:id="0">
    <w:p w14:paraId="532B45F9" w14:textId="77777777" w:rsidR="009A0751" w:rsidRDefault="009A0751" w:rsidP="001F1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00DA5" w14:textId="00A2FB1C" w:rsidR="005C7C3D" w:rsidRDefault="005C7C3D" w:rsidP="008C732D">
    <w:pPr>
      <w:pStyle w:val="Header"/>
      <w:tabs>
        <w:tab w:val="clear" w:pos="9406"/>
        <w:tab w:val="left" w:pos="5710"/>
      </w:tabs>
      <w:jc w:val="right"/>
      <w:rPr>
        <w:sz w:val="16"/>
        <w:szCs w:val="16"/>
      </w:rPr>
    </w:pPr>
  </w:p>
  <w:p w14:paraId="0F22B818" w14:textId="4C3B2F6C" w:rsidR="00117111" w:rsidRDefault="003C51BF" w:rsidP="003C51BF">
    <w:pPr>
      <w:pStyle w:val="Header"/>
      <w:tabs>
        <w:tab w:val="left" w:pos="2993"/>
        <w:tab w:val="center" w:pos="4734"/>
      </w:tabs>
      <w:rPr>
        <w:rFonts w:asciiTheme="minorHAnsi" w:hAnsiTheme="minorHAnsi" w:cstheme="minorBidi"/>
        <w:i/>
        <w:color w:val="808080" w:themeColor="background1" w:themeShade="80"/>
      </w:rPr>
    </w:pPr>
    <w:r>
      <w:rPr>
        <w:i/>
        <w:color w:val="808080" w:themeColor="background1" w:themeShade="80"/>
      </w:rPr>
      <w:tab/>
    </w:r>
    <w:r>
      <w:rPr>
        <w:i/>
        <w:color w:val="808080" w:themeColor="background1" w:themeShade="80"/>
      </w:rPr>
      <w:tab/>
    </w:r>
    <w:r w:rsidR="00117111">
      <w:rPr>
        <w:i/>
        <w:color w:val="808080" w:themeColor="background1" w:themeShade="80"/>
      </w:rPr>
      <w:t>MPXRM – INRB</w:t>
    </w:r>
  </w:p>
  <w:p w14:paraId="41FD1F23" w14:textId="36705686" w:rsidR="00117111" w:rsidRDefault="00117111" w:rsidP="00117111">
    <w:pPr>
      <w:pStyle w:val="Header"/>
      <w:jc w:val="center"/>
      <w:rPr>
        <w:i/>
        <w:color w:val="808080" w:themeColor="background1" w:themeShade="80"/>
      </w:rPr>
    </w:pPr>
    <w:r>
      <w:rPr>
        <w:i/>
        <w:color w:val="808080" w:themeColor="background1" w:themeShade="80"/>
      </w:rPr>
      <w:t>Urine_QC_CRF_Lab_V1.0 _07FEB23</w:t>
    </w:r>
  </w:p>
  <w:p w14:paraId="47D1C017" w14:textId="77777777" w:rsidR="0055506B" w:rsidRDefault="0055506B" w:rsidP="0055506B">
    <w:pPr>
      <w:tabs>
        <w:tab w:val="center" w:pos="4680"/>
        <w:tab w:val="right" w:pos="9360"/>
      </w:tabs>
      <w:spacing w:line="240" w:lineRule="auto"/>
      <w:rPr>
        <w:iCs/>
      </w:rPr>
    </w:pPr>
  </w:p>
  <w:p w14:paraId="5C0F76B7" w14:textId="72146859" w:rsidR="002B7245" w:rsidRPr="00A975C0" w:rsidRDefault="00FF4F10" w:rsidP="0055506B">
    <w:pPr>
      <w:tabs>
        <w:tab w:val="center" w:pos="4680"/>
        <w:tab w:val="right" w:pos="9360"/>
      </w:tabs>
      <w:spacing w:line="240" w:lineRule="auto"/>
      <w:rPr>
        <w:b/>
        <w:bCs/>
        <w:i/>
        <w:caps/>
        <w:kern w:val="32"/>
        <w:sz w:val="24"/>
        <w:szCs w:val="24"/>
        <w:lang w:val="fr-FR"/>
      </w:rPr>
    </w:pPr>
    <w:r w:rsidRPr="00CD0E1F">
      <w:rPr>
        <w:i/>
        <w:lang w:val="fr-FR"/>
      </w:rPr>
      <w:t>Nom de la clinique</w:t>
    </w:r>
    <w:r w:rsidR="0055506B" w:rsidRPr="00A975C0">
      <w:rPr>
        <w:i/>
        <w:lang w:val="fr-FR"/>
      </w:rPr>
      <w:t xml:space="preserve">: ___ _____________         </w:t>
    </w:r>
    <w:r w:rsidR="0055506B" w:rsidRPr="00A975C0">
      <w:rPr>
        <w:i/>
        <w:lang w:val="fr-FR"/>
      </w:rPr>
      <w:tab/>
    </w:r>
    <w:r w:rsidR="0055506B" w:rsidRPr="00A975C0">
      <w:rPr>
        <w:i/>
        <w:lang w:val="fr-FR"/>
      </w:rPr>
      <w:tab/>
      <w:t>ID</w:t>
    </w:r>
    <w:r w:rsidR="00A975C0">
      <w:rPr>
        <w:i/>
        <w:lang w:val="fr-FR"/>
      </w:rPr>
      <w:t xml:space="preserve"> du </w:t>
    </w:r>
    <w:r w:rsidR="00A975C0" w:rsidRPr="00A975C0">
      <w:rPr>
        <w:i/>
        <w:lang w:val="fr-FR"/>
      </w:rPr>
      <w:t>Participant</w:t>
    </w:r>
    <w:r w:rsidR="0055506B" w:rsidRPr="00A975C0">
      <w:rPr>
        <w:i/>
        <w:lang w:val="fr-FR"/>
      </w:rPr>
      <w:t>: FIND PP00701/__ __ __ __</w:t>
    </w:r>
  </w:p>
  <w:p w14:paraId="29519519" w14:textId="238CE31F" w:rsidR="005C7C3D" w:rsidRPr="00A975C0" w:rsidRDefault="005C7C3D" w:rsidP="002656C2">
    <w:pPr>
      <w:pStyle w:val="Header"/>
      <w:tabs>
        <w:tab w:val="clear" w:pos="9406"/>
        <w:tab w:val="left" w:pos="5710"/>
      </w:tabs>
      <w:jc w:val="center"/>
      <w:rPr>
        <w:sz w:val="16"/>
        <w:szCs w:val="16"/>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2193"/>
    <w:multiLevelType w:val="multilevel"/>
    <w:tmpl w:val="5A84F698"/>
    <w:lvl w:ilvl="0">
      <w:start w:val="4"/>
      <w:numFmt w:val="decimal"/>
      <w:lvlText w:val="%1"/>
      <w:lvlJc w:val="left"/>
      <w:pPr>
        <w:ind w:left="432" w:hanging="432"/>
      </w:pPr>
      <w:rPr>
        <w:rFonts w:hint="default"/>
        <w:b/>
        <w:i w:val="0"/>
        <w:color w:val="auto"/>
        <w:sz w:val="28"/>
        <w:szCs w:val="28"/>
      </w:rPr>
    </w:lvl>
    <w:lvl w:ilvl="1">
      <w:start w:val="1"/>
      <w:numFmt w:val="decimal"/>
      <w:lvlText w:val="%1.%2"/>
      <w:lvlJc w:val="left"/>
      <w:pPr>
        <w:ind w:left="576" w:hanging="576"/>
      </w:pPr>
      <w:rPr>
        <w:rFonts w:hint="default"/>
        <w:color w:val="auto"/>
        <w:sz w:val="22"/>
        <w:szCs w:val="22"/>
      </w:rPr>
    </w:lvl>
    <w:lvl w:ilvl="2">
      <w:start w:val="1"/>
      <w:numFmt w:val="decimal"/>
      <w:lvlText w:val="%1.%2.%3"/>
      <w:lvlJc w:val="left"/>
      <w:pPr>
        <w:ind w:left="720" w:hanging="720"/>
      </w:pPr>
      <w:rPr>
        <w:rFonts w:hint="default"/>
        <w:color w:val="auto"/>
        <w:sz w:val="20"/>
        <w:szCs w:val="20"/>
      </w:rPr>
    </w:lvl>
    <w:lvl w:ilvl="3">
      <w:start w:val="1"/>
      <w:numFmt w:val="decimal"/>
      <w:pStyle w:val="Heading4"/>
      <w:lvlText w:val="%1.%2.%3.%4"/>
      <w:lvlJc w:val="left"/>
      <w:pPr>
        <w:ind w:left="864" w:hanging="864"/>
      </w:pPr>
      <w:rPr>
        <w:rFonts w:hint="default"/>
        <w:color w:val="auto"/>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EC25C9D"/>
    <w:multiLevelType w:val="multilevel"/>
    <w:tmpl w:val="E0A4B2C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F01E36"/>
    <w:multiLevelType w:val="hybridMultilevel"/>
    <w:tmpl w:val="46E65BF4"/>
    <w:lvl w:ilvl="0" w:tplc="FB3AA26A">
      <w:start w:val="1"/>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7833093"/>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3879AD"/>
    <w:multiLevelType w:val="hybridMultilevel"/>
    <w:tmpl w:val="7A14F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0632620"/>
    <w:multiLevelType w:val="hybridMultilevel"/>
    <w:tmpl w:val="E7D44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E07029"/>
    <w:multiLevelType w:val="hybridMultilevel"/>
    <w:tmpl w:val="E1DC6A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211EF6"/>
    <w:multiLevelType w:val="hybridMultilevel"/>
    <w:tmpl w:val="30F0C16E"/>
    <w:lvl w:ilvl="0" w:tplc="29B218D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4614E"/>
    <w:multiLevelType w:val="hybridMultilevel"/>
    <w:tmpl w:val="4FE694A8"/>
    <w:lvl w:ilvl="0" w:tplc="04090001">
      <w:start w:val="1"/>
      <w:numFmt w:val="bullet"/>
      <w:lvlText w:val=""/>
      <w:lvlJc w:val="left"/>
      <w:pPr>
        <w:ind w:left="720" w:hanging="360"/>
      </w:pPr>
      <w:rPr>
        <w:rFonts w:ascii="Symbol" w:hAnsi="Symbol" w:hint="default"/>
      </w:rPr>
    </w:lvl>
    <w:lvl w:ilvl="1" w:tplc="5D24ADEE">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24355"/>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0" w15:restartNumberingAfterBreak="0">
    <w:nsid w:val="34DD3368"/>
    <w:multiLevelType w:val="hybridMultilevel"/>
    <w:tmpl w:val="0040087E"/>
    <w:lvl w:ilvl="0" w:tplc="5F4A172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F52FD4"/>
    <w:multiLevelType w:val="hybridMultilevel"/>
    <w:tmpl w:val="219A60D2"/>
    <w:lvl w:ilvl="0" w:tplc="BC967E2A">
      <w:start w:val="1"/>
      <w:numFmt w:val="decimal"/>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A712FAE"/>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3" w15:restartNumberingAfterBreak="0">
    <w:nsid w:val="3B944CBF"/>
    <w:multiLevelType w:val="hybridMultilevel"/>
    <w:tmpl w:val="303CF308"/>
    <w:lvl w:ilvl="0" w:tplc="04090001">
      <w:start w:val="1"/>
      <w:numFmt w:val="bullet"/>
      <w:lvlText w:val=""/>
      <w:lvlJc w:val="left"/>
      <w:pPr>
        <w:ind w:left="720" w:hanging="360"/>
      </w:pPr>
      <w:rPr>
        <w:rFonts w:ascii="Symbol" w:hAnsi="Symbol" w:hint="default"/>
      </w:rPr>
    </w:lvl>
    <w:lvl w:ilvl="1" w:tplc="04090003" w:tentative="1">
      <w:start w:val="1"/>
      <w:numFmt w:val="bullet"/>
      <w:pStyle w:val="Style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D043FD"/>
    <w:multiLevelType w:val="hybridMultilevel"/>
    <w:tmpl w:val="12E05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CC3171"/>
    <w:multiLevelType w:val="hybridMultilevel"/>
    <w:tmpl w:val="8F68273C"/>
    <w:lvl w:ilvl="0" w:tplc="7F1819A6">
      <w:start w:val="1"/>
      <w:numFmt w:val="decimal"/>
      <w:pStyle w:val="Style1"/>
      <w:lvlText w:val="%1."/>
      <w:lvlJc w:val="left"/>
      <w:pPr>
        <w:ind w:left="360" w:hanging="360"/>
      </w:pPr>
    </w:lvl>
    <w:lvl w:ilvl="1" w:tplc="07E2A8E8">
      <w:start w:val="1"/>
      <w:numFmt w:val="lowerLetter"/>
      <w:lvlText w:val="%2."/>
      <w:lvlJc w:val="left"/>
      <w:pPr>
        <w:ind w:left="502"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0230A65"/>
    <w:multiLevelType w:val="hybridMultilevel"/>
    <w:tmpl w:val="D6ECD6BE"/>
    <w:lvl w:ilvl="0" w:tplc="F8E635CC">
      <w:start w:val="1"/>
      <w:numFmt w:val="decimal"/>
      <w:lvlText w:val="%1."/>
      <w:lvlJc w:val="left"/>
      <w:pPr>
        <w:ind w:left="502" w:hanging="360"/>
      </w:pPr>
      <w:rPr>
        <w:rFonts w:ascii="Arial" w:eastAsiaTheme="minorEastAsia" w:hAnsi="Arial" w:cs="Arial" w:hint="default"/>
        <w:b/>
        <w:sz w:val="22"/>
        <w:szCs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7" w15:restartNumberingAfterBreak="0">
    <w:nsid w:val="50BC7BFD"/>
    <w:multiLevelType w:val="hybridMultilevel"/>
    <w:tmpl w:val="FBF81A48"/>
    <w:lvl w:ilvl="0" w:tplc="E982B4B6">
      <w:start w:val="1"/>
      <w:numFmt w:val="decimal"/>
      <w:lvlText w:val="%1."/>
      <w:lvlJc w:val="left"/>
      <w:pPr>
        <w:ind w:left="360"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8" w15:restartNumberingAfterBreak="0">
    <w:nsid w:val="55973828"/>
    <w:multiLevelType w:val="hybridMultilevel"/>
    <w:tmpl w:val="2D883A78"/>
    <w:lvl w:ilvl="0" w:tplc="666A49D4">
      <w:start w:val="1"/>
      <w:numFmt w:val="decimal"/>
      <w:lvlText w:val="%1."/>
      <w:lvlJc w:val="left"/>
      <w:pPr>
        <w:ind w:left="502" w:hanging="360"/>
      </w:pPr>
      <w:rPr>
        <w:rFonts w:asciiTheme="minorHAnsi" w:eastAsiaTheme="minorEastAsia" w:hAnsiTheme="minorHAnsi" w:cstheme="minorBidi"/>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9" w15:restartNumberingAfterBreak="0">
    <w:nsid w:val="55B53CD5"/>
    <w:multiLevelType w:val="multilevel"/>
    <w:tmpl w:val="309A0BC0"/>
    <w:lvl w:ilvl="0">
      <w:start w:val="1"/>
      <w:numFmt w:val="decimal"/>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6984751"/>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1" w15:restartNumberingAfterBreak="0">
    <w:nsid w:val="57A47259"/>
    <w:multiLevelType w:val="hybridMultilevel"/>
    <w:tmpl w:val="5252AF0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2" w15:restartNumberingAfterBreak="0">
    <w:nsid w:val="5E0B2569"/>
    <w:multiLevelType w:val="hybridMultilevel"/>
    <w:tmpl w:val="6C929272"/>
    <w:lvl w:ilvl="0" w:tplc="07161D0A">
      <w:start w:val="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E9836DD"/>
    <w:multiLevelType w:val="hybridMultilevel"/>
    <w:tmpl w:val="EA6490D4"/>
    <w:lvl w:ilvl="0" w:tplc="900A4648">
      <w:start w:val="3"/>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5ED71CC"/>
    <w:multiLevelType w:val="multilevel"/>
    <w:tmpl w:val="B8E84234"/>
    <w:lvl w:ilvl="0">
      <w:start w:val="1"/>
      <w:numFmt w:val="decimal"/>
      <w:pStyle w:val="Heading1"/>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696526B"/>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6" w15:restartNumberingAfterBreak="0">
    <w:nsid w:val="69F23F6F"/>
    <w:multiLevelType w:val="hybridMultilevel"/>
    <w:tmpl w:val="7054C8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E6B5EED"/>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8" w15:restartNumberingAfterBreak="0">
    <w:nsid w:val="779A1D97"/>
    <w:multiLevelType w:val="hybridMultilevel"/>
    <w:tmpl w:val="D3F047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D587AD5"/>
    <w:multiLevelType w:val="hybridMultilevel"/>
    <w:tmpl w:val="727A3222"/>
    <w:lvl w:ilvl="0" w:tplc="A55E90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F5129C9"/>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num w:numId="1" w16cid:durableId="769474958">
    <w:abstractNumId w:val="13"/>
  </w:num>
  <w:num w:numId="2" w16cid:durableId="285237999">
    <w:abstractNumId w:val="24"/>
  </w:num>
  <w:num w:numId="3" w16cid:durableId="1211770646">
    <w:abstractNumId w:val="15"/>
  </w:num>
  <w:num w:numId="4" w16cid:durableId="1894733953">
    <w:abstractNumId w:val="23"/>
  </w:num>
  <w:num w:numId="5" w16cid:durableId="1813520346">
    <w:abstractNumId w:val="23"/>
    <w:lvlOverride w:ilvl="0">
      <w:startOverride w:val="3"/>
    </w:lvlOverride>
  </w:num>
  <w:num w:numId="6" w16cid:durableId="1313679282">
    <w:abstractNumId w:val="19"/>
  </w:num>
  <w:num w:numId="7" w16cid:durableId="59254587">
    <w:abstractNumId w:val="3"/>
  </w:num>
  <w:num w:numId="8" w16cid:durableId="26685768">
    <w:abstractNumId w:val="11"/>
  </w:num>
  <w:num w:numId="9" w16cid:durableId="208156109">
    <w:abstractNumId w:val="2"/>
  </w:num>
  <w:num w:numId="10" w16cid:durableId="148057737">
    <w:abstractNumId w:val="1"/>
  </w:num>
  <w:num w:numId="11" w16cid:durableId="346685659">
    <w:abstractNumId w:val="0"/>
  </w:num>
  <w:num w:numId="12" w16cid:durableId="2064403801">
    <w:abstractNumId w:val="4"/>
  </w:num>
  <w:num w:numId="13" w16cid:durableId="864487904">
    <w:abstractNumId w:val="10"/>
  </w:num>
  <w:num w:numId="14" w16cid:durableId="1807969909">
    <w:abstractNumId w:val="29"/>
  </w:num>
  <w:num w:numId="15" w16cid:durableId="1334189928">
    <w:abstractNumId w:val="14"/>
  </w:num>
  <w:num w:numId="16" w16cid:durableId="214121820">
    <w:abstractNumId w:val="8"/>
  </w:num>
  <w:num w:numId="17" w16cid:durableId="243691476">
    <w:abstractNumId w:val="22"/>
  </w:num>
  <w:num w:numId="18" w16cid:durableId="1927224531">
    <w:abstractNumId w:val="5"/>
  </w:num>
  <w:num w:numId="19" w16cid:durableId="1798647189">
    <w:abstractNumId w:val="24"/>
  </w:num>
  <w:num w:numId="20" w16cid:durableId="1688020892">
    <w:abstractNumId w:val="24"/>
  </w:num>
  <w:num w:numId="21" w16cid:durableId="2035886021">
    <w:abstractNumId w:val="7"/>
  </w:num>
  <w:num w:numId="22" w16cid:durableId="268123626">
    <w:abstractNumId w:val="6"/>
  </w:num>
  <w:num w:numId="23" w16cid:durableId="1888637701">
    <w:abstractNumId w:val="24"/>
  </w:num>
  <w:num w:numId="24" w16cid:durableId="1675494768">
    <w:abstractNumId w:val="16"/>
  </w:num>
  <w:num w:numId="25" w16cid:durableId="261571537">
    <w:abstractNumId w:val="27"/>
  </w:num>
  <w:num w:numId="26" w16cid:durableId="9622735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75976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84583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67812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59104999">
    <w:abstractNumId w:val="20"/>
  </w:num>
  <w:num w:numId="31" w16cid:durableId="1537886073">
    <w:abstractNumId w:val="9"/>
  </w:num>
  <w:num w:numId="32" w16cid:durableId="714543148">
    <w:abstractNumId w:val="30"/>
  </w:num>
  <w:num w:numId="33" w16cid:durableId="2084066574">
    <w:abstractNumId w:val="21"/>
  </w:num>
  <w:num w:numId="34" w16cid:durableId="833837104">
    <w:abstractNumId w:val="25"/>
  </w:num>
  <w:num w:numId="35" w16cid:durableId="1795253284">
    <w:abstractNumId w:val="12"/>
  </w:num>
  <w:num w:numId="36" w16cid:durableId="641347697">
    <w:abstractNumId w:val="18"/>
  </w:num>
  <w:num w:numId="37" w16cid:durableId="272398431">
    <w:abstractNumId w:val="17"/>
  </w:num>
  <w:num w:numId="38" w16cid:durableId="408387238">
    <w:abstractNumId w:val="26"/>
  </w:num>
  <w:num w:numId="39" w16cid:durableId="707141690">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F67"/>
    <w:rsid w:val="000004EF"/>
    <w:rsid w:val="000019CC"/>
    <w:rsid w:val="00002360"/>
    <w:rsid w:val="00002B96"/>
    <w:rsid w:val="00005496"/>
    <w:rsid w:val="000057B7"/>
    <w:rsid w:val="00006576"/>
    <w:rsid w:val="0000680F"/>
    <w:rsid w:val="000107C4"/>
    <w:rsid w:val="000108C3"/>
    <w:rsid w:val="00012E37"/>
    <w:rsid w:val="00013516"/>
    <w:rsid w:val="00013F0F"/>
    <w:rsid w:val="00015731"/>
    <w:rsid w:val="00016287"/>
    <w:rsid w:val="00016351"/>
    <w:rsid w:val="00022E65"/>
    <w:rsid w:val="00023486"/>
    <w:rsid w:val="00023B4E"/>
    <w:rsid w:val="00025872"/>
    <w:rsid w:val="00025C8A"/>
    <w:rsid w:val="00032762"/>
    <w:rsid w:val="00032A7E"/>
    <w:rsid w:val="00033AC4"/>
    <w:rsid w:val="00034F90"/>
    <w:rsid w:val="0003537F"/>
    <w:rsid w:val="000370D2"/>
    <w:rsid w:val="000379C2"/>
    <w:rsid w:val="00037B0D"/>
    <w:rsid w:val="00040715"/>
    <w:rsid w:val="00041B9D"/>
    <w:rsid w:val="00043878"/>
    <w:rsid w:val="00043CB6"/>
    <w:rsid w:val="000440F9"/>
    <w:rsid w:val="0004448B"/>
    <w:rsid w:val="0004484E"/>
    <w:rsid w:val="00046F89"/>
    <w:rsid w:val="00051D78"/>
    <w:rsid w:val="00052089"/>
    <w:rsid w:val="00053400"/>
    <w:rsid w:val="000564D9"/>
    <w:rsid w:val="0005657C"/>
    <w:rsid w:val="0005789B"/>
    <w:rsid w:val="0006020B"/>
    <w:rsid w:val="00060270"/>
    <w:rsid w:val="000609D9"/>
    <w:rsid w:val="00062630"/>
    <w:rsid w:val="000629AA"/>
    <w:rsid w:val="00073705"/>
    <w:rsid w:val="00074BEE"/>
    <w:rsid w:val="00074FFB"/>
    <w:rsid w:val="00076143"/>
    <w:rsid w:val="00077CC0"/>
    <w:rsid w:val="00083142"/>
    <w:rsid w:val="000848D5"/>
    <w:rsid w:val="000854AA"/>
    <w:rsid w:val="000862D9"/>
    <w:rsid w:val="00090BB2"/>
    <w:rsid w:val="00090D25"/>
    <w:rsid w:val="000929A6"/>
    <w:rsid w:val="00092DE7"/>
    <w:rsid w:val="0009340A"/>
    <w:rsid w:val="00093426"/>
    <w:rsid w:val="0009366A"/>
    <w:rsid w:val="00093AA0"/>
    <w:rsid w:val="00093EAF"/>
    <w:rsid w:val="000953DF"/>
    <w:rsid w:val="00095BCA"/>
    <w:rsid w:val="00095F15"/>
    <w:rsid w:val="00096046"/>
    <w:rsid w:val="00096AD7"/>
    <w:rsid w:val="00097EF7"/>
    <w:rsid w:val="000A0956"/>
    <w:rsid w:val="000A0FAA"/>
    <w:rsid w:val="000A17C9"/>
    <w:rsid w:val="000A292D"/>
    <w:rsid w:val="000A3AE7"/>
    <w:rsid w:val="000A5494"/>
    <w:rsid w:val="000A6C99"/>
    <w:rsid w:val="000A7A7A"/>
    <w:rsid w:val="000B348A"/>
    <w:rsid w:val="000B3B74"/>
    <w:rsid w:val="000B4958"/>
    <w:rsid w:val="000B5411"/>
    <w:rsid w:val="000B5989"/>
    <w:rsid w:val="000B5DB7"/>
    <w:rsid w:val="000B692A"/>
    <w:rsid w:val="000B7639"/>
    <w:rsid w:val="000C1646"/>
    <w:rsid w:val="000C179B"/>
    <w:rsid w:val="000C311F"/>
    <w:rsid w:val="000C3E4D"/>
    <w:rsid w:val="000C4633"/>
    <w:rsid w:val="000C539A"/>
    <w:rsid w:val="000D09EA"/>
    <w:rsid w:val="000D0A3D"/>
    <w:rsid w:val="000D0B0B"/>
    <w:rsid w:val="000D1952"/>
    <w:rsid w:val="000D2843"/>
    <w:rsid w:val="000D4EB6"/>
    <w:rsid w:val="000D5E6A"/>
    <w:rsid w:val="000D622C"/>
    <w:rsid w:val="000D7A0F"/>
    <w:rsid w:val="000E1931"/>
    <w:rsid w:val="000E2991"/>
    <w:rsid w:val="000E2CF1"/>
    <w:rsid w:val="000E3215"/>
    <w:rsid w:val="000E3681"/>
    <w:rsid w:val="000E36E7"/>
    <w:rsid w:val="000E6841"/>
    <w:rsid w:val="000F27AD"/>
    <w:rsid w:val="000F3E7E"/>
    <w:rsid w:val="000F6420"/>
    <w:rsid w:val="0010256C"/>
    <w:rsid w:val="00103A24"/>
    <w:rsid w:val="0010770E"/>
    <w:rsid w:val="00107F5B"/>
    <w:rsid w:val="00110FA7"/>
    <w:rsid w:val="00110FB5"/>
    <w:rsid w:val="00114577"/>
    <w:rsid w:val="00115064"/>
    <w:rsid w:val="00116A21"/>
    <w:rsid w:val="00117111"/>
    <w:rsid w:val="00117456"/>
    <w:rsid w:val="0012052C"/>
    <w:rsid w:val="001240DD"/>
    <w:rsid w:val="00125055"/>
    <w:rsid w:val="00135A27"/>
    <w:rsid w:val="00135CFE"/>
    <w:rsid w:val="00136C88"/>
    <w:rsid w:val="001374DD"/>
    <w:rsid w:val="00141012"/>
    <w:rsid w:val="00141151"/>
    <w:rsid w:val="00141F75"/>
    <w:rsid w:val="00143EC7"/>
    <w:rsid w:val="0014477D"/>
    <w:rsid w:val="00145519"/>
    <w:rsid w:val="0015097C"/>
    <w:rsid w:val="00150BF5"/>
    <w:rsid w:val="001512A5"/>
    <w:rsid w:val="00151FE6"/>
    <w:rsid w:val="00153362"/>
    <w:rsid w:val="0015384A"/>
    <w:rsid w:val="0015449C"/>
    <w:rsid w:val="00155BE0"/>
    <w:rsid w:val="00156DBD"/>
    <w:rsid w:val="0015708B"/>
    <w:rsid w:val="00161711"/>
    <w:rsid w:val="00162880"/>
    <w:rsid w:val="00165475"/>
    <w:rsid w:val="00166A52"/>
    <w:rsid w:val="00173BB3"/>
    <w:rsid w:val="00174CEC"/>
    <w:rsid w:val="00176BF5"/>
    <w:rsid w:val="0017723C"/>
    <w:rsid w:val="00180432"/>
    <w:rsid w:val="001804F6"/>
    <w:rsid w:val="00184882"/>
    <w:rsid w:val="00184E92"/>
    <w:rsid w:val="001861A4"/>
    <w:rsid w:val="00187782"/>
    <w:rsid w:val="00190547"/>
    <w:rsid w:val="00191986"/>
    <w:rsid w:val="00192644"/>
    <w:rsid w:val="00192FB5"/>
    <w:rsid w:val="001940E4"/>
    <w:rsid w:val="00194D00"/>
    <w:rsid w:val="001976D4"/>
    <w:rsid w:val="001A0AB5"/>
    <w:rsid w:val="001A18BB"/>
    <w:rsid w:val="001B3D17"/>
    <w:rsid w:val="001B4B56"/>
    <w:rsid w:val="001B532A"/>
    <w:rsid w:val="001B5CFE"/>
    <w:rsid w:val="001B67C3"/>
    <w:rsid w:val="001C1A0F"/>
    <w:rsid w:val="001C2738"/>
    <w:rsid w:val="001C28DB"/>
    <w:rsid w:val="001C29DB"/>
    <w:rsid w:val="001C3AB4"/>
    <w:rsid w:val="001C6D30"/>
    <w:rsid w:val="001D07D7"/>
    <w:rsid w:val="001D0F15"/>
    <w:rsid w:val="001D19E1"/>
    <w:rsid w:val="001D232F"/>
    <w:rsid w:val="001D484A"/>
    <w:rsid w:val="001E36CC"/>
    <w:rsid w:val="001E3F69"/>
    <w:rsid w:val="001E4C1B"/>
    <w:rsid w:val="001E4DB4"/>
    <w:rsid w:val="001E5273"/>
    <w:rsid w:val="001F1010"/>
    <w:rsid w:val="001F19F4"/>
    <w:rsid w:val="001F6BC8"/>
    <w:rsid w:val="001F74BF"/>
    <w:rsid w:val="002009F2"/>
    <w:rsid w:val="00204560"/>
    <w:rsid w:val="002050B1"/>
    <w:rsid w:val="0020585C"/>
    <w:rsid w:val="00206CB7"/>
    <w:rsid w:val="00210DC3"/>
    <w:rsid w:val="00211D81"/>
    <w:rsid w:val="002161A1"/>
    <w:rsid w:val="002169C3"/>
    <w:rsid w:val="00217957"/>
    <w:rsid w:val="00220516"/>
    <w:rsid w:val="00225A4C"/>
    <w:rsid w:val="0023386B"/>
    <w:rsid w:val="002353F8"/>
    <w:rsid w:val="0024156D"/>
    <w:rsid w:val="00243904"/>
    <w:rsid w:val="00243CD3"/>
    <w:rsid w:val="0024709F"/>
    <w:rsid w:val="00247EF0"/>
    <w:rsid w:val="00253318"/>
    <w:rsid w:val="0025376F"/>
    <w:rsid w:val="00253D45"/>
    <w:rsid w:val="00253E0F"/>
    <w:rsid w:val="00254195"/>
    <w:rsid w:val="00254AFA"/>
    <w:rsid w:val="00254DBF"/>
    <w:rsid w:val="00255626"/>
    <w:rsid w:val="00256334"/>
    <w:rsid w:val="00257065"/>
    <w:rsid w:val="002613A3"/>
    <w:rsid w:val="00262E3C"/>
    <w:rsid w:val="002656C2"/>
    <w:rsid w:val="00265D08"/>
    <w:rsid w:val="0026749B"/>
    <w:rsid w:val="00271511"/>
    <w:rsid w:val="00273584"/>
    <w:rsid w:val="00275D14"/>
    <w:rsid w:val="00277D07"/>
    <w:rsid w:val="002804C1"/>
    <w:rsid w:val="0028377C"/>
    <w:rsid w:val="00286D21"/>
    <w:rsid w:val="00286D55"/>
    <w:rsid w:val="0028759A"/>
    <w:rsid w:val="00291E22"/>
    <w:rsid w:val="00294AB4"/>
    <w:rsid w:val="00295B90"/>
    <w:rsid w:val="002A0599"/>
    <w:rsid w:val="002A3553"/>
    <w:rsid w:val="002B139D"/>
    <w:rsid w:val="002B1BC7"/>
    <w:rsid w:val="002B3914"/>
    <w:rsid w:val="002B4DD9"/>
    <w:rsid w:val="002B6298"/>
    <w:rsid w:val="002B6B2B"/>
    <w:rsid w:val="002B6D47"/>
    <w:rsid w:val="002B6F66"/>
    <w:rsid w:val="002B7245"/>
    <w:rsid w:val="002B7756"/>
    <w:rsid w:val="002C27F6"/>
    <w:rsid w:val="002C3D48"/>
    <w:rsid w:val="002C45D3"/>
    <w:rsid w:val="002C601F"/>
    <w:rsid w:val="002C6481"/>
    <w:rsid w:val="002D02F5"/>
    <w:rsid w:val="002D2E4B"/>
    <w:rsid w:val="002D34A6"/>
    <w:rsid w:val="002D52A8"/>
    <w:rsid w:val="002D6574"/>
    <w:rsid w:val="002D71AC"/>
    <w:rsid w:val="002E007A"/>
    <w:rsid w:val="002E00B7"/>
    <w:rsid w:val="002E1699"/>
    <w:rsid w:val="002E1EB2"/>
    <w:rsid w:val="002E4797"/>
    <w:rsid w:val="002E4A8D"/>
    <w:rsid w:val="002E4DE0"/>
    <w:rsid w:val="002F0844"/>
    <w:rsid w:val="002F170D"/>
    <w:rsid w:val="002F170E"/>
    <w:rsid w:val="002F17D7"/>
    <w:rsid w:val="002F2D7C"/>
    <w:rsid w:val="002F5584"/>
    <w:rsid w:val="002F6FB0"/>
    <w:rsid w:val="002F7488"/>
    <w:rsid w:val="00302492"/>
    <w:rsid w:val="00302774"/>
    <w:rsid w:val="003027FD"/>
    <w:rsid w:val="00302976"/>
    <w:rsid w:val="003033F9"/>
    <w:rsid w:val="00303416"/>
    <w:rsid w:val="0030344F"/>
    <w:rsid w:val="00305AA4"/>
    <w:rsid w:val="00306256"/>
    <w:rsid w:val="003068CA"/>
    <w:rsid w:val="0031247C"/>
    <w:rsid w:val="003126EE"/>
    <w:rsid w:val="00313AA6"/>
    <w:rsid w:val="003145E5"/>
    <w:rsid w:val="0031777D"/>
    <w:rsid w:val="00320FF1"/>
    <w:rsid w:val="00323E73"/>
    <w:rsid w:val="003262BB"/>
    <w:rsid w:val="00326943"/>
    <w:rsid w:val="00326949"/>
    <w:rsid w:val="003310AA"/>
    <w:rsid w:val="0033190D"/>
    <w:rsid w:val="00332C7B"/>
    <w:rsid w:val="00335A56"/>
    <w:rsid w:val="003401F4"/>
    <w:rsid w:val="003424F8"/>
    <w:rsid w:val="0034480B"/>
    <w:rsid w:val="00350212"/>
    <w:rsid w:val="00356ACB"/>
    <w:rsid w:val="00360875"/>
    <w:rsid w:val="0036659D"/>
    <w:rsid w:val="003667B0"/>
    <w:rsid w:val="003721DB"/>
    <w:rsid w:val="00376FD4"/>
    <w:rsid w:val="003818CF"/>
    <w:rsid w:val="00384B18"/>
    <w:rsid w:val="003917F5"/>
    <w:rsid w:val="00391FB4"/>
    <w:rsid w:val="0039222E"/>
    <w:rsid w:val="0039294F"/>
    <w:rsid w:val="0039298D"/>
    <w:rsid w:val="00393E1E"/>
    <w:rsid w:val="003942E2"/>
    <w:rsid w:val="00396283"/>
    <w:rsid w:val="00396542"/>
    <w:rsid w:val="003A0A4C"/>
    <w:rsid w:val="003A23D6"/>
    <w:rsid w:val="003A26EE"/>
    <w:rsid w:val="003A2D3D"/>
    <w:rsid w:val="003A33B8"/>
    <w:rsid w:val="003A3498"/>
    <w:rsid w:val="003A3CD9"/>
    <w:rsid w:val="003A3D69"/>
    <w:rsid w:val="003A4F40"/>
    <w:rsid w:val="003A57F7"/>
    <w:rsid w:val="003A6366"/>
    <w:rsid w:val="003A77AC"/>
    <w:rsid w:val="003B0377"/>
    <w:rsid w:val="003B6F30"/>
    <w:rsid w:val="003B76AD"/>
    <w:rsid w:val="003C019A"/>
    <w:rsid w:val="003C0D1D"/>
    <w:rsid w:val="003C2F8D"/>
    <w:rsid w:val="003C3384"/>
    <w:rsid w:val="003C4416"/>
    <w:rsid w:val="003C461E"/>
    <w:rsid w:val="003C51BF"/>
    <w:rsid w:val="003C55BC"/>
    <w:rsid w:val="003C651A"/>
    <w:rsid w:val="003C6C33"/>
    <w:rsid w:val="003C6C82"/>
    <w:rsid w:val="003D50DD"/>
    <w:rsid w:val="003D68FE"/>
    <w:rsid w:val="003E07C0"/>
    <w:rsid w:val="003E1E90"/>
    <w:rsid w:val="003E24F7"/>
    <w:rsid w:val="003E25E3"/>
    <w:rsid w:val="003E39CF"/>
    <w:rsid w:val="003E4D90"/>
    <w:rsid w:val="003E55C2"/>
    <w:rsid w:val="003E6117"/>
    <w:rsid w:val="003E7A70"/>
    <w:rsid w:val="003F0673"/>
    <w:rsid w:val="003F0C67"/>
    <w:rsid w:val="003F0F0B"/>
    <w:rsid w:val="003F534F"/>
    <w:rsid w:val="003F674C"/>
    <w:rsid w:val="003F7BDE"/>
    <w:rsid w:val="0040045B"/>
    <w:rsid w:val="004054E5"/>
    <w:rsid w:val="00406869"/>
    <w:rsid w:val="004145DE"/>
    <w:rsid w:val="004156AE"/>
    <w:rsid w:val="004159AF"/>
    <w:rsid w:val="0041784D"/>
    <w:rsid w:val="0041789B"/>
    <w:rsid w:val="004204E1"/>
    <w:rsid w:val="004213A9"/>
    <w:rsid w:val="004226F0"/>
    <w:rsid w:val="00422C8F"/>
    <w:rsid w:val="00424AAD"/>
    <w:rsid w:val="00425B8A"/>
    <w:rsid w:val="0042620C"/>
    <w:rsid w:val="00430135"/>
    <w:rsid w:val="00432715"/>
    <w:rsid w:val="00432B90"/>
    <w:rsid w:val="0043434A"/>
    <w:rsid w:val="00437839"/>
    <w:rsid w:val="00440CAF"/>
    <w:rsid w:val="004410DF"/>
    <w:rsid w:val="004422BA"/>
    <w:rsid w:val="004433B7"/>
    <w:rsid w:val="004435DF"/>
    <w:rsid w:val="00445177"/>
    <w:rsid w:val="00445CF0"/>
    <w:rsid w:val="004469C2"/>
    <w:rsid w:val="00453BAB"/>
    <w:rsid w:val="00454B94"/>
    <w:rsid w:val="0045572A"/>
    <w:rsid w:val="00456518"/>
    <w:rsid w:val="00456F69"/>
    <w:rsid w:val="0046008A"/>
    <w:rsid w:val="0046045F"/>
    <w:rsid w:val="00461D23"/>
    <w:rsid w:val="004677F9"/>
    <w:rsid w:val="00471E83"/>
    <w:rsid w:val="0047385D"/>
    <w:rsid w:val="00473DA5"/>
    <w:rsid w:val="00474469"/>
    <w:rsid w:val="004771EC"/>
    <w:rsid w:val="0047769A"/>
    <w:rsid w:val="004831D0"/>
    <w:rsid w:val="00485F1A"/>
    <w:rsid w:val="00490823"/>
    <w:rsid w:val="00491A4D"/>
    <w:rsid w:val="0049216D"/>
    <w:rsid w:val="00492D84"/>
    <w:rsid w:val="00492DE6"/>
    <w:rsid w:val="0049386F"/>
    <w:rsid w:val="00493C06"/>
    <w:rsid w:val="00494097"/>
    <w:rsid w:val="00495C73"/>
    <w:rsid w:val="004965D1"/>
    <w:rsid w:val="004A350B"/>
    <w:rsid w:val="004A5015"/>
    <w:rsid w:val="004A573E"/>
    <w:rsid w:val="004A7D23"/>
    <w:rsid w:val="004B0A47"/>
    <w:rsid w:val="004B0DD3"/>
    <w:rsid w:val="004B1164"/>
    <w:rsid w:val="004B1E97"/>
    <w:rsid w:val="004B4E67"/>
    <w:rsid w:val="004B59E0"/>
    <w:rsid w:val="004B5E51"/>
    <w:rsid w:val="004B7783"/>
    <w:rsid w:val="004C04FB"/>
    <w:rsid w:val="004C1C52"/>
    <w:rsid w:val="004C3A36"/>
    <w:rsid w:val="004C4613"/>
    <w:rsid w:val="004C4E41"/>
    <w:rsid w:val="004C5E59"/>
    <w:rsid w:val="004C66DD"/>
    <w:rsid w:val="004C6F78"/>
    <w:rsid w:val="004D407D"/>
    <w:rsid w:val="004D49DF"/>
    <w:rsid w:val="004D5AC3"/>
    <w:rsid w:val="004D5F81"/>
    <w:rsid w:val="004D7FD1"/>
    <w:rsid w:val="004E0451"/>
    <w:rsid w:val="004E19F8"/>
    <w:rsid w:val="004E203E"/>
    <w:rsid w:val="004E3AD3"/>
    <w:rsid w:val="004E5FD9"/>
    <w:rsid w:val="004E6A21"/>
    <w:rsid w:val="004E75D3"/>
    <w:rsid w:val="004F1F52"/>
    <w:rsid w:val="004F3A39"/>
    <w:rsid w:val="004F4A51"/>
    <w:rsid w:val="004F657A"/>
    <w:rsid w:val="005003F2"/>
    <w:rsid w:val="00501279"/>
    <w:rsid w:val="00505FC3"/>
    <w:rsid w:val="00506261"/>
    <w:rsid w:val="00513539"/>
    <w:rsid w:val="00516D80"/>
    <w:rsid w:val="00517188"/>
    <w:rsid w:val="005228E4"/>
    <w:rsid w:val="0052331B"/>
    <w:rsid w:val="00524316"/>
    <w:rsid w:val="00524476"/>
    <w:rsid w:val="005254CE"/>
    <w:rsid w:val="00526C56"/>
    <w:rsid w:val="00531602"/>
    <w:rsid w:val="00532593"/>
    <w:rsid w:val="0053270E"/>
    <w:rsid w:val="00537D93"/>
    <w:rsid w:val="00542446"/>
    <w:rsid w:val="005430EC"/>
    <w:rsid w:val="0054411F"/>
    <w:rsid w:val="00546019"/>
    <w:rsid w:val="00547F4B"/>
    <w:rsid w:val="00550208"/>
    <w:rsid w:val="00550C97"/>
    <w:rsid w:val="005529C1"/>
    <w:rsid w:val="00553CEA"/>
    <w:rsid w:val="0055506B"/>
    <w:rsid w:val="00555747"/>
    <w:rsid w:val="0055597C"/>
    <w:rsid w:val="0055602F"/>
    <w:rsid w:val="00556837"/>
    <w:rsid w:val="005575A9"/>
    <w:rsid w:val="00561CA0"/>
    <w:rsid w:val="005629B4"/>
    <w:rsid w:val="0056585C"/>
    <w:rsid w:val="00567FF0"/>
    <w:rsid w:val="00571E8C"/>
    <w:rsid w:val="005725FA"/>
    <w:rsid w:val="005727A3"/>
    <w:rsid w:val="00573D63"/>
    <w:rsid w:val="0057669C"/>
    <w:rsid w:val="0057728A"/>
    <w:rsid w:val="00580EA6"/>
    <w:rsid w:val="0058446A"/>
    <w:rsid w:val="00584D74"/>
    <w:rsid w:val="005879D9"/>
    <w:rsid w:val="00590308"/>
    <w:rsid w:val="00591117"/>
    <w:rsid w:val="005925F1"/>
    <w:rsid w:val="005940FC"/>
    <w:rsid w:val="00594A4E"/>
    <w:rsid w:val="005A1916"/>
    <w:rsid w:val="005A38A4"/>
    <w:rsid w:val="005A3C02"/>
    <w:rsid w:val="005A4C3C"/>
    <w:rsid w:val="005A5508"/>
    <w:rsid w:val="005B4067"/>
    <w:rsid w:val="005B4332"/>
    <w:rsid w:val="005C5966"/>
    <w:rsid w:val="005C598B"/>
    <w:rsid w:val="005C5A39"/>
    <w:rsid w:val="005C6A25"/>
    <w:rsid w:val="005C6F15"/>
    <w:rsid w:val="005C774D"/>
    <w:rsid w:val="005C7C3D"/>
    <w:rsid w:val="005D121C"/>
    <w:rsid w:val="005D1524"/>
    <w:rsid w:val="005D266E"/>
    <w:rsid w:val="005D412B"/>
    <w:rsid w:val="005D5B4F"/>
    <w:rsid w:val="005E1931"/>
    <w:rsid w:val="005E1FCC"/>
    <w:rsid w:val="005E2901"/>
    <w:rsid w:val="005E3505"/>
    <w:rsid w:val="005E75A8"/>
    <w:rsid w:val="005E79CF"/>
    <w:rsid w:val="005F09F7"/>
    <w:rsid w:val="005F3229"/>
    <w:rsid w:val="005F6832"/>
    <w:rsid w:val="005F744E"/>
    <w:rsid w:val="005F751B"/>
    <w:rsid w:val="005F7759"/>
    <w:rsid w:val="006039E4"/>
    <w:rsid w:val="00605EB5"/>
    <w:rsid w:val="00606B52"/>
    <w:rsid w:val="006106EC"/>
    <w:rsid w:val="006136AC"/>
    <w:rsid w:val="006142EB"/>
    <w:rsid w:val="00614402"/>
    <w:rsid w:val="0061749F"/>
    <w:rsid w:val="00621043"/>
    <w:rsid w:val="0062279F"/>
    <w:rsid w:val="00624BAB"/>
    <w:rsid w:val="006251B6"/>
    <w:rsid w:val="0062536A"/>
    <w:rsid w:val="00625A0F"/>
    <w:rsid w:val="00627070"/>
    <w:rsid w:val="00635DCB"/>
    <w:rsid w:val="00636B0F"/>
    <w:rsid w:val="0063731B"/>
    <w:rsid w:val="00637749"/>
    <w:rsid w:val="00637BF4"/>
    <w:rsid w:val="00640526"/>
    <w:rsid w:val="00641A82"/>
    <w:rsid w:val="00642CAA"/>
    <w:rsid w:val="006448BA"/>
    <w:rsid w:val="006507B5"/>
    <w:rsid w:val="00650962"/>
    <w:rsid w:val="0065192D"/>
    <w:rsid w:val="00655226"/>
    <w:rsid w:val="006624F2"/>
    <w:rsid w:val="00663DC6"/>
    <w:rsid w:val="00664EF7"/>
    <w:rsid w:val="00665817"/>
    <w:rsid w:val="00673AB8"/>
    <w:rsid w:val="00673EF0"/>
    <w:rsid w:val="00674419"/>
    <w:rsid w:val="006745AE"/>
    <w:rsid w:val="00674CE2"/>
    <w:rsid w:val="00677E2E"/>
    <w:rsid w:val="006804F7"/>
    <w:rsid w:val="0068080D"/>
    <w:rsid w:val="00683E3C"/>
    <w:rsid w:val="00687CEA"/>
    <w:rsid w:val="0069122C"/>
    <w:rsid w:val="00691A17"/>
    <w:rsid w:val="006928E9"/>
    <w:rsid w:val="00692EA7"/>
    <w:rsid w:val="00694BC4"/>
    <w:rsid w:val="00697C61"/>
    <w:rsid w:val="006A032D"/>
    <w:rsid w:val="006A4372"/>
    <w:rsid w:val="006A4D75"/>
    <w:rsid w:val="006A6CA9"/>
    <w:rsid w:val="006B3822"/>
    <w:rsid w:val="006B4E84"/>
    <w:rsid w:val="006B5A64"/>
    <w:rsid w:val="006B633D"/>
    <w:rsid w:val="006C0B25"/>
    <w:rsid w:val="006C27D9"/>
    <w:rsid w:val="006C2835"/>
    <w:rsid w:val="006C3351"/>
    <w:rsid w:val="006C33A1"/>
    <w:rsid w:val="006C4305"/>
    <w:rsid w:val="006C735A"/>
    <w:rsid w:val="006D1212"/>
    <w:rsid w:val="006D12B0"/>
    <w:rsid w:val="006D1807"/>
    <w:rsid w:val="006D47BA"/>
    <w:rsid w:val="006E057F"/>
    <w:rsid w:val="006E0FE4"/>
    <w:rsid w:val="006E18B0"/>
    <w:rsid w:val="006E1EF4"/>
    <w:rsid w:val="006E2363"/>
    <w:rsid w:val="006E2625"/>
    <w:rsid w:val="006E499C"/>
    <w:rsid w:val="006E4F7F"/>
    <w:rsid w:val="006E5924"/>
    <w:rsid w:val="006F02A8"/>
    <w:rsid w:val="006F2123"/>
    <w:rsid w:val="006F4429"/>
    <w:rsid w:val="006F46F5"/>
    <w:rsid w:val="006F4ABF"/>
    <w:rsid w:val="006F5763"/>
    <w:rsid w:val="006F6743"/>
    <w:rsid w:val="00700C40"/>
    <w:rsid w:val="007022F8"/>
    <w:rsid w:val="00703C20"/>
    <w:rsid w:val="00704B4F"/>
    <w:rsid w:val="00707001"/>
    <w:rsid w:val="00707219"/>
    <w:rsid w:val="0070753C"/>
    <w:rsid w:val="00711304"/>
    <w:rsid w:val="00711BC1"/>
    <w:rsid w:val="0071289A"/>
    <w:rsid w:val="00712F18"/>
    <w:rsid w:val="007132FE"/>
    <w:rsid w:val="00716D5F"/>
    <w:rsid w:val="00716E5B"/>
    <w:rsid w:val="00717919"/>
    <w:rsid w:val="00720640"/>
    <w:rsid w:val="00721444"/>
    <w:rsid w:val="00722670"/>
    <w:rsid w:val="0072372D"/>
    <w:rsid w:val="00724456"/>
    <w:rsid w:val="007257F0"/>
    <w:rsid w:val="007320CF"/>
    <w:rsid w:val="00732D3A"/>
    <w:rsid w:val="00734612"/>
    <w:rsid w:val="00734812"/>
    <w:rsid w:val="00736814"/>
    <w:rsid w:val="0073791F"/>
    <w:rsid w:val="007412F1"/>
    <w:rsid w:val="00741392"/>
    <w:rsid w:val="00741DC1"/>
    <w:rsid w:val="007422E9"/>
    <w:rsid w:val="0074233D"/>
    <w:rsid w:val="00743B98"/>
    <w:rsid w:val="00744150"/>
    <w:rsid w:val="00745D51"/>
    <w:rsid w:val="00747BF3"/>
    <w:rsid w:val="007502FB"/>
    <w:rsid w:val="00751388"/>
    <w:rsid w:val="007534E3"/>
    <w:rsid w:val="00753CE1"/>
    <w:rsid w:val="00763949"/>
    <w:rsid w:val="007662C4"/>
    <w:rsid w:val="00770618"/>
    <w:rsid w:val="0077131C"/>
    <w:rsid w:val="007723C8"/>
    <w:rsid w:val="0077315E"/>
    <w:rsid w:val="007738EE"/>
    <w:rsid w:val="00773CF2"/>
    <w:rsid w:val="007767B8"/>
    <w:rsid w:val="00776D09"/>
    <w:rsid w:val="00780021"/>
    <w:rsid w:val="00781DD3"/>
    <w:rsid w:val="0078431B"/>
    <w:rsid w:val="00784EE8"/>
    <w:rsid w:val="0078594A"/>
    <w:rsid w:val="00786171"/>
    <w:rsid w:val="007869AE"/>
    <w:rsid w:val="00786B33"/>
    <w:rsid w:val="0078762E"/>
    <w:rsid w:val="00787857"/>
    <w:rsid w:val="00787E64"/>
    <w:rsid w:val="0079058E"/>
    <w:rsid w:val="00793367"/>
    <w:rsid w:val="00793417"/>
    <w:rsid w:val="00796D9E"/>
    <w:rsid w:val="00797477"/>
    <w:rsid w:val="00797B70"/>
    <w:rsid w:val="007A12F7"/>
    <w:rsid w:val="007A141E"/>
    <w:rsid w:val="007A23AD"/>
    <w:rsid w:val="007A61F2"/>
    <w:rsid w:val="007B2AA4"/>
    <w:rsid w:val="007B44E0"/>
    <w:rsid w:val="007B52BF"/>
    <w:rsid w:val="007C09C2"/>
    <w:rsid w:val="007C0DC2"/>
    <w:rsid w:val="007C2F66"/>
    <w:rsid w:val="007C56C4"/>
    <w:rsid w:val="007C79B0"/>
    <w:rsid w:val="007C7A91"/>
    <w:rsid w:val="007D092E"/>
    <w:rsid w:val="007D242F"/>
    <w:rsid w:val="007D2708"/>
    <w:rsid w:val="007E0A1B"/>
    <w:rsid w:val="007E4C26"/>
    <w:rsid w:val="007E5013"/>
    <w:rsid w:val="007E50E3"/>
    <w:rsid w:val="007E6501"/>
    <w:rsid w:val="007E72DA"/>
    <w:rsid w:val="007F0C14"/>
    <w:rsid w:val="007F3777"/>
    <w:rsid w:val="007F4924"/>
    <w:rsid w:val="007F52DC"/>
    <w:rsid w:val="0080127D"/>
    <w:rsid w:val="00802087"/>
    <w:rsid w:val="0080219E"/>
    <w:rsid w:val="00804427"/>
    <w:rsid w:val="00805711"/>
    <w:rsid w:val="0080636B"/>
    <w:rsid w:val="00807AEA"/>
    <w:rsid w:val="00810468"/>
    <w:rsid w:val="008148CC"/>
    <w:rsid w:val="008154DE"/>
    <w:rsid w:val="00816C1F"/>
    <w:rsid w:val="00817787"/>
    <w:rsid w:val="008179F5"/>
    <w:rsid w:val="00817AAA"/>
    <w:rsid w:val="00820E21"/>
    <w:rsid w:val="00822C5F"/>
    <w:rsid w:val="008237E1"/>
    <w:rsid w:val="008245EC"/>
    <w:rsid w:val="0082608E"/>
    <w:rsid w:val="008265CD"/>
    <w:rsid w:val="00826907"/>
    <w:rsid w:val="00831E0B"/>
    <w:rsid w:val="008324BE"/>
    <w:rsid w:val="00833E05"/>
    <w:rsid w:val="008355CE"/>
    <w:rsid w:val="00836776"/>
    <w:rsid w:val="00837B97"/>
    <w:rsid w:val="00841B82"/>
    <w:rsid w:val="00841DDC"/>
    <w:rsid w:val="008475BE"/>
    <w:rsid w:val="00847BE0"/>
    <w:rsid w:val="00847C5F"/>
    <w:rsid w:val="00854D67"/>
    <w:rsid w:val="0085683E"/>
    <w:rsid w:val="00856C4F"/>
    <w:rsid w:val="00856E9B"/>
    <w:rsid w:val="0086063F"/>
    <w:rsid w:val="00864554"/>
    <w:rsid w:val="0086484C"/>
    <w:rsid w:val="00865AD2"/>
    <w:rsid w:val="008672FC"/>
    <w:rsid w:val="00867717"/>
    <w:rsid w:val="00867F4B"/>
    <w:rsid w:val="00870352"/>
    <w:rsid w:val="00870E70"/>
    <w:rsid w:val="00871F3F"/>
    <w:rsid w:val="00873845"/>
    <w:rsid w:val="008759DD"/>
    <w:rsid w:val="00876832"/>
    <w:rsid w:val="00880D67"/>
    <w:rsid w:val="00881F9A"/>
    <w:rsid w:val="00882B3E"/>
    <w:rsid w:val="00882B73"/>
    <w:rsid w:val="00884136"/>
    <w:rsid w:val="0088504D"/>
    <w:rsid w:val="008858D9"/>
    <w:rsid w:val="00885F3C"/>
    <w:rsid w:val="0089228F"/>
    <w:rsid w:val="00893066"/>
    <w:rsid w:val="00894109"/>
    <w:rsid w:val="00895421"/>
    <w:rsid w:val="00896C07"/>
    <w:rsid w:val="00897531"/>
    <w:rsid w:val="008A0500"/>
    <w:rsid w:val="008A41F1"/>
    <w:rsid w:val="008A43E2"/>
    <w:rsid w:val="008A443B"/>
    <w:rsid w:val="008A6338"/>
    <w:rsid w:val="008B0C0C"/>
    <w:rsid w:val="008B4754"/>
    <w:rsid w:val="008B72FA"/>
    <w:rsid w:val="008C0A59"/>
    <w:rsid w:val="008C3054"/>
    <w:rsid w:val="008C37DE"/>
    <w:rsid w:val="008C5A80"/>
    <w:rsid w:val="008C63E4"/>
    <w:rsid w:val="008C732D"/>
    <w:rsid w:val="008D0299"/>
    <w:rsid w:val="008D0A6F"/>
    <w:rsid w:val="008D69E6"/>
    <w:rsid w:val="008E022B"/>
    <w:rsid w:val="008E067F"/>
    <w:rsid w:val="008E15B0"/>
    <w:rsid w:val="008E1EB3"/>
    <w:rsid w:val="008E2939"/>
    <w:rsid w:val="008E2F57"/>
    <w:rsid w:val="008E3523"/>
    <w:rsid w:val="008E48D4"/>
    <w:rsid w:val="008F0B7C"/>
    <w:rsid w:val="008F11BA"/>
    <w:rsid w:val="008F13D5"/>
    <w:rsid w:val="008F1592"/>
    <w:rsid w:val="008F346B"/>
    <w:rsid w:val="008F44A8"/>
    <w:rsid w:val="008F46CD"/>
    <w:rsid w:val="008F6CFD"/>
    <w:rsid w:val="008F7B77"/>
    <w:rsid w:val="009004B2"/>
    <w:rsid w:val="00900ACB"/>
    <w:rsid w:val="00900F66"/>
    <w:rsid w:val="00902464"/>
    <w:rsid w:val="009029A9"/>
    <w:rsid w:val="00904D80"/>
    <w:rsid w:val="00905978"/>
    <w:rsid w:val="009115F2"/>
    <w:rsid w:val="00915F80"/>
    <w:rsid w:val="00921E05"/>
    <w:rsid w:val="0092283E"/>
    <w:rsid w:val="00924366"/>
    <w:rsid w:val="009248A2"/>
    <w:rsid w:val="0093138C"/>
    <w:rsid w:val="009352F2"/>
    <w:rsid w:val="009441D6"/>
    <w:rsid w:val="00944E66"/>
    <w:rsid w:val="009469D4"/>
    <w:rsid w:val="00952EE8"/>
    <w:rsid w:val="00956893"/>
    <w:rsid w:val="00961040"/>
    <w:rsid w:val="009635DC"/>
    <w:rsid w:val="009650B8"/>
    <w:rsid w:val="00967646"/>
    <w:rsid w:val="00967E57"/>
    <w:rsid w:val="0097418D"/>
    <w:rsid w:val="00977343"/>
    <w:rsid w:val="009836B2"/>
    <w:rsid w:val="00984B33"/>
    <w:rsid w:val="00984E54"/>
    <w:rsid w:val="009855E1"/>
    <w:rsid w:val="00986292"/>
    <w:rsid w:val="00986739"/>
    <w:rsid w:val="00986DC4"/>
    <w:rsid w:val="009870F4"/>
    <w:rsid w:val="009902C8"/>
    <w:rsid w:val="009907BE"/>
    <w:rsid w:val="00993474"/>
    <w:rsid w:val="00995AFE"/>
    <w:rsid w:val="009A0751"/>
    <w:rsid w:val="009A397F"/>
    <w:rsid w:val="009A3CBD"/>
    <w:rsid w:val="009A58D0"/>
    <w:rsid w:val="009A5BC5"/>
    <w:rsid w:val="009A5CDE"/>
    <w:rsid w:val="009A5FCA"/>
    <w:rsid w:val="009A6C6B"/>
    <w:rsid w:val="009A73E0"/>
    <w:rsid w:val="009A763B"/>
    <w:rsid w:val="009B00EB"/>
    <w:rsid w:val="009B1CAC"/>
    <w:rsid w:val="009B3BBC"/>
    <w:rsid w:val="009B4D23"/>
    <w:rsid w:val="009B666B"/>
    <w:rsid w:val="009B7026"/>
    <w:rsid w:val="009C1085"/>
    <w:rsid w:val="009C525C"/>
    <w:rsid w:val="009C6120"/>
    <w:rsid w:val="009D1C27"/>
    <w:rsid w:val="009D48D3"/>
    <w:rsid w:val="009D4C8D"/>
    <w:rsid w:val="009E1536"/>
    <w:rsid w:val="009E29F2"/>
    <w:rsid w:val="009E3E70"/>
    <w:rsid w:val="009F021E"/>
    <w:rsid w:val="009F189A"/>
    <w:rsid w:val="009F369D"/>
    <w:rsid w:val="009F4CB2"/>
    <w:rsid w:val="009F7C02"/>
    <w:rsid w:val="00A03B35"/>
    <w:rsid w:val="00A060C3"/>
    <w:rsid w:val="00A12586"/>
    <w:rsid w:val="00A12968"/>
    <w:rsid w:val="00A130E6"/>
    <w:rsid w:val="00A14B18"/>
    <w:rsid w:val="00A1586F"/>
    <w:rsid w:val="00A158EA"/>
    <w:rsid w:val="00A15935"/>
    <w:rsid w:val="00A17973"/>
    <w:rsid w:val="00A212FE"/>
    <w:rsid w:val="00A21422"/>
    <w:rsid w:val="00A21CD3"/>
    <w:rsid w:val="00A22D70"/>
    <w:rsid w:val="00A241DF"/>
    <w:rsid w:val="00A25A31"/>
    <w:rsid w:val="00A265AF"/>
    <w:rsid w:val="00A31541"/>
    <w:rsid w:val="00A31A3F"/>
    <w:rsid w:val="00A32349"/>
    <w:rsid w:val="00A33BCA"/>
    <w:rsid w:val="00A34114"/>
    <w:rsid w:val="00A34B56"/>
    <w:rsid w:val="00A34D4C"/>
    <w:rsid w:val="00A36454"/>
    <w:rsid w:val="00A37A1A"/>
    <w:rsid w:val="00A40E61"/>
    <w:rsid w:val="00A41501"/>
    <w:rsid w:val="00A4266F"/>
    <w:rsid w:val="00A44574"/>
    <w:rsid w:val="00A45591"/>
    <w:rsid w:val="00A458DD"/>
    <w:rsid w:val="00A45BED"/>
    <w:rsid w:val="00A47EF1"/>
    <w:rsid w:val="00A53723"/>
    <w:rsid w:val="00A55E90"/>
    <w:rsid w:val="00A55EFF"/>
    <w:rsid w:val="00A57DBC"/>
    <w:rsid w:val="00A6130B"/>
    <w:rsid w:val="00A61AF5"/>
    <w:rsid w:val="00A61D03"/>
    <w:rsid w:val="00A61F9E"/>
    <w:rsid w:val="00A635E4"/>
    <w:rsid w:val="00A64897"/>
    <w:rsid w:val="00A64919"/>
    <w:rsid w:val="00A67107"/>
    <w:rsid w:val="00A71AC7"/>
    <w:rsid w:val="00A7530A"/>
    <w:rsid w:val="00A7703B"/>
    <w:rsid w:val="00A8089D"/>
    <w:rsid w:val="00A913E0"/>
    <w:rsid w:val="00A96A82"/>
    <w:rsid w:val="00A9738F"/>
    <w:rsid w:val="00A975C0"/>
    <w:rsid w:val="00AA07B8"/>
    <w:rsid w:val="00AA0978"/>
    <w:rsid w:val="00AA4442"/>
    <w:rsid w:val="00AA4DA6"/>
    <w:rsid w:val="00AA5A22"/>
    <w:rsid w:val="00AB07B7"/>
    <w:rsid w:val="00AB28D3"/>
    <w:rsid w:val="00AB3A11"/>
    <w:rsid w:val="00AB533A"/>
    <w:rsid w:val="00AB58BB"/>
    <w:rsid w:val="00AC08EB"/>
    <w:rsid w:val="00AC46E0"/>
    <w:rsid w:val="00AC794C"/>
    <w:rsid w:val="00AC7C81"/>
    <w:rsid w:val="00AD0230"/>
    <w:rsid w:val="00AD057D"/>
    <w:rsid w:val="00AD0EFF"/>
    <w:rsid w:val="00AD3A13"/>
    <w:rsid w:val="00AD3B99"/>
    <w:rsid w:val="00AD49D0"/>
    <w:rsid w:val="00AD6C30"/>
    <w:rsid w:val="00AE1DBA"/>
    <w:rsid w:val="00AE2CF6"/>
    <w:rsid w:val="00AE2E7A"/>
    <w:rsid w:val="00AE4A7A"/>
    <w:rsid w:val="00AE5559"/>
    <w:rsid w:val="00AF0B4A"/>
    <w:rsid w:val="00AF18BA"/>
    <w:rsid w:val="00AF2A8D"/>
    <w:rsid w:val="00AF6A9B"/>
    <w:rsid w:val="00AF6FC4"/>
    <w:rsid w:val="00AF7E9B"/>
    <w:rsid w:val="00B0013B"/>
    <w:rsid w:val="00B01680"/>
    <w:rsid w:val="00B01B5F"/>
    <w:rsid w:val="00B03DAC"/>
    <w:rsid w:val="00B04C14"/>
    <w:rsid w:val="00B0653F"/>
    <w:rsid w:val="00B06CBF"/>
    <w:rsid w:val="00B11422"/>
    <w:rsid w:val="00B12519"/>
    <w:rsid w:val="00B125D2"/>
    <w:rsid w:val="00B12F97"/>
    <w:rsid w:val="00B13EFD"/>
    <w:rsid w:val="00B13F30"/>
    <w:rsid w:val="00B14318"/>
    <w:rsid w:val="00B14AA4"/>
    <w:rsid w:val="00B15138"/>
    <w:rsid w:val="00B153FD"/>
    <w:rsid w:val="00B165FF"/>
    <w:rsid w:val="00B17BF5"/>
    <w:rsid w:val="00B22E24"/>
    <w:rsid w:val="00B240FD"/>
    <w:rsid w:val="00B26C66"/>
    <w:rsid w:val="00B31071"/>
    <w:rsid w:val="00B359B1"/>
    <w:rsid w:val="00B43B6E"/>
    <w:rsid w:val="00B45C46"/>
    <w:rsid w:val="00B502B4"/>
    <w:rsid w:val="00B505DA"/>
    <w:rsid w:val="00B50FC1"/>
    <w:rsid w:val="00B512C4"/>
    <w:rsid w:val="00B5251D"/>
    <w:rsid w:val="00B52F86"/>
    <w:rsid w:val="00B535E1"/>
    <w:rsid w:val="00B543AC"/>
    <w:rsid w:val="00B54F7D"/>
    <w:rsid w:val="00B57194"/>
    <w:rsid w:val="00B612B3"/>
    <w:rsid w:val="00B621E1"/>
    <w:rsid w:val="00B6292B"/>
    <w:rsid w:val="00B62E52"/>
    <w:rsid w:val="00B64CE1"/>
    <w:rsid w:val="00B65D7F"/>
    <w:rsid w:val="00B670FB"/>
    <w:rsid w:val="00B71F82"/>
    <w:rsid w:val="00B75ADC"/>
    <w:rsid w:val="00B806F3"/>
    <w:rsid w:val="00B80CF7"/>
    <w:rsid w:val="00B8263C"/>
    <w:rsid w:val="00B8449C"/>
    <w:rsid w:val="00B85A5B"/>
    <w:rsid w:val="00B8602F"/>
    <w:rsid w:val="00B86248"/>
    <w:rsid w:val="00B86FDA"/>
    <w:rsid w:val="00B87108"/>
    <w:rsid w:val="00B93A1F"/>
    <w:rsid w:val="00B95606"/>
    <w:rsid w:val="00B959EC"/>
    <w:rsid w:val="00B96239"/>
    <w:rsid w:val="00B96844"/>
    <w:rsid w:val="00B96D9C"/>
    <w:rsid w:val="00BA0D77"/>
    <w:rsid w:val="00BA2342"/>
    <w:rsid w:val="00BA2F3B"/>
    <w:rsid w:val="00BB0C05"/>
    <w:rsid w:val="00BB4016"/>
    <w:rsid w:val="00BB4898"/>
    <w:rsid w:val="00BB539A"/>
    <w:rsid w:val="00BB7FDF"/>
    <w:rsid w:val="00BC0A2E"/>
    <w:rsid w:val="00BC2256"/>
    <w:rsid w:val="00BC34CC"/>
    <w:rsid w:val="00BC3875"/>
    <w:rsid w:val="00BC3CF8"/>
    <w:rsid w:val="00BD4376"/>
    <w:rsid w:val="00BD7AA6"/>
    <w:rsid w:val="00BE0085"/>
    <w:rsid w:val="00BE15A6"/>
    <w:rsid w:val="00BE2231"/>
    <w:rsid w:val="00BE63EC"/>
    <w:rsid w:val="00BE738C"/>
    <w:rsid w:val="00BF19C1"/>
    <w:rsid w:val="00BF2C36"/>
    <w:rsid w:val="00BF3FB6"/>
    <w:rsid w:val="00BF4857"/>
    <w:rsid w:val="00BF5256"/>
    <w:rsid w:val="00BF5839"/>
    <w:rsid w:val="00BF698D"/>
    <w:rsid w:val="00BF6CEE"/>
    <w:rsid w:val="00BF774A"/>
    <w:rsid w:val="00C00249"/>
    <w:rsid w:val="00C029B8"/>
    <w:rsid w:val="00C03FA0"/>
    <w:rsid w:val="00C07D46"/>
    <w:rsid w:val="00C103C1"/>
    <w:rsid w:val="00C10DB0"/>
    <w:rsid w:val="00C11FD0"/>
    <w:rsid w:val="00C13D35"/>
    <w:rsid w:val="00C1429A"/>
    <w:rsid w:val="00C144A5"/>
    <w:rsid w:val="00C15D88"/>
    <w:rsid w:val="00C207ED"/>
    <w:rsid w:val="00C25414"/>
    <w:rsid w:val="00C278E5"/>
    <w:rsid w:val="00C306A8"/>
    <w:rsid w:val="00C30EA1"/>
    <w:rsid w:val="00C370ED"/>
    <w:rsid w:val="00C3722A"/>
    <w:rsid w:val="00C46F23"/>
    <w:rsid w:val="00C47482"/>
    <w:rsid w:val="00C5009D"/>
    <w:rsid w:val="00C521C7"/>
    <w:rsid w:val="00C5256F"/>
    <w:rsid w:val="00C5402D"/>
    <w:rsid w:val="00C542E2"/>
    <w:rsid w:val="00C56470"/>
    <w:rsid w:val="00C63A09"/>
    <w:rsid w:val="00C64C71"/>
    <w:rsid w:val="00C64F5C"/>
    <w:rsid w:val="00C65E73"/>
    <w:rsid w:val="00C66FAB"/>
    <w:rsid w:val="00C674F7"/>
    <w:rsid w:val="00C67B3B"/>
    <w:rsid w:val="00C734AE"/>
    <w:rsid w:val="00C748C9"/>
    <w:rsid w:val="00C76321"/>
    <w:rsid w:val="00C767C6"/>
    <w:rsid w:val="00C77072"/>
    <w:rsid w:val="00C77E34"/>
    <w:rsid w:val="00C80BE0"/>
    <w:rsid w:val="00C81137"/>
    <w:rsid w:val="00C82195"/>
    <w:rsid w:val="00C84C58"/>
    <w:rsid w:val="00C87539"/>
    <w:rsid w:val="00C90B12"/>
    <w:rsid w:val="00C92844"/>
    <w:rsid w:val="00C9502D"/>
    <w:rsid w:val="00CA1892"/>
    <w:rsid w:val="00CB00A3"/>
    <w:rsid w:val="00CB2EDB"/>
    <w:rsid w:val="00CB3A0D"/>
    <w:rsid w:val="00CB4C17"/>
    <w:rsid w:val="00CB4E6C"/>
    <w:rsid w:val="00CB697B"/>
    <w:rsid w:val="00CB7C1D"/>
    <w:rsid w:val="00CB7E79"/>
    <w:rsid w:val="00CB7EF7"/>
    <w:rsid w:val="00CB7F84"/>
    <w:rsid w:val="00CC0188"/>
    <w:rsid w:val="00CC2B06"/>
    <w:rsid w:val="00CC2BC3"/>
    <w:rsid w:val="00CC38D7"/>
    <w:rsid w:val="00CC4BAE"/>
    <w:rsid w:val="00CC5A52"/>
    <w:rsid w:val="00CD0899"/>
    <w:rsid w:val="00CD0F3C"/>
    <w:rsid w:val="00CD1A4E"/>
    <w:rsid w:val="00CD36F1"/>
    <w:rsid w:val="00CE2376"/>
    <w:rsid w:val="00CE2E66"/>
    <w:rsid w:val="00CE639A"/>
    <w:rsid w:val="00CE66EF"/>
    <w:rsid w:val="00CE681A"/>
    <w:rsid w:val="00CF000B"/>
    <w:rsid w:val="00CF1A0F"/>
    <w:rsid w:val="00CF4008"/>
    <w:rsid w:val="00CF48A5"/>
    <w:rsid w:val="00CF5581"/>
    <w:rsid w:val="00CF6018"/>
    <w:rsid w:val="00CF67A7"/>
    <w:rsid w:val="00D0059F"/>
    <w:rsid w:val="00D00BFD"/>
    <w:rsid w:val="00D01714"/>
    <w:rsid w:val="00D04734"/>
    <w:rsid w:val="00D06205"/>
    <w:rsid w:val="00D10332"/>
    <w:rsid w:val="00D107F3"/>
    <w:rsid w:val="00D10FC9"/>
    <w:rsid w:val="00D11864"/>
    <w:rsid w:val="00D12C79"/>
    <w:rsid w:val="00D1425E"/>
    <w:rsid w:val="00D14AFF"/>
    <w:rsid w:val="00D15B66"/>
    <w:rsid w:val="00D1758E"/>
    <w:rsid w:val="00D17B45"/>
    <w:rsid w:val="00D20237"/>
    <w:rsid w:val="00D207B0"/>
    <w:rsid w:val="00D22ABB"/>
    <w:rsid w:val="00D23301"/>
    <w:rsid w:val="00D31A4C"/>
    <w:rsid w:val="00D32431"/>
    <w:rsid w:val="00D3274E"/>
    <w:rsid w:val="00D33025"/>
    <w:rsid w:val="00D339AD"/>
    <w:rsid w:val="00D34734"/>
    <w:rsid w:val="00D34BCA"/>
    <w:rsid w:val="00D43780"/>
    <w:rsid w:val="00D44106"/>
    <w:rsid w:val="00D45937"/>
    <w:rsid w:val="00D533CC"/>
    <w:rsid w:val="00D53ECD"/>
    <w:rsid w:val="00D54E6A"/>
    <w:rsid w:val="00D577C1"/>
    <w:rsid w:val="00D57A2A"/>
    <w:rsid w:val="00D631DC"/>
    <w:rsid w:val="00D64545"/>
    <w:rsid w:val="00D64883"/>
    <w:rsid w:val="00D70271"/>
    <w:rsid w:val="00D7084D"/>
    <w:rsid w:val="00D740C7"/>
    <w:rsid w:val="00D76871"/>
    <w:rsid w:val="00D77B6A"/>
    <w:rsid w:val="00D800BC"/>
    <w:rsid w:val="00D80E82"/>
    <w:rsid w:val="00D8198E"/>
    <w:rsid w:val="00D823D4"/>
    <w:rsid w:val="00D85261"/>
    <w:rsid w:val="00D87990"/>
    <w:rsid w:val="00D913FE"/>
    <w:rsid w:val="00D918F0"/>
    <w:rsid w:val="00D964CB"/>
    <w:rsid w:val="00DA1EC1"/>
    <w:rsid w:val="00DA6981"/>
    <w:rsid w:val="00DA6ED4"/>
    <w:rsid w:val="00DA7235"/>
    <w:rsid w:val="00DB41C0"/>
    <w:rsid w:val="00DB5107"/>
    <w:rsid w:val="00DB5E3A"/>
    <w:rsid w:val="00DB63FE"/>
    <w:rsid w:val="00DB68DA"/>
    <w:rsid w:val="00DB7D58"/>
    <w:rsid w:val="00DC0EA1"/>
    <w:rsid w:val="00DC4779"/>
    <w:rsid w:val="00DC4E42"/>
    <w:rsid w:val="00DC5C01"/>
    <w:rsid w:val="00DC6C4E"/>
    <w:rsid w:val="00DD181F"/>
    <w:rsid w:val="00DD24A6"/>
    <w:rsid w:val="00DD557C"/>
    <w:rsid w:val="00DD61E7"/>
    <w:rsid w:val="00DE00F2"/>
    <w:rsid w:val="00DE05CB"/>
    <w:rsid w:val="00DE3E54"/>
    <w:rsid w:val="00DE5116"/>
    <w:rsid w:val="00DE6F84"/>
    <w:rsid w:val="00DF0388"/>
    <w:rsid w:val="00DF0B3C"/>
    <w:rsid w:val="00DF229C"/>
    <w:rsid w:val="00DF2365"/>
    <w:rsid w:val="00DF2B16"/>
    <w:rsid w:val="00DF2CEA"/>
    <w:rsid w:val="00DF7EE4"/>
    <w:rsid w:val="00E02346"/>
    <w:rsid w:val="00E023A2"/>
    <w:rsid w:val="00E03241"/>
    <w:rsid w:val="00E03BA4"/>
    <w:rsid w:val="00E06912"/>
    <w:rsid w:val="00E07EB5"/>
    <w:rsid w:val="00E10718"/>
    <w:rsid w:val="00E13052"/>
    <w:rsid w:val="00E13869"/>
    <w:rsid w:val="00E14E64"/>
    <w:rsid w:val="00E15276"/>
    <w:rsid w:val="00E2056B"/>
    <w:rsid w:val="00E2158C"/>
    <w:rsid w:val="00E300DA"/>
    <w:rsid w:val="00E30501"/>
    <w:rsid w:val="00E36D33"/>
    <w:rsid w:val="00E409FC"/>
    <w:rsid w:val="00E41EFA"/>
    <w:rsid w:val="00E458B7"/>
    <w:rsid w:val="00E50C4F"/>
    <w:rsid w:val="00E5163A"/>
    <w:rsid w:val="00E53FCC"/>
    <w:rsid w:val="00E56493"/>
    <w:rsid w:val="00E56849"/>
    <w:rsid w:val="00E61793"/>
    <w:rsid w:val="00E62001"/>
    <w:rsid w:val="00E6381B"/>
    <w:rsid w:val="00E63D76"/>
    <w:rsid w:val="00E64B57"/>
    <w:rsid w:val="00E657C8"/>
    <w:rsid w:val="00E65A21"/>
    <w:rsid w:val="00E71DBF"/>
    <w:rsid w:val="00E75EAD"/>
    <w:rsid w:val="00E76356"/>
    <w:rsid w:val="00E76708"/>
    <w:rsid w:val="00E7697B"/>
    <w:rsid w:val="00E80AEE"/>
    <w:rsid w:val="00E815D8"/>
    <w:rsid w:val="00E869D5"/>
    <w:rsid w:val="00E90A6B"/>
    <w:rsid w:val="00E91283"/>
    <w:rsid w:val="00E935CA"/>
    <w:rsid w:val="00E939A9"/>
    <w:rsid w:val="00E95480"/>
    <w:rsid w:val="00E95B42"/>
    <w:rsid w:val="00E96277"/>
    <w:rsid w:val="00EA02F5"/>
    <w:rsid w:val="00EA0820"/>
    <w:rsid w:val="00EA5ED5"/>
    <w:rsid w:val="00EB2AA0"/>
    <w:rsid w:val="00EB3132"/>
    <w:rsid w:val="00EC4F13"/>
    <w:rsid w:val="00EC5C12"/>
    <w:rsid w:val="00EC64C2"/>
    <w:rsid w:val="00ED0C1B"/>
    <w:rsid w:val="00ED17E0"/>
    <w:rsid w:val="00ED3A60"/>
    <w:rsid w:val="00ED3FA0"/>
    <w:rsid w:val="00ED43A5"/>
    <w:rsid w:val="00ED47AE"/>
    <w:rsid w:val="00ED5B16"/>
    <w:rsid w:val="00ED5F67"/>
    <w:rsid w:val="00ED7B29"/>
    <w:rsid w:val="00EE066B"/>
    <w:rsid w:val="00EE114E"/>
    <w:rsid w:val="00EE156E"/>
    <w:rsid w:val="00EE1774"/>
    <w:rsid w:val="00EE1FB7"/>
    <w:rsid w:val="00EE3873"/>
    <w:rsid w:val="00EE3C9F"/>
    <w:rsid w:val="00EE4B02"/>
    <w:rsid w:val="00EE779E"/>
    <w:rsid w:val="00EE7A46"/>
    <w:rsid w:val="00EF0AB6"/>
    <w:rsid w:val="00EF1FE9"/>
    <w:rsid w:val="00EF23D7"/>
    <w:rsid w:val="00EF36A6"/>
    <w:rsid w:val="00EF6C97"/>
    <w:rsid w:val="00F015FF"/>
    <w:rsid w:val="00F11CB7"/>
    <w:rsid w:val="00F126D1"/>
    <w:rsid w:val="00F1321B"/>
    <w:rsid w:val="00F16546"/>
    <w:rsid w:val="00F17E1D"/>
    <w:rsid w:val="00F2332C"/>
    <w:rsid w:val="00F23EEA"/>
    <w:rsid w:val="00F2489D"/>
    <w:rsid w:val="00F2556F"/>
    <w:rsid w:val="00F25917"/>
    <w:rsid w:val="00F25926"/>
    <w:rsid w:val="00F266C4"/>
    <w:rsid w:val="00F3145E"/>
    <w:rsid w:val="00F31A1E"/>
    <w:rsid w:val="00F34F10"/>
    <w:rsid w:val="00F42247"/>
    <w:rsid w:val="00F44269"/>
    <w:rsid w:val="00F44729"/>
    <w:rsid w:val="00F44DC6"/>
    <w:rsid w:val="00F47654"/>
    <w:rsid w:val="00F47F66"/>
    <w:rsid w:val="00F5210E"/>
    <w:rsid w:val="00F52B69"/>
    <w:rsid w:val="00F54997"/>
    <w:rsid w:val="00F55EF7"/>
    <w:rsid w:val="00F561FA"/>
    <w:rsid w:val="00F56A35"/>
    <w:rsid w:val="00F626B8"/>
    <w:rsid w:val="00F63227"/>
    <w:rsid w:val="00F6349D"/>
    <w:rsid w:val="00F645B6"/>
    <w:rsid w:val="00F65406"/>
    <w:rsid w:val="00F655A6"/>
    <w:rsid w:val="00F66903"/>
    <w:rsid w:val="00F7082C"/>
    <w:rsid w:val="00F714CD"/>
    <w:rsid w:val="00F720D5"/>
    <w:rsid w:val="00F76710"/>
    <w:rsid w:val="00F77168"/>
    <w:rsid w:val="00F8122E"/>
    <w:rsid w:val="00F81852"/>
    <w:rsid w:val="00F81D52"/>
    <w:rsid w:val="00F8273E"/>
    <w:rsid w:val="00F8361A"/>
    <w:rsid w:val="00F86ED2"/>
    <w:rsid w:val="00F91156"/>
    <w:rsid w:val="00F91AFA"/>
    <w:rsid w:val="00F91E96"/>
    <w:rsid w:val="00F92169"/>
    <w:rsid w:val="00F959F3"/>
    <w:rsid w:val="00F95F37"/>
    <w:rsid w:val="00F978D5"/>
    <w:rsid w:val="00FA1708"/>
    <w:rsid w:val="00FA55C4"/>
    <w:rsid w:val="00FA60AD"/>
    <w:rsid w:val="00FB1669"/>
    <w:rsid w:val="00FB178C"/>
    <w:rsid w:val="00FB2609"/>
    <w:rsid w:val="00FB2AC3"/>
    <w:rsid w:val="00FB2D93"/>
    <w:rsid w:val="00FB4965"/>
    <w:rsid w:val="00FB5264"/>
    <w:rsid w:val="00FB5ED6"/>
    <w:rsid w:val="00FB66E6"/>
    <w:rsid w:val="00FB6E84"/>
    <w:rsid w:val="00FC115E"/>
    <w:rsid w:val="00FC3B5B"/>
    <w:rsid w:val="00FC5198"/>
    <w:rsid w:val="00FC6773"/>
    <w:rsid w:val="00FD041F"/>
    <w:rsid w:val="00FD07BC"/>
    <w:rsid w:val="00FD142B"/>
    <w:rsid w:val="00FD3E56"/>
    <w:rsid w:val="00FD472A"/>
    <w:rsid w:val="00FD7A46"/>
    <w:rsid w:val="00FE01B8"/>
    <w:rsid w:val="00FE23C8"/>
    <w:rsid w:val="00FE2A17"/>
    <w:rsid w:val="00FE2C51"/>
    <w:rsid w:val="00FE7764"/>
    <w:rsid w:val="00FF0747"/>
    <w:rsid w:val="00FF0932"/>
    <w:rsid w:val="00FF1A6E"/>
    <w:rsid w:val="00FF22C2"/>
    <w:rsid w:val="00FF3675"/>
    <w:rsid w:val="00FF442A"/>
    <w:rsid w:val="00FF4F10"/>
    <w:rsid w:val="0DAA32B6"/>
    <w:rsid w:val="1A8528EE"/>
    <w:rsid w:val="2E7F29FF"/>
    <w:rsid w:val="3C91D1C6"/>
    <w:rsid w:val="3DC6AF37"/>
    <w:rsid w:val="3E723E69"/>
    <w:rsid w:val="424EEEAC"/>
    <w:rsid w:val="5C45EB93"/>
    <w:rsid w:val="5E210F9C"/>
    <w:rsid w:val="68740F00"/>
    <w:rsid w:val="712C26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B4258"/>
  <w15:docId w15:val="{4FDC308C-A711-4F19-84D0-F0DD9C1D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0FD"/>
    <w:pPr>
      <w:spacing w:after="120"/>
    </w:pPr>
    <w:rPr>
      <w:rFonts w:ascii="Arial" w:hAnsi="Arial" w:cs="Arial"/>
      <w:lang w:val="en-GB"/>
    </w:rPr>
  </w:style>
  <w:style w:type="paragraph" w:styleId="Heading1">
    <w:name w:val="heading 1"/>
    <w:basedOn w:val="Normal"/>
    <w:next w:val="Normal"/>
    <w:link w:val="Heading1Char"/>
    <w:uiPriority w:val="9"/>
    <w:qFormat/>
    <w:rsid w:val="00786B33"/>
    <w:pPr>
      <w:keepNext/>
      <w:keepLines/>
      <w:numPr>
        <w:numId w:val="2"/>
      </w:numPr>
      <w:spacing w:before="480"/>
      <w:outlineLvl w:val="0"/>
    </w:pPr>
    <w:rPr>
      <w:rFonts w:eastAsiaTheme="majorEastAsia" w:cstheme="majorBidi"/>
      <w:b/>
      <w:bCs/>
      <w:sz w:val="24"/>
      <w:szCs w:val="28"/>
    </w:rPr>
  </w:style>
  <w:style w:type="paragraph" w:styleId="Heading2">
    <w:name w:val="heading 2"/>
    <w:basedOn w:val="Heading1"/>
    <w:next w:val="Normal"/>
    <w:link w:val="Heading2Char"/>
    <w:autoRedefine/>
    <w:uiPriority w:val="9"/>
    <w:unhideWhenUsed/>
    <w:qFormat/>
    <w:rsid w:val="00191986"/>
    <w:pPr>
      <w:numPr>
        <w:ilvl w:val="1"/>
        <w:numId w:val="10"/>
      </w:numPr>
      <w:spacing w:before="200"/>
      <w:ind w:left="578" w:hanging="578"/>
      <w:outlineLvl w:val="1"/>
    </w:pPr>
    <w:rPr>
      <w:bCs w:val="0"/>
      <w:color w:val="000000" w:themeColor="text1"/>
      <w:sz w:val="22"/>
      <w:szCs w:val="26"/>
    </w:rPr>
  </w:style>
  <w:style w:type="paragraph" w:styleId="Heading3">
    <w:name w:val="heading 3"/>
    <w:basedOn w:val="Normal"/>
    <w:next w:val="Normal"/>
    <w:link w:val="Heading3Char"/>
    <w:autoRedefine/>
    <w:uiPriority w:val="9"/>
    <w:unhideWhenUsed/>
    <w:qFormat/>
    <w:rsid w:val="002F6FB0"/>
    <w:pPr>
      <w:keepNext/>
      <w:keepLines/>
      <w:numPr>
        <w:ilvl w:val="2"/>
        <w:numId w:val="10"/>
      </w:numPr>
      <w:spacing w:before="200" w:line="360" w:lineRule="auto"/>
      <w:ind w:left="1134" w:hanging="72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621043"/>
    <w:pPr>
      <w:keepNext/>
      <w:keepLines/>
      <w:numPr>
        <w:ilvl w:val="3"/>
        <w:numId w:val="11"/>
      </w:numPr>
      <w:spacing w:before="200"/>
      <w:outlineLvl w:val="3"/>
    </w:pPr>
    <w:rPr>
      <w:rFonts w:eastAsiaTheme="majorEastAsia" w:cstheme="majorBidi"/>
      <w:b/>
      <w:bCs/>
      <w:iCs/>
      <w:color w:val="468AB2"/>
    </w:rPr>
  </w:style>
  <w:style w:type="paragraph" w:styleId="Heading5">
    <w:name w:val="heading 5"/>
    <w:basedOn w:val="Normal"/>
    <w:next w:val="Normal"/>
    <w:link w:val="Heading5Char"/>
    <w:uiPriority w:val="9"/>
    <w:semiHidden/>
    <w:unhideWhenUsed/>
    <w:qFormat/>
    <w:rsid w:val="00217957"/>
    <w:pPr>
      <w:keepNext/>
      <w:keepLines/>
      <w:numPr>
        <w:ilvl w:val="4"/>
        <w:numId w:val="11"/>
      </w:numPr>
      <w:spacing w:before="200" w:after="0"/>
      <w:outlineLvl w:val="4"/>
    </w:pPr>
    <w:rPr>
      <w:rFonts w:asciiTheme="majorHAnsi" w:eastAsiaTheme="majorEastAsia" w:hAnsiTheme="majorHAnsi" w:cstheme="majorBidi"/>
      <w:color w:val="0070C0"/>
    </w:rPr>
  </w:style>
  <w:style w:type="paragraph" w:styleId="Heading6">
    <w:name w:val="heading 6"/>
    <w:basedOn w:val="Normal"/>
    <w:next w:val="Normal"/>
    <w:link w:val="Heading6Char"/>
    <w:uiPriority w:val="9"/>
    <w:semiHidden/>
    <w:unhideWhenUsed/>
    <w:qFormat/>
    <w:rsid w:val="003667B0"/>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667B0"/>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667B0"/>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3667B0"/>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667B0"/>
    <w:pPr>
      <w:ind w:left="720"/>
      <w:contextualSpacing/>
    </w:pPr>
  </w:style>
  <w:style w:type="character" w:customStyle="1" w:styleId="Heading1Char">
    <w:name w:val="Heading 1 Char"/>
    <w:basedOn w:val="DefaultParagraphFont"/>
    <w:link w:val="Heading1"/>
    <w:uiPriority w:val="9"/>
    <w:rsid w:val="00786B33"/>
    <w:rPr>
      <w:rFonts w:ascii="Arial" w:eastAsiaTheme="majorEastAsia" w:hAnsi="Arial" w:cstheme="majorBidi"/>
      <w:b/>
      <w:bCs/>
      <w:sz w:val="24"/>
      <w:szCs w:val="28"/>
      <w:lang w:val="en-GB"/>
    </w:rPr>
  </w:style>
  <w:style w:type="character" w:customStyle="1" w:styleId="Heading2Char">
    <w:name w:val="Heading 2 Char"/>
    <w:basedOn w:val="DefaultParagraphFont"/>
    <w:link w:val="Heading2"/>
    <w:uiPriority w:val="9"/>
    <w:rsid w:val="00191986"/>
    <w:rPr>
      <w:rFonts w:ascii="Arial" w:eastAsiaTheme="majorEastAsia" w:hAnsi="Arial" w:cstheme="majorBidi"/>
      <w:b/>
      <w:color w:val="000000" w:themeColor="text1"/>
      <w:szCs w:val="26"/>
      <w:lang w:val="en-GB"/>
    </w:rPr>
  </w:style>
  <w:style w:type="character" w:customStyle="1" w:styleId="Heading3Char">
    <w:name w:val="Heading 3 Char"/>
    <w:basedOn w:val="DefaultParagraphFont"/>
    <w:link w:val="Heading3"/>
    <w:uiPriority w:val="9"/>
    <w:rsid w:val="002F6FB0"/>
    <w:rPr>
      <w:rFonts w:ascii="Arial" w:eastAsiaTheme="majorEastAsia" w:hAnsi="Arial" w:cstheme="majorBidi"/>
      <w:b/>
      <w:bCs/>
      <w:color w:val="000000" w:themeColor="text1"/>
      <w:lang w:val="en-GB"/>
    </w:rPr>
  </w:style>
  <w:style w:type="character" w:customStyle="1" w:styleId="Heading4Char">
    <w:name w:val="Heading 4 Char"/>
    <w:basedOn w:val="DefaultParagraphFont"/>
    <w:link w:val="Heading4"/>
    <w:uiPriority w:val="9"/>
    <w:rsid w:val="00621043"/>
    <w:rPr>
      <w:rFonts w:ascii="Arial" w:eastAsiaTheme="majorEastAsia" w:hAnsi="Arial" w:cstheme="majorBidi"/>
      <w:b/>
      <w:bCs/>
      <w:iCs/>
      <w:color w:val="468AB2"/>
      <w:lang w:val="en-GB"/>
    </w:rPr>
  </w:style>
  <w:style w:type="character" w:customStyle="1" w:styleId="Heading5Char">
    <w:name w:val="Heading 5 Char"/>
    <w:basedOn w:val="DefaultParagraphFont"/>
    <w:link w:val="Heading5"/>
    <w:uiPriority w:val="9"/>
    <w:semiHidden/>
    <w:rsid w:val="00217957"/>
    <w:rPr>
      <w:rFonts w:asciiTheme="majorHAnsi" w:eastAsiaTheme="majorEastAsia" w:hAnsiTheme="majorHAnsi" w:cstheme="majorBidi"/>
      <w:color w:val="0070C0"/>
    </w:rPr>
  </w:style>
  <w:style w:type="character" w:customStyle="1" w:styleId="Heading6Char">
    <w:name w:val="Heading 6 Char"/>
    <w:basedOn w:val="DefaultParagraphFont"/>
    <w:link w:val="Heading6"/>
    <w:uiPriority w:val="9"/>
    <w:semiHidden/>
    <w:rsid w:val="003667B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667B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667B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3667B0"/>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1F1010"/>
    <w:pPr>
      <w:tabs>
        <w:tab w:val="center" w:pos="4703"/>
        <w:tab w:val="right" w:pos="9406"/>
      </w:tabs>
      <w:spacing w:after="0" w:line="240" w:lineRule="auto"/>
    </w:pPr>
  </w:style>
  <w:style w:type="character" w:customStyle="1" w:styleId="HeaderChar">
    <w:name w:val="Header Char"/>
    <w:basedOn w:val="DefaultParagraphFont"/>
    <w:link w:val="Header"/>
    <w:uiPriority w:val="99"/>
    <w:rsid w:val="001F1010"/>
  </w:style>
  <w:style w:type="paragraph" w:styleId="Footer">
    <w:name w:val="footer"/>
    <w:basedOn w:val="Normal"/>
    <w:link w:val="FooterChar"/>
    <w:uiPriority w:val="99"/>
    <w:unhideWhenUsed/>
    <w:rsid w:val="001F1010"/>
    <w:pPr>
      <w:tabs>
        <w:tab w:val="center" w:pos="4703"/>
        <w:tab w:val="right" w:pos="9406"/>
      </w:tabs>
      <w:spacing w:after="0" w:line="240" w:lineRule="auto"/>
    </w:pPr>
  </w:style>
  <w:style w:type="character" w:customStyle="1" w:styleId="FooterChar">
    <w:name w:val="Footer Char"/>
    <w:basedOn w:val="DefaultParagraphFont"/>
    <w:link w:val="Footer"/>
    <w:uiPriority w:val="99"/>
    <w:rsid w:val="001F1010"/>
  </w:style>
  <w:style w:type="table" w:styleId="TableGrid">
    <w:name w:val="Table Grid"/>
    <w:basedOn w:val="TableNormal"/>
    <w:rsid w:val="001F1010"/>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1010"/>
    <w:rPr>
      <w:color w:val="808080"/>
    </w:rPr>
  </w:style>
  <w:style w:type="paragraph" w:styleId="BalloonText">
    <w:name w:val="Balloon Text"/>
    <w:basedOn w:val="Normal"/>
    <w:link w:val="BalloonTextChar"/>
    <w:uiPriority w:val="99"/>
    <w:semiHidden/>
    <w:unhideWhenUsed/>
    <w:rsid w:val="001F10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010"/>
    <w:rPr>
      <w:rFonts w:ascii="Tahoma" w:hAnsi="Tahoma" w:cs="Tahoma"/>
      <w:sz w:val="16"/>
      <w:szCs w:val="16"/>
    </w:rPr>
  </w:style>
  <w:style w:type="character" w:styleId="Strong">
    <w:name w:val="Strong"/>
    <w:uiPriority w:val="22"/>
    <w:qFormat/>
    <w:rsid w:val="00E41EFA"/>
    <w:rPr>
      <w:b/>
      <w:color w:val="C00000"/>
      <w:sz w:val="24"/>
      <w:szCs w:val="24"/>
    </w:rPr>
  </w:style>
  <w:style w:type="character" w:styleId="CommentReference">
    <w:name w:val="annotation reference"/>
    <w:basedOn w:val="DefaultParagraphFont"/>
    <w:uiPriority w:val="99"/>
    <w:semiHidden/>
    <w:unhideWhenUsed/>
    <w:rsid w:val="00555747"/>
    <w:rPr>
      <w:sz w:val="16"/>
      <w:szCs w:val="16"/>
    </w:rPr>
  </w:style>
  <w:style w:type="paragraph" w:styleId="CommentText">
    <w:name w:val="annotation text"/>
    <w:basedOn w:val="Normal"/>
    <w:link w:val="CommentTextChar"/>
    <w:uiPriority w:val="99"/>
    <w:unhideWhenUsed/>
    <w:rsid w:val="00555747"/>
    <w:pPr>
      <w:spacing w:line="240" w:lineRule="auto"/>
    </w:pPr>
    <w:rPr>
      <w:sz w:val="20"/>
      <w:szCs w:val="20"/>
    </w:rPr>
  </w:style>
  <w:style w:type="character" w:customStyle="1" w:styleId="CommentTextChar">
    <w:name w:val="Comment Text Char"/>
    <w:basedOn w:val="DefaultParagraphFont"/>
    <w:link w:val="CommentText"/>
    <w:uiPriority w:val="99"/>
    <w:rsid w:val="00555747"/>
    <w:rPr>
      <w:rFonts w:ascii="Arial" w:hAnsi="Arial" w:cs="Arial"/>
      <w:sz w:val="20"/>
      <w:szCs w:val="20"/>
      <w:lang w:val="de-CH"/>
    </w:rPr>
  </w:style>
  <w:style w:type="paragraph" w:styleId="CommentSubject">
    <w:name w:val="annotation subject"/>
    <w:basedOn w:val="CommentText"/>
    <w:next w:val="CommentText"/>
    <w:link w:val="CommentSubjectChar"/>
    <w:uiPriority w:val="99"/>
    <w:semiHidden/>
    <w:unhideWhenUsed/>
    <w:rsid w:val="00555747"/>
    <w:rPr>
      <w:b/>
      <w:bCs/>
    </w:rPr>
  </w:style>
  <w:style w:type="character" w:customStyle="1" w:styleId="CommentSubjectChar">
    <w:name w:val="Comment Subject Char"/>
    <w:basedOn w:val="CommentTextChar"/>
    <w:link w:val="CommentSubject"/>
    <w:uiPriority w:val="99"/>
    <w:semiHidden/>
    <w:rsid w:val="00555747"/>
    <w:rPr>
      <w:rFonts w:ascii="Arial" w:hAnsi="Arial" w:cs="Arial"/>
      <w:b/>
      <w:bCs/>
      <w:sz w:val="20"/>
      <w:szCs w:val="20"/>
      <w:lang w:val="de-CH"/>
    </w:rPr>
  </w:style>
  <w:style w:type="paragraph" w:styleId="Revision">
    <w:name w:val="Revision"/>
    <w:hidden/>
    <w:uiPriority w:val="99"/>
    <w:semiHidden/>
    <w:rsid w:val="00B11422"/>
    <w:pPr>
      <w:spacing w:after="0" w:line="240" w:lineRule="auto"/>
    </w:pPr>
    <w:rPr>
      <w:rFonts w:ascii="Arial" w:hAnsi="Arial" w:cs="Arial"/>
      <w:lang w:val="de-CH"/>
    </w:rPr>
  </w:style>
  <w:style w:type="paragraph" w:styleId="TOC1">
    <w:name w:val="toc 1"/>
    <w:basedOn w:val="Normal"/>
    <w:next w:val="Normal"/>
    <w:autoRedefine/>
    <w:uiPriority w:val="39"/>
    <w:unhideWhenUsed/>
    <w:rsid w:val="009F7C02"/>
    <w:pPr>
      <w:tabs>
        <w:tab w:val="left" w:pos="440"/>
        <w:tab w:val="right" w:leader="dot" w:pos="9458"/>
      </w:tabs>
      <w:spacing w:line="240" w:lineRule="auto"/>
    </w:pPr>
    <w:rPr>
      <w:bCs/>
      <w:sz w:val="24"/>
      <w:szCs w:val="24"/>
    </w:rPr>
  </w:style>
  <w:style w:type="paragraph" w:styleId="TOC2">
    <w:name w:val="toc 2"/>
    <w:basedOn w:val="Normal"/>
    <w:next w:val="Normal"/>
    <w:autoRedefine/>
    <w:uiPriority w:val="39"/>
    <w:unhideWhenUsed/>
    <w:rsid w:val="009F7C02"/>
    <w:pPr>
      <w:spacing w:line="240" w:lineRule="auto"/>
      <w:ind w:right="284"/>
      <w:contextualSpacing/>
    </w:pPr>
    <w:rPr>
      <w:bCs/>
      <w:sz w:val="20"/>
      <w:szCs w:val="20"/>
    </w:rPr>
  </w:style>
  <w:style w:type="paragraph" w:styleId="TOC3">
    <w:name w:val="toc 3"/>
    <w:basedOn w:val="Normal"/>
    <w:next w:val="Normal"/>
    <w:autoRedefine/>
    <w:uiPriority w:val="39"/>
    <w:unhideWhenUsed/>
    <w:rsid w:val="003A3D69"/>
    <w:pPr>
      <w:spacing w:after="0"/>
      <w:ind w:left="220"/>
    </w:pPr>
    <w:rPr>
      <w:rFonts w:asciiTheme="minorHAnsi" w:hAnsiTheme="minorHAnsi"/>
      <w:sz w:val="20"/>
      <w:szCs w:val="20"/>
    </w:rPr>
  </w:style>
  <w:style w:type="paragraph" w:styleId="TOC4">
    <w:name w:val="toc 4"/>
    <w:basedOn w:val="Normal"/>
    <w:next w:val="Normal"/>
    <w:autoRedefine/>
    <w:uiPriority w:val="39"/>
    <w:unhideWhenUsed/>
    <w:rsid w:val="003A3D69"/>
    <w:pPr>
      <w:spacing w:after="0"/>
      <w:ind w:left="440"/>
    </w:pPr>
    <w:rPr>
      <w:rFonts w:asciiTheme="minorHAnsi" w:hAnsiTheme="minorHAnsi"/>
      <w:sz w:val="20"/>
      <w:szCs w:val="20"/>
    </w:rPr>
  </w:style>
  <w:style w:type="paragraph" w:styleId="TOC5">
    <w:name w:val="toc 5"/>
    <w:basedOn w:val="Normal"/>
    <w:next w:val="Normal"/>
    <w:autoRedefine/>
    <w:uiPriority w:val="39"/>
    <w:unhideWhenUsed/>
    <w:rsid w:val="003A3D69"/>
    <w:pPr>
      <w:spacing w:after="0"/>
      <w:ind w:left="660"/>
    </w:pPr>
    <w:rPr>
      <w:rFonts w:asciiTheme="minorHAnsi" w:hAnsiTheme="minorHAnsi"/>
      <w:sz w:val="20"/>
      <w:szCs w:val="20"/>
    </w:rPr>
  </w:style>
  <w:style w:type="paragraph" w:styleId="TOC6">
    <w:name w:val="toc 6"/>
    <w:basedOn w:val="Normal"/>
    <w:next w:val="Normal"/>
    <w:autoRedefine/>
    <w:uiPriority w:val="39"/>
    <w:unhideWhenUsed/>
    <w:rsid w:val="003A3D69"/>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3A3D69"/>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3A3D69"/>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3A3D69"/>
    <w:pPr>
      <w:spacing w:after="0"/>
      <w:ind w:left="1540"/>
    </w:pPr>
    <w:rPr>
      <w:rFonts w:asciiTheme="minorHAnsi" w:hAnsiTheme="minorHAnsi"/>
      <w:sz w:val="20"/>
      <w:szCs w:val="20"/>
    </w:rPr>
  </w:style>
  <w:style w:type="character" w:styleId="Hyperlink">
    <w:name w:val="Hyperlink"/>
    <w:basedOn w:val="DefaultParagraphFont"/>
    <w:uiPriority w:val="99"/>
    <w:unhideWhenUsed/>
    <w:rsid w:val="003A3D69"/>
    <w:rPr>
      <w:color w:val="0000FF" w:themeColor="hyperlink"/>
      <w:u w:val="single"/>
    </w:rPr>
  </w:style>
  <w:style w:type="paragraph" w:customStyle="1" w:styleId="Left-8pt">
    <w:name w:val="Left-8pt"/>
    <w:rsid w:val="00013516"/>
    <w:pPr>
      <w:spacing w:before="40" w:after="40" w:line="240" w:lineRule="auto"/>
    </w:pPr>
    <w:rPr>
      <w:rFonts w:ascii="Arial" w:eastAsia="Times New Roman" w:hAnsi="Arial" w:cs="Arial"/>
      <w:sz w:val="16"/>
      <w:szCs w:val="16"/>
      <w:lang w:eastAsia="fr-FR"/>
    </w:rPr>
  </w:style>
  <w:style w:type="paragraph" w:customStyle="1" w:styleId="NORMALBOLDCENTERCAP16pt">
    <w:name w:val="NORMAL BOLD CENTER CAP 16pt"/>
    <w:link w:val="NORMALBOLDCENTERCAP16ptChar"/>
    <w:rsid w:val="00013516"/>
    <w:pPr>
      <w:spacing w:after="0" w:line="240" w:lineRule="auto"/>
      <w:jc w:val="center"/>
    </w:pPr>
    <w:rPr>
      <w:rFonts w:ascii="Arial" w:eastAsia="Times New Roman" w:hAnsi="Arial" w:cs="Times New Roman"/>
      <w:b/>
      <w:caps/>
      <w:sz w:val="32"/>
      <w:szCs w:val="32"/>
    </w:rPr>
  </w:style>
  <w:style w:type="character" w:customStyle="1" w:styleId="NORMALBOLDCENTERCAP16ptChar">
    <w:name w:val="NORMAL BOLD CENTER CAP 16pt Char"/>
    <w:basedOn w:val="DefaultParagraphFont"/>
    <w:link w:val="NORMALBOLDCENTERCAP16pt"/>
    <w:rsid w:val="00013516"/>
    <w:rPr>
      <w:rFonts w:ascii="Arial" w:eastAsia="Times New Roman" w:hAnsi="Arial" w:cs="Times New Roman"/>
      <w:b/>
      <w:caps/>
      <w:sz w:val="32"/>
      <w:szCs w:val="32"/>
    </w:rPr>
  </w:style>
  <w:style w:type="paragraph" w:styleId="BodyText">
    <w:name w:val="Body Text"/>
    <w:basedOn w:val="Normal"/>
    <w:link w:val="BodyTextChar"/>
    <w:uiPriority w:val="1"/>
    <w:semiHidden/>
    <w:unhideWhenUsed/>
    <w:rsid w:val="0024156D"/>
    <w:pPr>
      <w:spacing w:before="122" w:after="0" w:line="240" w:lineRule="auto"/>
      <w:ind w:left="210" w:hanging="360"/>
    </w:pPr>
    <w:rPr>
      <w:sz w:val="24"/>
      <w:szCs w:val="24"/>
    </w:rPr>
  </w:style>
  <w:style w:type="character" w:customStyle="1" w:styleId="BodyTextChar">
    <w:name w:val="Body Text Char"/>
    <w:basedOn w:val="DefaultParagraphFont"/>
    <w:link w:val="BodyText"/>
    <w:uiPriority w:val="1"/>
    <w:semiHidden/>
    <w:rsid w:val="0024156D"/>
    <w:rPr>
      <w:rFonts w:ascii="Arial" w:hAnsi="Arial" w:cs="Arial"/>
      <w:sz w:val="24"/>
      <w:szCs w:val="24"/>
    </w:rPr>
  </w:style>
  <w:style w:type="paragraph" w:styleId="NoSpacing">
    <w:name w:val="No Spacing"/>
    <w:aliases w:val="Normal -No Spacing"/>
    <w:basedOn w:val="Normal"/>
    <w:link w:val="NoSpacingChar"/>
    <w:uiPriority w:val="1"/>
    <w:qFormat/>
    <w:rsid w:val="0024156D"/>
    <w:pPr>
      <w:spacing w:after="0" w:line="240" w:lineRule="auto"/>
    </w:pPr>
    <w:rPr>
      <w:rFonts w:ascii="Calibri" w:hAnsi="Calibri" w:cs="Calibri"/>
    </w:rPr>
  </w:style>
  <w:style w:type="paragraph" w:customStyle="1" w:styleId="Instruction">
    <w:name w:val="Instruction"/>
    <w:basedOn w:val="BodyText"/>
    <w:link w:val="InstructionChar"/>
    <w:qFormat/>
    <w:rsid w:val="007723C8"/>
    <w:pPr>
      <w:tabs>
        <w:tab w:val="left" w:pos="709"/>
        <w:tab w:val="left" w:pos="1418"/>
      </w:tabs>
      <w:spacing w:before="180"/>
      <w:ind w:left="0" w:firstLine="0"/>
      <w:jc w:val="both"/>
    </w:pPr>
    <w:rPr>
      <w:rFonts w:eastAsia="Times New Roman"/>
      <w:szCs w:val="20"/>
    </w:rPr>
  </w:style>
  <w:style w:type="character" w:customStyle="1" w:styleId="InstructionChar">
    <w:name w:val="Instruction Char"/>
    <w:basedOn w:val="BodyTextChar"/>
    <w:link w:val="Instruction"/>
    <w:rsid w:val="007723C8"/>
    <w:rPr>
      <w:rFonts w:ascii="Arial" w:eastAsia="Times New Roman" w:hAnsi="Arial" w:cs="Arial"/>
      <w:sz w:val="24"/>
      <w:szCs w:val="20"/>
    </w:rPr>
  </w:style>
  <w:style w:type="paragraph" w:customStyle="1" w:styleId="instruction0">
    <w:name w:val="instruction"/>
    <w:basedOn w:val="Normal"/>
    <w:next w:val="Normal"/>
    <w:autoRedefine/>
    <w:qFormat/>
    <w:rsid w:val="000862D9"/>
    <w:pPr>
      <w:widowControl w:val="0"/>
      <w:spacing w:before="80" w:after="0" w:line="240" w:lineRule="auto"/>
    </w:pPr>
    <w:rPr>
      <w:rFonts w:eastAsia="Times New Roman"/>
      <w:iCs/>
      <w:spacing w:val="-3"/>
      <w:sz w:val="24"/>
      <w:szCs w:val="24"/>
      <w:lang w:val="nl-BE" w:eastAsia="ja-JP" w:bidi="hi-IN"/>
    </w:rPr>
  </w:style>
  <w:style w:type="paragraph" w:styleId="Title">
    <w:name w:val="Title"/>
    <w:basedOn w:val="Normal"/>
    <w:next w:val="Normal"/>
    <w:link w:val="TitleChar"/>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0" w:line="240" w:lineRule="auto"/>
      <w:ind w:left="567"/>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B4332"/>
    <w:rPr>
      <w:rFonts w:asciiTheme="majorHAnsi" w:eastAsiaTheme="majorEastAsia" w:hAnsiTheme="majorHAnsi" w:cstheme="majorBidi"/>
      <w:spacing w:val="-10"/>
      <w:kern w:val="28"/>
      <w:sz w:val="56"/>
      <w:szCs w:val="56"/>
    </w:rPr>
  </w:style>
  <w:style w:type="character" w:customStyle="1" w:styleId="ListParagraphChar">
    <w:name w:val="List Paragraph Char"/>
    <w:basedOn w:val="DefaultParagraphFont"/>
    <w:link w:val="ListParagraph"/>
    <w:uiPriority w:val="34"/>
    <w:locked/>
    <w:rsid w:val="005B4332"/>
    <w:rPr>
      <w:rFonts w:ascii="Arial" w:hAnsi="Arial" w:cs="Arial"/>
      <w:lang w:val="de-CH"/>
    </w:rPr>
  </w:style>
  <w:style w:type="paragraph" w:styleId="Caption">
    <w:name w:val="caption"/>
    <w:basedOn w:val="Normal"/>
    <w:next w:val="Normal"/>
    <w:unhideWhenUsed/>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240" w:lineRule="auto"/>
      <w:ind w:left="567"/>
    </w:pPr>
    <w:rPr>
      <w:rFonts w:eastAsia="Times New Roman" w:cs="Times New Roman"/>
      <w:i/>
      <w:iCs/>
      <w:color w:val="1F497D" w:themeColor="text2"/>
      <w:sz w:val="18"/>
      <w:szCs w:val="18"/>
    </w:rPr>
  </w:style>
  <w:style w:type="paragraph" w:customStyle="1" w:styleId="Instructions">
    <w:name w:val="Instructions"/>
    <w:basedOn w:val="NORMALBOLDCENTERCAP16pt"/>
    <w:link w:val="InstructionsChar"/>
    <w:qFormat/>
    <w:rsid w:val="005B4332"/>
    <w:pPr>
      <w:jc w:val="left"/>
    </w:pPr>
    <w:rPr>
      <w:rFonts w:cs="Arial"/>
      <w:b w:val="0"/>
      <w:i/>
      <w:caps w:val="0"/>
      <w:color w:val="4F81BD" w:themeColor="accent1"/>
      <w:sz w:val="22"/>
      <w:lang w:val="en-GB"/>
    </w:rPr>
  </w:style>
  <w:style w:type="character" w:customStyle="1" w:styleId="InstructionsChar">
    <w:name w:val="Instructions Char"/>
    <w:basedOn w:val="DefaultParagraphFont"/>
    <w:link w:val="Instructions"/>
    <w:rsid w:val="005B4332"/>
    <w:rPr>
      <w:rFonts w:ascii="Arial" w:eastAsia="Times New Roman" w:hAnsi="Arial" w:cs="Arial"/>
      <w:i/>
      <w:color w:val="4F81BD" w:themeColor="accent1"/>
      <w:szCs w:val="32"/>
      <w:lang w:val="en-GB"/>
    </w:rPr>
  </w:style>
  <w:style w:type="paragraph" w:styleId="TOCHeading">
    <w:name w:val="TOC Heading"/>
    <w:basedOn w:val="Heading1"/>
    <w:next w:val="Normal"/>
    <w:uiPriority w:val="39"/>
    <w:unhideWhenUsed/>
    <w:qFormat/>
    <w:rsid w:val="005B4332"/>
    <w:pPr>
      <w:numPr>
        <w:numId w:val="0"/>
      </w:numPr>
      <w:spacing w:before="240" w:after="0" w:line="259" w:lineRule="auto"/>
      <w:outlineLvl w:val="9"/>
    </w:pPr>
    <w:rPr>
      <w:rFonts w:asciiTheme="majorHAnsi" w:hAnsiTheme="majorHAnsi"/>
      <w:b w:val="0"/>
      <w:bCs w:val="0"/>
      <w:color w:val="365F91" w:themeColor="accent1" w:themeShade="BF"/>
      <w:sz w:val="32"/>
      <w:szCs w:val="32"/>
      <w:lang w:val="en-US"/>
    </w:rPr>
  </w:style>
  <w:style w:type="paragraph" w:customStyle="1" w:styleId="Style1">
    <w:name w:val="Style1"/>
    <w:basedOn w:val="Heading1"/>
    <w:link w:val="Style1Char"/>
    <w:autoRedefine/>
    <w:qFormat/>
    <w:rsid w:val="00FB5ED6"/>
    <w:pPr>
      <w:keepLines w:val="0"/>
      <w:numPr>
        <w:numId w:val="3"/>
      </w:numPr>
      <w:spacing w:before="60" w:after="60" w:line="300" w:lineRule="atLeast"/>
    </w:pPr>
    <w:rPr>
      <w:color w:val="000000" w:themeColor="text1"/>
      <w:szCs w:val="24"/>
    </w:rPr>
  </w:style>
  <w:style w:type="character" w:customStyle="1" w:styleId="Style1Char">
    <w:name w:val="Style1 Char"/>
    <w:basedOn w:val="Heading1Char"/>
    <w:link w:val="Style1"/>
    <w:rsid w:val="00FB5ED6"/>
    <w:rPr>
      <w:rFonts w:ascii="Arial" w:eastAsiaTheme="majorEastAsia" w:hAnsi="Arial" w:cstheme="majorBidi"/>
      <w:b/>
      <w:bCs/>
      <w:color w:val="000000" w:themeColor="text1"/>
      <w:sz w:val="28"/>
      <w:szCs w:val="24"/>
      <w:lang w:val="en-GB"/>
    </w:rPr>
  </w:style>
  <w:style w:type="paragraph" w:styleId="NormalIndent">
    <w:name w:val="Normal Indent"/>
    <w:basedOn w:val="Normal"/>
    <w:link w:val="NormalIndentChar"/>
    <w:unhideWhenUsed/>
    <w:rsid w:val="007E0A1B"/>
    <w:pPr>
      <w:spacing w:before="120" w:line="240" w:lineRule="auto"/>
      <w:ind w:left="1134"/>
      <w:jc w:val="both"/>
    </w:pPr>
    <w:rPr>
      <w:rFonts w:ascii="Verdana" w:eastAsia="Times New Roman" w:hAnsi="Verdana" w:cs="Times New Roman"/>
      <w:sz w:val="20"/>
      <w:szCs w:val="24"/>
    </w:rPr>
  </w:style>
  <w:style w:type="character" w:customStyle="1" w:styleId="NormalIndentChar">
    <w:name w:val="Normal Indent Char"/>
    <w:link w:val="NormalIndent"/>
    <w:rsid w:val="007E0A1B"/>
    <w:rPr>
      <w:rFonts w:ascii="Verdana" w:eastAsia="Times New Roman" w:hAnsi="Verdana" w:cs="Times New Roman"/>
      <w:sz w:val="20"/>
      <w:szCs w:val="24"/>
      <w:lang w:val="en-GB"/>
    </w:rPr>
  </w:style>
  <w:style w:type="paragraph" w:styleId="BodyTextIndent">
    <w:name w:val="Body Text Indent"/>
    <w:basedOn w:val="Normal"/>
    <w:link w:val="BodyTextIndentChar"/>
    <w:uiPriority w:val="99"/>
    <w:semiHidden/>
    <w:unhideWhenUsed/>
    <w:rsid w:val="008F7B77"/>
    <w:pPr>
      <w:ind w:left="283"/>
    </w:pPr>
  </w:style>
  <w:style w:type="character" w:customStyle="1" w:styleId="BodyTextIndentChar">
    <w:name w:val="Body Text Indent Char"/>
    <w:basedOn w:val="DefaultParagraphFont"/>
    <w:link w:val="BodyTextIndent"/>
    <w:uiPriority w:val="99"/>
    <w:semiHidden/>
    <w:rsid w:val="008F7B77"/>
    <w:rPr>
      <w:rFonts w:ascii="Arial" w:hAnsi="Arial" w:cs="Arial"/>
      <w:lang w:val="de-CH"/>
    </w:rPr>
  </w:style>
  <w:style w:type="character" w:customStyle="1" w:styleId="NoSpacingChar">
    <w:name w:val="No Spacing Char"/>
    <w:aliases w:val="Normal -No Spacing Char"/>
    <w:basedOn w:val="DefaultParagraphFont"/>
    <w:link w:val="NoSpacing"/>
    <w:uiPriority w:val="1"/>
    <w:rsid w:val="00D04734"/>
    <w:rPr>
      <w:rFonts w:ascii="Calibri" w:hAnsi="Calibri" w:cs="Calibri"/>
    </w:rPr>
  </w:style>
  <w:style w:type="paragraph" w:customStyle="1" w:styleId="Style4">
    <w:name w:val="Style4"/>
    <w:basedOn w:val="Normal"/>
    <w:link w:val="Style4Char"/>
    <w:qFormat/>
    <w:rsid w:val="00AE2E7A"/>
    <w:pPr>
      <w:numPr>
        <w:ilvl w:val="1"/>
        <w:numId w:val="1"/>
      </w:numPr>
      <w:spacing w:before="240" w:after="240" w:line="240" w:lineRule="auto"/>
      <w:outlineLvl w:val="1"/>
    </w:pPr>
    <w:rPr>
      <w:rFonts w:asciiTheme="minorHAnsi" w:eastAsiaTheme="majorEastAsia" w:hAnsiTheme="minorHAnsi" w:cstheme="minorHAnsi"/>
      <w:b/>
      <w:bCs/>
    </w:rPr>
  </w:style>
  <w:style w:type="character" w:customStyle="1" w:styleId="Style4Char">
    <w:name w:val="Style4 Char"/>
    <w:basedOn w:val="DefaultParagraphFont"/>
    <w:link w:val="Style4"/>
    <w:rsid w:val="00AE2E7A"/>
    <w:rPr>
      <w:rFonts w:eastAsiaTheme="majorEastAsia" w:cstheme="minorHAnsi"/>
      <w:b/>
      <w:bCs/>
    </w:rPr>
  </w:style>
  <w:style w:type="character" w:styleId="IntenseEmphasis">
    <w:name w:val="Intense Emphasis"/>
    <w:basedOn w:val="DefaultParagraphFont"/>
    <w:uiPriority w:val="21"/>
    <w:qFormat/>
    <w:rsid w:val="00286D21"/>
    <w:rPr>
      <w:b w:val="0"/>
      <w:bCs w:val="0"/>
      <w:i/>
      <w:iCs/>
      <w:color w:val="4F81BD" w:themeColor="accent1"/>
    </w:rPr>
  </w:style>
  <w:style w:type="table" w:customStyle="1" w:styleId="TableGrid1">
    <w:name w:val="Table Grid1"/>
    <w:basedOn w:val="TableNormal"/>
    <w:next w:val="TableGrid"/>
    <w:uiPriority w:val="59"/>
    <w:rsid w:val="00513539"/>
    <w:pPr>
      <w:spacing w:before="80" w:after="0" w:line="240" w:lineRule="auto"/>
    </w:pPr>
    <w:rPr>
      <w:rFonts w:ascii="New York" w:eastAsia="Times New Roman" w:hAnsi="New York"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C66DD"/>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ampletext">
    <w:name w:val="Example text"/>
    <w:basedOn w:val="DefaultParagraphFont"/>
    <w:uiPriority w:val="1"/>
    <w:qFormat/>
    <w:rsid w:val="003E25E3"/>
    <w:rPr>
      <w:rFonts w:ascii="Arial" w:eastAsia="Times New Roman" w:hAnsi="Arial"/>
      <w:color w:val="43ABB6"/>
      <w:sz w:val="20"/>
      <w:szCs w:val="20"/>
      <w:lang w:val="en-GB" w:bidi="hi-IN"/>
    </w:rPr>
  </w:style>
  <w:style w:type="paragraph" w:customStyle="1" w:styleId="Normalindented">
    <w:name w:val="Normal indented"/>
    <w:basedOn w:val="Normal"/>
    <w:qFormat/>
    <w:rsid w:val="0062536A"/>
    <w:pPr>
      <w:ind w:left="426"/>
    </w:pPr>
  </w:style>
  <w:style w:type="character" w:customStyle="1" w:styleId="e24kjd">
    <w:name w:val="e24kjd"/>
    <w:basedOn w:val="DefaultParagraphFont"/>
    <w:rsid w:val="00D913FE"/>
  </w:style>
  <w:style w:type="table" w:customStyle="1" w:styleId="TableGrid11">
    <w:name w:val="Table Grid11"/>
    <w:basedOn w:val="TableNormal"/>
    <w:next w:val="TableGrid"/>
    <w:rsid w:val="00AE5559"/>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3874">
      <w:bodyDiv w:val="1"/>
      <w:marLeft w:val="0"/>
      <w:marRight w:val="0"/>
      <w:marTop w:val="0"/>
      <w:marBottom w:val="0"/>
      <w:divBdr>
        <w:top w:val="none" w:sz="0" w:space="0" w:color="auto"/>
        <w:left w:val="none" w:sz="0" w:space="0" w:color="auto"/>
        <w:bottom w:val="none" w:sz="0" w:space="0" w:color="auto"/>
        <w:right w:val="none" w:sz="0" w:space="0" w:color="auto"/>
      </w:divBdr>
    </w:div>
    <w:div w:id="61563539">
      <w:bodyDiv w:val="1"/>
      <w:marLeft w:val="0"/>
      <w:marRight w:val="0"/>
      <w:marTop w:val="0"/>
      <w:marBottom w:val="0"/>
      <w:divBdr>
        <w:top w:val="none" w:sz="0" w:space="0" w:color="auto"/>
        <w:left w:val="none" w:sz="0" w:space="0" w:color="auto"/>
        <w:bottom w:val="none" w:sz="0" w:space="0" w:color="auto"/>
        <w:right w:val="none" w:sz="0" w:space="0" w:color="auto"/>
      </w:divBdr>
    </w:div>
    <w:div w:id="182017859">
      <w:bodyDiv w:val="1"/>
      <w:marLeft w:val="0"/>
      <w:marRight w:val="0"/>
      <w:marTop w:val="0"/>
      <w:marBottom w:val="0"/>
      <w:divBdr>
        <w:top w:val="none" w:sz="0" w:space="0" w:color="auto"/>
        <w:left w:val="none" w:sz="0" w:space="0" w:color="auto"/>
        <w:bottom w:val="none" w:sz="0" w:space="0" w:color="auto"/>
        <w:right w:val="none" w:sz="0" w:space="0" w:color="auto"/>
      </w:divBdr>
      <w:divsChild>
        <w:div w:id="732584973">
          <w:marLeft w:val="0"/>
          <w:marRight w:val="0"/>
          <w:marTop w:val="90"/>
          <w:marBottom w:val="0"/>
          <w:divBdr>
            <w:top w:val="none" w:sz="0" w:space="0" w:color="auto"/>
            <w:left w:val="none" w:sz="0" w:space="0" w:color="auto"/>
            <w:bottom w:val="none" w:sz="0" w:space="0" w:color="auto"/>
            <w:right w:val="none" w:sz="0" w:space="0" w:color="auto"/>
          </w:divBdr>
          <w:divsChild>
            <w:div w:id="982078928">
              <w:marLeft w:val="0"/>
              <w:marRight w:val="0"/>
              <w:marTop w:val="0"/>
              <w:marBottom w:val="405"/>
              <w:divBdr>
                <w:top w:val="none" w:sz="0" w:space="0" w:color="auto"/>
                <w:left w:val="none" w:sz="0" w:space="0" w:color="auto"/>
                <w:bottom w:val="none" w:sz="0" w:space="0" w:color="auto"/>
                <w:right w:val="none" w:sz="0" w:space="0" w:color="auto"/>
              </w:divBdr>
              <w:divsChild>
                <w:div w:id="1112358718">
                  <w:marLeft w:val="0"/>
                  <w:marRight w:val="0"/>
                  <w:marTop w:val="0"/>
                  <w:marBottom w:val="0"/>
                  <w:divBdr>
                    <w:top w:val="single" w:sz="6" w:space="0" w:color="DFE1E5"/>
                    <w:left w:val="single" w:sz="6" w:space="0" w:color="DFE1E5"/>
                    <w:bottom w:val="single" w:sz="6" w:space="0" w:color="DFE1E5"/>
                    <w:right w:val="single" w:sz="6" w:space="0" w:color="DFE1E5"/>
                  </w:divBdr>
                  <w:divsChild>
                    <w:div w:id="1560819010">
                      <w:marLeft w:val="0"/>
                      <w:marRight w:val="0"/>
                      <w:marTop w:val="0"/>
                      <w:marBottom w:val="0"/>
                      <w:divBdr>
                        <w:top w:val="none" w:sz="0" w:space="0" w:color="auto"/>
                        <w:left w:val="none" w:sz="0" w:space="0" w:color="auto"/>
                        <w:bottom w:val="none" w:sz="0" w:space="0" w:color="auto"/>
                        <w:right w:val="none" w:sz="0" w:space="0" w:color="auto"/>
                      </w:divBdr>
                      <w:divsChild>
                        <w:div w:id="2077166522">
                          <w:marLeft w:val="0"/>
                          <w:marRight w:val="0"/>
                          <w:marTop w:val="0"/>
                          <w:marBottom w:val="0"/>
                          <w:divBdr>
                            <w:top w:val="none" w:sz="0" w:space="0" w:color="auto"/>
                            <w:left w:val="none" w:sz="0" w:space="0" w:color="auto"/>
                            <w:bottom w:val="none" w:sz="0" w:space="0" w:color="auto"/>
                            <w:right w:val="none" w:sz="0" w:space="0" w:color="auto"/>
                          </w:divBdr>
                          <w:divsChild>
                            <w:div w:id="1684437384">
                              <w:marLeft w:val="0"/>
                              <w:marRight w:val="0"/>
                              <w:marTop w:val="0"/>
                              <w:marBottom w:val="0"/>
                              <w:divBdr>
                                <w:top w:val="none" w:sz="0" w:space="0" w:color="auto"/>
                                <w:left w:val="none" w:sz="0" w:space="0" w:color="auto"/>
                                <w:bottom w:val="none" w:sz="0" w:space="0" w:color="auto"/>
                                <w:right w:val="none" w:sz="0" w:space="0" w:color="auto"/>
                              </w:divBdr>
                              <w:divsChild>
                                <w:div w:id="1436443484">
                                  <w:marLeft w:val="0"/>
                                  <w:marRight w:val="0"/>
                                  <w:marTop w:val="0"/>
                                  <w:marBottom w:val="0"/>
                                  <w:divBdr>
                                    <w:top w:val="none" w:sz="0" w:space="0" w:color="auto"/>
                                    <w:left w:val="none" w:sz="0" w:space="0" w:color="auto"/>
                                    <w:bottom w:val="none" w:sz="0" w:space="0" w:color="auto"/>
                                    <w:right w:val="none" w:sz="0" w:space="0" w:color="auto"/>
                                  </w:divBdr>
                                  <w:divsChild>
                                    <w:div w:id="196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581270">
      <w:bodyDiv w:val="1"/>
      <w:marLeft w:val="0"/>
      <w:marRight w:val="0"/>
      <w:marTop w:val="0"/>
      <w:marBottom w:val="0"/>
      <w:divBdr>
        <w:top w:val="none" w:sz="0" w:space="0" w:color="auto"/>
        <w:left w:val="none" w:sz="0" w:space="0" w:color="auto"/>
        <w:bottom w:val="none" w:sz="0" w:space="0" w:color="auto"/>
        <w:right w:val="none" w:sz="0" w:space="0" w:color="auto"/>
      </w:divBdr>
    </w:div>
    <w:div w:id="936718247">
      <w:bodyDiv w:val="1"/>
      <w:marLeft w:val="0"/>
      <w:marRight w:val="0"/>
      <w:marTop w:val="0"/>
      <w:marBottom w:val="0"/>
      <w:divBdr>
        <w:top w:val="none" w:sz="0" w:space="0" w:color="auto"/>
        <w:left w:val="none" w:sz="0" w:space="0" w:color="auto"/>
        <w:bottom w:val="none" w:sz="0" w:space="0" w:color="auto"/>
        <w:right w:val="none" w:sz="0" w:space="0" w:color="auto"/>
      </w:divBdr>
    </w:div>
    <w:div w:id="1541168732">
      <w:bodyDiv w:val="1"/>
      <w:marLeft w:val="0"/>
      <w:marRight w:val="0"/>
      <w:marTop w:val="0"/>
      <w:marBottom w:val="0"/>
      <w:divBdr>
        <w:top w:val="none" w:sz="0" w:space="0" w:color="auto"/>
        <w:left w:val="none" w:sz="0" w:space="0" w:color="auto"/>
        <w:bottom w:val="none" w:sz="0" w:space="0" w:color="auto"/>
        <w:right w:val="none" w:sz="0" w:space="0" w:color="auto"/>
      </w:divBdr>
    </w:div>
    <w:div w:id="1660115951">
      <w:bodyDiv w:val="1"/>
      <w:marLeft w:val="0"/>
      <w:marRight w:val="0"/>
      <w:marTop w:val="0"/>
      <w:marBottom w:val="0"/>
      <w:divBdr>
        <w:top w:val="none" w:sz="0" w:space="0" w:color="auto"/>
        <w:left w:val="none" w:sz="0" w:space="0" w:color="auto"/>
        <w:bottom w:val="none" w:sz="0" w:space="0" w:color="auto"/>
        <w:right w:val="none" w:sz="0" w:space="0" w:color="auto"/>
      </w:divBdr>
    </w:div>
    <w:div w:id="207449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k\AppData\Local\Microsoft\Windows\INetCache\Content.Outlook\PKQZG6BP\SOP%20Template%2003.03.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2.xml><?xml version="1.0" encoding="utf-8"?>
<ct:contentTypeSchema xmlns:ct="http://schemas.microsoft.com/office/2006/metadata/contentType" xmlns:ma="http://schemas.microsoft.com/office/2006/metadata/properties/metaAttributes" ct:_="" ma:_="" ma:contentTypeName="Document" ma:contentTypeID="0x01010096E9EF62B87021448D745F43C4B11C16" ma:contentTypeVersion="16" ma:contentTypeDescription="Create a new document." ma:contentTypeScope="" ma:versionID="623d2b658e101f282ed96b26f9aec47f">
  <xsd:schema xmlns:xsd="http://www.w3.org/2001/XMLSchema" xmlns:xs="http://www.w3.org/2001/XMLSchema" xmlns:p="http://schemas.microsoft.com/office/2006/metadata/properties" xmlns:ns2="10c4dcad-8d39-4939-b489-2456ead71196" xmlns:ns3="5a1bbd72-f46e-43f3-8f72-2623deb0c047" targetNamespace="http://schemas.microsoft.com/office/2006/metadata/properties" ma:root="true" ma:fieldsID="f87d636d4d6423ebe7a33a3ab8870680" ns2:_="" ns3:_="">
    <xsd:import namespace="10c4dcad-8d39-4939-b489-2456ead71196"/>
    <xsd:import namespace="5a1bbd72-f46e-43f3-8f72-2623deb0c0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4dcad-8d39-4939-b489-2456ead711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8d2485d-048c-4a0c-9ff9-ec19e6361bf6}" ma:internalName="TaxCatchAll" ma:showField="CatchAllData" ma:web="10c4dcad-8d39-4939-b489-2456ead711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1bbd72-f46e-43f3-8f72-2623deb0c04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91e9d6-a12c-4c86-87cb-8721f0ea6f4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10c4dcad-8d39-4939-b489-2456ead71196">
      <UserInfo>
        <DisplayName/>
        <AccountId xsi:nil="true"/>
        <AccountType/>
      </UserInfo>
    </SharedWithUsers>
    <lcf76f155ced4ddcb4097134ff3c332f xmlns="5a1bbd72-f46e-43f3-8f72-2623deb0c047">
      <Terms xmlns="http://schemas.microsoft.com/office/infopath/2007/PartnerControls"/>
    </lcf76f155ced4ddcb4097134ff3c332f>
    <_Flow_SignoffStatus xmlns="5a1bbd72-f46e-43f3-8f72-2623deb0c047" xsi:nil="true"/>
    <TaxCatchAll xmlns="10c4dcad-8d39-4939-b489-2456ead7119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D04290-C5E5-466C-B7B2-7BB326B977B8}">
  <ds:schemaRefs>
    <ds:schemaRef ds:uri="http://schemas.openxmlformats.org/officeDocument/2006/bibliography"/>
  </ds:schemaRefs>
</ds:datastoreItem>
</file>

<file path=customXml/itemProps2.xml><?xml version="1.0" encoding="utf-8"?>
<ds:datastoreItem xmlns:ds="http://schemas.openxmlformats.org/officeDocument/2006/customXml" ds:itemID="{9CC442AC-4665-4CC0-9D09-943AFBABD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4dcad-8d39-4939-b489-2456ead71196"/>
    <ds:schemaRef ds:uri="5a1bbd72-f46e-43f3-8f72-2623deb0c0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6F9AF0-E888-4ECC-B9CD-6FAEE2F2265B}">
  <ds:schemaRefs>
    <ds:schemaRef ds:uri="http://www.w3.org/XML/1998/namespace"/>
    <ds:schemaRef ds:uri="http://schemas.microsoft.com/office/2006/metadata/properties"/>
    <ds:schemaRef ds:uri="10c4dcad-8d39-4939-b489-2456ead71196"/>
    <ds:schemaRef ds:uri="http://purl.org/dc/elements/1.1/"/>
    <ds:schemaRef ds:uri="5a1bbd72-f46e-43f3-8f72-2623deb0c047"/>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09F6376B-1062-48B8-9D63-67FA3C728F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SOP Template 03.03.2017</Template>
  <TotalTime>27</TotalTime>
  <Pages>2</Pages>
  <Words>375</Words>
  <Characters>2417</Characters>
  <Application>Microsoft Office Word</Application>
  <DocSecurity>0</DocSecurity>
  <Lines>96</Lines>
  <Paragraphs>90</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Kealy</dc:creator>
  <cp:keywords/>
  <dc:description/>
  <cp:lastModifiedBy>Ichata Boina</cp:lastModifiedBy>
  <cp:revision>24</cp:revision>
  <cp:lastPrinted>2023-02-07T11:46:00Z</cp:lastPrinted>
  <dcterms:created xsi:type="dcterms:W3CDTF">2023-03-07T09:32:00Z</dcterms:created>
  <dcterms:modified xsi:type="dcterms:W3CDTF">2023-03-07T10:05:00Z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0x01010096E9EF62B87021448D745F43C4B11C16</vt:lpwstr>
  </property>
  <property fmtid="{D5CDD505-2E9C-101B-9397-08002B2CF9AE}" pid="3" name="MediaServiceImageTags">
    <vt:lpwstr/>
  </property>
  <property fmtid="{D5CDD505-2E9C-101B-9397-08002B2CF9AE}" pid="4" name="GrammarlyDocumentId">
    <vt:lpwstr>806f3285d562774f954b6e19cbdbe3bfc12ac687036e1c4572cc2e5a3253d832</vt:lpwstr>
  </property>
  <property fmtid="{D5CDD505-2E9C-101B-9397-08002B2CF9AE}" pid="5" name="_MarkAsFinal">
    <vt:bool>true</vt:bool>
  </property>
</Properties>
</file>